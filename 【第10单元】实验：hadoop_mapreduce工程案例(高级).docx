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7C9E" w:rsidRPr="00083446" w:rsidRDefault="005A3C89" w:rsidP="00A56BCA">
      <w:pPr>
        <w:rPr>
          <w:sz w:val="21"/>
        </w:rPr>
        <w:sectPr w:rsidR="00C67C9E" w:rsidRPr="00083446">
          <w:headerReference w:type="default" r:id="rId9"/>
          <w:footerReference w:type="default" r:id="rId10"/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  <w:r>
        <w:pict>
          <v:rect id="_x0000_s1029" alt="" style="position:absolute;margin-left:227.9pt;margin-top:597.65pt;width:180.2pt;height:92.15pt;z-index:251660288;mso-wrap-style:square;mso-wrap-edited:f;mso-width-percent:0;mso-height-percent:0;mso-width-percent:0;mso-height-percent:0;mso-width-relative:page;mso-height-relative:page;v-text-anchor:bottom" filled="f" fillcolor="#c0504d" stroked="f">
            <v:textbox inset="0">
              <w:txbxContent>
                <w:p w:rsidR="00C61795" w:rsidRDefault="00C61795">
                  <w:pPr>
                    <w:ind w:firstLineChars="400" w:firstLine="964"/>
                    <w:rPr>
                      <w:b/>
                      <w:bCs/>
                    </w:rPr>
                  </w:pPr>
                  <w:bookmarkStart w:id="0" w:name="_Company#582980264"/>
                  <w:r>
                    <w:rPr>
                      <w:rFonts w:hint="eastAsia"/>
                      <w:b/>
                      <w:bCs/>
                    </w:rPr>
                    <w:t>大数据学院</w:t>
                  </w:r>
                  <w:bookmarkEnd w:id="0"/>
                </w:p>
                <w:bookmarkStart w:id="1" w:name="_Date#327175886"/>
                <w:p w:rsidR="00C61795" w:rsidRDefault="00C61795"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</w:rPr>
                    <w:instrText>Time \@ "yyyy年M月d日"</w:instrText>
                  </w:r>
                  <w:r>
                    <w:rPr>
                      <w:rFonts w:hint="eastAsia"/>
                      <w:b/>
                      <w:bCs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</w:rPr>
                    <w:t>2018年11月3日</w:t>
                  </w:r>
                  <w:r>
                    <w:rPr>
                      <w:rFonts w:hint="eastAsia"/>
                      <w:b/>
                      <w:bCs/>
                    </w:rPr>
                    <w:fldChar w:fldCharType="end"/>
                  </w:r>
                  <w:bookmarkEnd w:id="1"/>
                </w:p>
              </w:txbxContent>
            </v:textbox>
          </v:rect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未标题-1" style="position:absolute;margin-left:-89.3pt;margin-top:-71.25pt;width:595.35pt;height:451.85pt;z-index:-251655168;mso-wrap-edited:f;mso-width-percent:0;mso-height-percent:0;mso-width-percent:0;mso-height-percent:0;mso-width-relative:page;mso-height-relative:page">
            <v:imagedata r:id="rId11" o:title="未标题-1"/>
          </v:shape>
        </w:pict>
      </w:r>
      <w:r>
        <w:pict>
          <v:rect id="_x0000_s1027" alt="" style="position:absolute;margin-left:-10pt;margin-top:470.75pt;width:213.25pt;height:22.8pt;z-index:251659264;mso-wrap-style:none;mso-wrap-edited:f;mso-width-percent:0;mso-height-percent:0;mso-width-percent:0;mso-height-percent:0;mso-width-relative:page;mso-height-relative:page;v-text-anchor:top" stroked="f">
            <v:textbox style="mso-fit-shape-to-text:t">
              <w:txbxContent>
                <w:p w:rsidR="00C61795" w:rsidRDefault="00C61795">
                  <w:pPr>
                    <w:rPr>
                      <w:b/>
                      <w:bCs/>
                      <w:sz w:val="84"/>
                    </w:rPr>
                  </w:pPr>
                  <w:bookmarkStart w:id="2" w:name="_Abstract#3451862810"/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[第一单元</w:t>
                  </w:r>
                  <w:r>
                    <w:rPr>
                      <w:rFonts w:hint="eastAsia"/>
                      <w:b/>
                      <w:bCs/>
                      <w:color w:val="808080"/>
                    </w:rPr>
                    <w:t xml:space="preserve"> 大数据概论和分布式介绍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]</w:t>
                  </w:r>
                  <w:bookmarkEnd w:id="2"/>
                </w:p>
              </w:txbxContent>
            </v:textbox>
          </v:rect>
        </w:pict>
      </w:r>
      <w:r>
        <w:pict>
          <v:rect id="_x0000_s1026" alt="" style="position:absolute;margin-left:-10pt;margin-top:390.75pt;width:442.55pt;height:69.6pt;z-index:251658240;mso-wrap-style:none;mso-wrap-edited:f;mso-width-percent:0;mso-height-percent:0;mso-width-percent:0;mso-height-percent:0;mso-width-relative:page;mso-height-relative:page;v-text-anchor:top" stroked="f">
            <v:textbox style="mso-fit-shape-to-text:t">
              <w:txbxContent>
                <w:p w:rsidR="00C61795" w:rsidRDefault="00C61795">
                  <w:pPr>
                    <w:pStyle w:val="14"/>
                    <w:rPr>
                      <w:sz w:val="84"/>
                    </w:rPr>
                  </w:pPr>
                  <w:bookmarkStart w:id="3" w:name="_Title#3910760528"/>
                  <w:proofErr w:type="spellStart"/>
                  <w:r>
                    <w:rPr>
                      <w:sz w:val="84"/>
                    </w:rPr>
                    <w:t>hadoop</w:t>
                  </w:r>
                  <w:proofErr w:type="spellEnd"/>
                  <w:r>
                    <w:rPr>
                      <w:rFonts w:hint="eastAsia"/>
                      <w:sz w:val="84"/>
                    </w:rPr>
                    <w:t>标准化课件</w:t>
                  </w:r>
                  <w:bookmarkEnd w:id="3"/>
                  <w:r>
                    <w:rPr>
                      <w:rFonts w:hint="eastAsia"/>
                      <w:sz w:val="84"/>
                    </w:rPr>
                    <w:t>设计</w:t>
                  </w:r>
                </w:p>
              </w:txbxContent>
            </v:textbox>
          </v:rect>
        </w:pict>
      </w:r>
      <w:r w:rsidR="0079019D" w:rsidRPr="00083446">
        <w:rPr>
          <w:sz w:val="21"/>
        </w:rPr>
        <w:tab/>
      </w:r>
      <w:r w:rsidR="0079019D" w:rsidRPr="00083446">
        <w:rPr>
          <w:sz w:val="21"/>
        </w:rPr>
        <w:tab/>
      </w:r>
    </w:p>
    <w:p w:rsidR="00C67C9E" w:rsidRPr="00083446" w:rsidRDefault="007746A8">
      <w:pPr>
        <w:spacing w:before="100" w:beforeAutospacing="1"/>
        <w:jc w:val="center"/>
        <w:rPr>
          <w:rFonts w:ascii="微软雅黑" w:eastAsia="微软雅黑" w:hAnsi="微软雅黑"/>
          <w:b/>
          <w:szCs w:val="32"/>
        </w:rPr>
      </w:pPr>
      <w:r w:rsidRPr="00083446">
        <w:rPr>
          <w:rFonts w:ascii="微软雅黑" w:eastAsia="微软雅黑" w:hAnsi="微软雅黑" w:hint="eastAsia"/>
          <w:b/>
          <w:szCs w:val="32"/>
        </w:rPr>
        <w:lastRenderedPageBreak/>
        <w:t>《</w:t>
      </w:r>
      <w:r w:rsidR="0055272A" w:rsidRPr="00083446">
        <w:rPr>
          <w:rFonts w:ascii="微软雅黑" w:eastAsia="微软雅黑" w:hAnsi="微软雅黑" w:hint="eastAsia"/>
          <w:b/>
          <w:szCs w:val="32"/>
        </w:rPr>
        <w:t>Hadoop</w:t>
      </w:r>
      <w:r w:rsidRPr="00083446">
        <w:rPr>
          <w:rFonts w:ascii="微软雅黑" w:eastAsia="微软雅黑" w:hAnsi="微软雅黑" w:hint="eastAsia"/>
          <w:b/>
          <w:szCs w:val="32"/>
        </w:rPr>
        <w:t>》</w:t>
      </w:r>
    </w:p>
    <w:p w:rsidR="00C67C9E" w:rsidRPr="00083446" w:rsidRDefault="007746A8">
      <w:pPr>
        <w:spacing w:beforeLines="100" w:before="312"/>
        <w:jc w:val="center"/>
        <w:rPr>
          <w:rFonts w:ascii="微软雅黑" w:eastAsia="微软雅黑" w:hAnsi="微软雅黑"/>
          <w:b/>
          <w:sz w:val="40"/>
          <w:szCs w:val="48"/>
        </w:rPr>
      </w:pPr>
      <w:r w:rsidRPr="00083446">
        <w:rPr>
          <w:rFonts w:ascii="微软雅黑" w:eastAsia="微软雅黑" w:hAnsi="微软雅黑" w:hint="eastAsia"/>
          <w:b/>
          <w:sz w:val="40"/>
          <w:szCs w:val="48"/>
        </w:rPr>
        <w:t>第</w:t>
      </w:r>
      <w:r w:rsidR="00CA0796">
        <w:rPr>
          <w:rFonts w:ascii="微软雅黑" w:eastAsia="微软雅黑" w:hAnsi="微软雅黑" w:hint="eastAsia"/>
          <w:b/>
          <w:sz w:val="40"/>
          <w:szCs w:val="48"/>
        </w:rPr>
        <w:t>十</w:t>
      </w:r>
      <w:r w:rsidRPr="00083446">
        <w:rPr>
          <w:rFonts w:ascii="微软雅黑" w:eastAsia="微软雅黑" w:hAnsi="微软雅黑" w:hint="eastAsia"/>
          <w:b/>
          <w:sz w:val="40"/>
          <w:szCs w:val="48"/>
        </w:rPr>
        <w:t xml:space="preserve">单元   </w:t>
      </w:r>
      <w:proofErr w:type="spellStart"/>
      <w:r w:rsidR="00446AFE" w:rsidRPr="00083446">
        <w:rPr>
          <w:rFonts w:ascii="微软雅黑" w:eastAsia="微软雅黑" w:hAnsi="微软雅黑"/>
          <w:b/>
          <w:sz w:val="40"/>
          <w:szCs w:val="48"/>
        </w:rPr>
        <w:t>mapreduce</w:t>
      </w:r>
      <w:proofErr w:type="spellEnd"/>
      <w:r w:rsidR="00446AFE" w:rsidRPr="00083446">
        <w:rPr>
          <w:rFonts w:ascii="微软雅黑" w:eastAsia="微软雅黑" w:hAnsi="微软雅黑" w:hint="eastAsia"/>
          <w:b/>
          <w:sz w:val="40"/>
          <w:szCs w:val="48"/>
        </w:rPr>
        <w:t>开发</w:t>
      </w:r>
    </w:p>
    <w:p w:rsidR="00C67C9E" w:rsidRPr="00083446" w:rsidRDefault="00C67C9E">
      <w:pPr>
        <w:pStyle w:val="af1"/>
        <w:spacing w:line="440" w:lineRule="exact"/>
        <w:ind w:leftChars="-68" w:left="-161" w:firstLineChars="0" w:hanging="2"/>
        <w:rPr>
          <w:rFonts w:ascii="微软雅黑" w:eastAsia="微软雅黑" w:hAnsi="微软雅黑"/>
          <w:b/>
          <w:sz w:val="22"/>
          <w:szCs w:val="28"/>
        </w:rPr>
      </w:pPr>
    </w:p>
    <w:p w:rsidR="00C67C9E" w:rsidRPr="00083446" w:rsidRDefault="007746A8">
      <w:pPr>
        <w:pStyle w:val="af1"/>
        <w:numPr>
          <w:ilvl w:val="0"/>
          <w:numId w:val="1"/>
        </w:numPr>
        <w:spacing w:line="440" w:lineRule="exact"/>
        <w:ind w:firstLineChars="0"/>
        <w:rPr>
          <w:rFonts w:ascii="微软雅黑" w:eastAsia="微软雅黑" w:hAnsi="微软雅黑"/>
          <w:b/>
          <w:sz w:val="22"/>
          <w:szCs w:val="28"/>
        </w:rPr>
      </w:pPr>
      <w:r w:rsidRPr="00083446">
        <w:rPr>
          <w:rFonts w:ascii="微软雅黑" w:eastAsia="微软雅黑" w:hAnsi="微软雅黑" w:hint="eastAsia"/>
          <w:b/>
          <w:sz w:val="22"/>
          <w:szCs w:val="28"/>
        </w:rPr>
        <w:t>本单元教学目标</w:t>
      </w:r>
    </w:p>
    <w:p w:rsidR="00C67C9E" w:rsidRPr="00CE4D1E" w:rsidRDefault="007746A8" w:rsidP="00CE4D1E">
      <w:pPr>
        <w:pStyle w:val="af1"/>
        <w:numPr>
          <w:ilvl w:val="0"/>
          <w:numId w:val="2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1"/>
        </w:rPr>
      </w:pPr>
      <w:r w:rsidRPr="00083446">
        <w:rPr>
          <w:rFonts w:ascii="微软雅黑" w:eastAsia="微软雅黑" w:hAnsi="微软雅黑"/>
          <w:color w:val="000000" w:themeColor="text1"/>
          <w:sz w:val="21"/>
        </w:rPr>
        <w:t>知识目标：</w:t>
      </w:r>
    </w:p>
    <w:p w:rsidR="0022596E" w:rsidRPr="00083446" w:rsidRDefault="0022596E" w:rsidP="00CA0796">
      <w:pPr>
        <w:pStyle w:val="af1"/>
        <w:numPr>
          <w:ilvl w:val="0"/>
          <w:numId w:val="19"/>
        </w:numPr>
        <w:spacing w:line="440" w:lineRule="exact"/>
        <w:ind w:left="1560" w:firstLineChars="0" w:hanging="279"/>
        <w:rPr>
          <w:rFonts w:ascii="微软雅黑" w:eastAsia="微软雅黑" w:hAnsi="微软雅黑"/>
          <w:color w:val="000000" w:themeColor="text1"/>
          <w:sz w:val="21"/>
        </w:rPr>
      </w:pPr>
      <w:r>
        <w:rPr>
          <w:rFonts w:ascii="微软雅黑" w:eastAsia="微软雅黑" w:hAnsi="微软雅黑" w:hint="eastAsia"/>
          <w:color w:val="000000" w:themeColor="text1"/>
          <w:sz w:val="21"/>
        </w:rPr>
        <w:t>强化从需求到模型到设计程序的能力</w:t>
      </w:r>
    </w:p>
    <w:p w:rsidR="007A481E" w:rsidRPr="00083446" w:rsidRDefault="007A481E">
      <w:pPr>
        <w:pStyle w:val="af1"/>
        <w:spacing w:line="440" w:lineRule="exact"/>
        <w:ind w:left="420" w:firstLineChars="400" w:firstLine="840"/>
        <w:rPr>
          <w:rFonts w:ascii="微软雅黑" w:eastAsia="微软雅黑" w:hAnsi="微软雅黑"/>
          <w:color w:val="000000" w:themeColor="text1"/>
          <w:sz w:val="21"/>
        </w:rPr>
      </w:pPr>
    </w:p>
    <w:p w:rsidR="00C67C9E" w:rsidRPr="00083446" w:rsidRDefault="007746A8">
      <w:pPr>
        <w:pStyle w:val="af1"/>
        <w:numPr>
          <w:ilvl w:val="0"/>
          <w:numId w:val="2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1"/>
        </w:rPr>
      </w:pPr>
      <w:r w:rsidRPr="00083446">
        <w:rPr>
          <w:rFonts w:ascii="微软雅黑" w:eastAsia="微软雅黑" w:hAnsi="微软雅黑"/>
          <w:color w:val="000000" w:themeColor="text1"/>
          <w:sz w:val="21"/>
        </w:rPr>
        <w:t>能力目标：</w:t>
      </w:r>
    </w:p>
    <w:p w:rsidR="008101CE" w:rsidRPr="00083446" w:rsidRDefault="0022596E" w:rsidP="002A1C3F">
      <w:pPr>
        <w:pStyle w:val="af1"/>
        <w:numPr>
          <w:ilvl w:val="0"/>
          <w:numId w:val="11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1"/>
        </w:rPr>
      </w:pPr>
      <w:r>
        <w:rPr>
          <w:rFonts w:ascii="微软雅黑" w:eastAsia="微软雅黑" w:hAnsi="微软雅黑" w:hint="eastAsia"/>
          <w:color w:val="000000" w:themeColor="text1"/>
          <w:sz w:val="21"/>
        </w:rPr>
        <w:t>能够自行根据需求设计模型</w:t>
      </w:r>
    </w:p>
    <w:p w:rsidR="0018168C" w:rsidRPr="0022596E" w:rsidRDefault="0022596E" w:rsidP="0022596E">
      <w:pPr>
        <w:pStyle w:val="af1"/>
        <w:numPr>
          <w:ilvl w:val="0"/>
          <w:numId w:val="11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1"/>
        </w:rPr>
      </w:pPr>
      <w:r>
        <w:rPr>
          <w:rFonts w:ascii="微软雅黑" w:eastAsia="微软雅黑" w:hAnsi="微软雅黑" w:hint="eastAsia"/>
          <w:bCs/>
          <w:color w:val="000000" w:themeColor="text1"/>
          <w:sz w:val="21"/>
        </w:rPr>
        <w:t>能够自行根据模型设计</w:t>
      </w:r>
      <w:r>
        <w:rPr>
          <w:rFonts w:ascii="微软雅黑" w:eastAsia="微软雅黑" w:hAnsi="微软雅黑"/>
          <w:bCs/>
          <w:color w:val="000000" w:themeColor="text1"/>
          <w:sz w:val="21"/>
        </w:rPr>
        <w:t>MapR</w:t>
      </w:r>
      <w:r>
        <w:rPr>
          <w:rFonts w:ascii="微软雅黑" w:eastAsia="微软雅黑" w:hAnsi="微软雅黑" w:hint="eastAsia"/>
          <w:bCs/>
          <w:color w:val="000000" w:themeColor="text1"/>
          <w:sz w:val="21"/>
        </w:rPr>
        <w:t>e</w:t>
      </w:r>
      <w:r>
        <w:rPr>
          <w:rFonts w:ascii="微软雅黑" w:eastAsia="微软雅黑" w:hAnsi="微软雅黑"/>
          <w:bCs/>
          <w:color w:val="000000" w:themeColor="text1"/>
          <w:sz w:val="21"/>
        </w:rPr>
        <w:t>duce</w:t>
      </w:r>
      <w:r>
        <w:rPr>
          <w:rFonts w:ascii="微软雅黑" w:eastAsia="微软雅黑" w:hAnsi="微软雅黑" w:hint="eastAsia"/>
          <w:bCs/>
          <w:color w:val="000000" w:themeColor="text1"/>
          <w:sz w:val="21"/>
        </w:rPr>
        <w:t>程序</w:t>
      </w:r>
    </w:p>
    <w:p w:rsidR="005D60C5" w:rsidRPr="00083446" w:rsidRDefault="005D60C5" w:rsidP="00180CEF">
      <w:pPr>
        <w:spacing w:line="440" w:lineRule="exact"/>
        <w:ind w:left="1440"/>
        <w:rPr>
          <w:rFonts w:ascii="微软雅黑" w:eastAsia="微软雅黑" w:hAnsi="微软雅黑"/>
          <w:bCs/>
          <w:color w:val="000000" w:themeColor="text1"/>
          <w:sz w:val="21"/>
        </w:rPr>
      </w:pPr>
    </w:p>
    <w:p w:rsidR="00C67C9E" w:rsidRPr="00083446" w:rsidRDefault="007746A8">
      <w:pPr>
        <w:pStyle w:val="af1"/>
        <w:numPr>
          <w:ilvl w:val="0"/>
          <w:numId w:val="3"/>
        </w:numPr>
        <w:tabs>
          <w:tab w:val="left" w:pos="3273"/>
        </w:tabs>
        <w:spacing w:line="440" w:lineRule="exact"/>
        <w:ind w:leftChars="-68" w:left="-161" w:firstLineChars="0" w:hanging="2"/>
        <w:rPr>
          <w:rFonts w:ascii="微软雅黑" w:eastAsia="微软雅黑" w:hAnsi="微软雅黑"/>
          <w:b/>
          <w:sz w:val="22"/>
          <w:szCs w:val="28"/>
        </w:rPr>
      </w:pPr>
      <w:r w:rsidRPr="00083446">
        <w:rPr>
          <w:rFonts w:ascii="微软雅黑" w:eastAsia="微软雅黑" w:hAnsi="微软雅黑" w:hint="eastAsia"/>
          <w:b/>
          <w:sz w:val="22"/>
          <w:szCs w:val="28"/>
        </w:rPr>
        <w:t xml:space="preserve">课时分配 </w:t>
      </w:r>
    </w:p>
    <w:p w:rsidR="00C67C9E" w:rsidRPr="00083446" w:rsidRDefault="00107017">
      <w:pPr>
        <w:pStyle w:val="af1"/>
        <w:tabs>
          <w:tab w:val="left" w:pos="3273"/>
        </w:tabs>
        <w:spacing w:line="440" w:lineRule="exact"/>
        <w:ind w:leftChars="-68" w:left="-163" w:firstLineChars="0" w:firstLine="0"/>
        <w:rPr>
          <w:rFonts w:ascii="微软雅黑" w:eastAsia="微软雅黑" w:hAnsi="微软雅黑"/>
          <w:b/>
          <w:sz w:val="22"/>
          <w:szCs w:val="28"/>
        </w:rPr>
      </w:pPr>
      <w:r>
        <w:rPr>
          <w:rFonts w:ascii="微软雅黑" w:eastAsia="微软雅黑" w:hAnsi="微软雅黑"/>
          <w:b/>
          <w:noProof/>
          <w:sz w:val="22"/>
          <w:szCs w:val="28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-38735</wp:posOffset>
            </wp:positionH>
            <wp:positionV relativeFrom="paragraph">
              <wp:posOffset>575945</wp:posOffset>
            </wp:positionV>
            <wp:extent cx="6686550" cy="5926455"/>
            <wp:effectExtent l="0" t="0" r="6350" b="444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DAE465D-183D-41BA-9889-374BC7E6CDE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6A8" w:rsidRPr="00083446">
        <w:rPr>
          <w:rFonts w:ascii="微软雅黑" w:eastAsia="微软雅黑" w:hAnsi="微软雅黑" w:hint="eastAsia"/>
          <w:b/>
          <w:sz w:val="22"/>
          <w:szCs w:val="28"/>
        </w:rPr>
        <w:t xml:space="preserve">  </w:t>
      </w:r>
    </w:p>
    <w:p w:rsidR="00C67C9E" w:rsidRPr="00083446" w:rsidRDefault="00C67C9E">
      <w:pPr>
        <w:rPr>
          <w:rFonts w:ascii="微软雅黑" w:eastAsia="微软雅黑" w:hAnsi="微软雅黑"/>
          <w:b/>
          <w:sz w:val="22"/>
          <w:szCs w:val="28"/>
        </w:rPr>
      </w:pPr>
    </w:p>
    <w:p w:rsidR="00C67C9E" w:rsidRPr="00083446" w:rsidRDefault="007746A8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  <w:sz w:val="21"/>
        </w:rPr>
      </w:pPr>
      <w:r w:rsidRPr="00083446">
        <w:rPr>
          <w:rFonts w:ascii="微软雅黑" w:eastAsia="微软雅黑" w:hAnsi="微软雅黑"/>
          <w:b/>
          <w:sz w:val="21"/>
        </w:rPr>
        <w:t>第一课时：</w:t>
      </w:r>
      <w:r w:rsidR="00136FAD">
        <w:rPr>
          <w:rFonts w:ascii="微软雅黑" w:eastAsia="微软雅黑" w:hAnsi="微软雅黑" w:hint="eastAsia"/>
          <w:b/>
          <w:sz w:val="21"/>
        </w:rPr>
        <w:t>单词统计</w:t>
      </w:r>
    </w:p>
    <w:p w:rsidR="00C67C9E" w:rsidRPr="00083446" w:rsidRDefault="007746A8">
      <w:pPr>
        <w:pStyle w:val="af1"/>
        <w:spacing w:line="440" w:lineRule="exact"/>
        <w:ind w:left="420" w:firstLineChars="0" w:firstLine="0"/>
        <w:rPr>
          <w:rFonts w:ascii="微软雅黑" w:eastAsia="微软雅黑" w:hAnsi="微软雅黑"/>
          <w:b/>
          <w:sz w:val="21"/>
        </w:rPr>
      </w:pPr>
      <w:r w:rsidRPr="00083446">
        <w:rPr>
          <w:rFonts w:ascii="微软雅黑" w:eastAsia="微软雅黑" w:hAnsi="微软雅黑" w:hint="eastAsia"/>
          <w:b/>
          <w:sz w:val="21"/>
        </w:rPr>
        <w:t xml:space="preserve">    </w:t>
      </w:r>
      <w:r w:rsidRPr="00083446">
        <w:rPr>
          <w:rFonts w:ascii="微软雅黑" w:eastAsia="微软雅黑" w:hAnsi="微软雅黑" w:hint="eastAsia"/>
          <w:color w:val="000000"/>
          <w:sz w:val="21"/>
        </w:rPr>
        <w:t>本课时通过对大数据和分布式的宏观介绍，使学生初步建立大数据知识体系，使得学生能为学习以后的课程打下基础。</w:t>
      </w:r>
    </w:p>
    <w:p w:rsidR="00C67C9E" w:rsidRPr="00083446" w:rsidRDefault="007746A8">
      <w:pPr>
        <w:pStyle w:val="af1"/>
        <w:numPr>
          <w:ilvl w:val="0"/>
          <w:numId w:val="5"/>
        </w:numPr>
        <w:spacing w:line="440" w:lineRule="exact"/>
        <w:ind w:firstLineChars="0" w:hanging="273"/>
        <w:rPr>
          <w:rFonts w:ascii="微软雅黑" w:eastAsia="微软雅黑" w:hAnsi="微软雅黑"/>
          <w:sz w:val="21"/>
        </w:rPr>
      </w:pPr>
      <w:r w:rsidRPr="00083446">
        <w:rPr>
          <w:rFonts w:ascii="微软雅黑" w:eastAsia="微软雅黑" w:hAnsi="微软雅黑"/>
          <w:sz w:val="21"/>
        </w:rPr>
        <w:t>知识目</w:t>
      </w:r>
      <w:r w:rsidRPr="00083446">
        <w:rPr>
          <w:rFonts w:ascii="微软雅黑" w:eastAsia="微软雅黑" w:hAnsi="微软雅黑" w:hint="eastAsia"/>
          <w:sz w:val="21"/>
        </w:rPr>
        <w:t>标：</w:t>
      </w:r>
    </w:p>
    <w:p w:rsidR="00AC0783" w:rsidRPr="00083446" w:rsidRDefault="00AC0783" w:rsidP="00AC0783">
      <w:pPr>
        <w:spacing w:line="440" w:lineRule="exact"/>
        <w:ind w:leftChars="475" w:left="1140"/>
        <w:rPr>
          <w:rFonts w:ascii="微软雅黑" w:eastAsia="微软雅黑" w:hAnsi="微软雅黑"/>
          <w:color w:val="000000" w:themeColor="text1"/>
          <w:sz w:val="21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 xml:space="preserve">· </w:t>
      </w:r>
      <w:r w:rsidRPr="00083446">
        <w:rPr>
          <w:rFonts w:ascii="微软雅黑" w:eastAsia="微软雅黑" w:hAnsi="微软雅黑" w:hint="eastAsia"/>
          <w:color w:val="000000" w:themeColor="text1"/>
          <w:sz w:val="21"/>
        </w:rPr>
        <w:t xml:space="preserve"> </w:t>
      </w:r>
      <w:r w:rsidR="00FF6C97" w:rsidRPr="00083446">
        <w:rPr>
          <w:rFonts w:ascii="微软雅黑" w:eastAsia="微软雅黑" w:hAnsi="微软雅黑" w:hint="eastAsia"/>
          <w:color w:val="000000" w:themeColor="text1"/>
          <w:sz w:val="21"/>
        </w:rPr>
        <w:t>强化</w:t>
      </w:r>
      <w:r w:rsidR="00FF6C97" w:rsidRPr="00083446">
        <w:rPr>
          <w:rFonts w:ascii="微软雅黑" w:eastAsia="微软雅黑" w:hAnsi="Times New Roman" w:cs="微软雅黑" w:hint="eastAsia"/>
          <w:sz w:val="22"/>
          <w:szCs w:val="26"/>
        </w:rPr>
        <w:t>M</w:t>
      </w:r>
      <w:r w:rsidR="00FF6C97" w:rsidRPr="00083446">
        <w:rPr>
          <w:rFonts w:ascii="微软雅黑" w:eastAsia="微软雅黑" w:hAnsi="Times New Roman" w:cs="微软雅黑"/>
          <w:sz w:val="22"/>
          <w:szCs w:val="26"/>
        </w:rPr>
        <w:t>apReduce</w:t>
      </w:r>
      <w:r w:rsidR="00FF6C97" w:rsidRPr="00083446">
        <w:rPr>
          <w:rFonts w:ascii="微软雅黑" w:eastAsia="微软雅黑" w:hAnsi="Times New Roman" w:cs="微软雅黑" w:hint="eastAsia"/>
          <w:sz w:val="22"/>
          <w:szCs w:val="26"/>
        </w:rPr>
        <w:t>模型设计</w:t>
      </w:r>
      <w:r w:rsidRPr="00083446">
        <w:rPr>
          <w:rFonts w:ascii="微软雅黑" w:eastAsia="微软雅黑" w:hAnsi="微软雅黑" w:hint="eastAsia"/>
          <w:color w:val="000000" w:themeColor="text1"/>
          <w:sz w:val="21"/>
        </w:rPr>
        <w:t>；</w:t>
      </w:r>
    </w:p>
    <w:p w:rsidR="00AC0783" w:rsidRPr="00136FAD" w:rsidRDefault="00AC0783" w:rsidP="00AC0783">
      <w:pPr>
        <w:spacing w:line="440" w:lineRule="exact"/>
        <w:ind w:leftChars="475" w:left="1140"/>
        <w:rPr>
          <w:rFonts w:ascii="微软雅黑" w:eastAsia="微软雅黑" w:hAnsi="微软雅黑"/>
          <w:b/>
          <w:bCs/>
          <w:color w:val="000000" w:themeColor="text1"/>
          <w:sz w:val="21"/>
        </w:rPr>
      </w:pPr>
      <w:r w:rsidRPr="00136FAD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 xml:space="preserve">·  </w:t>
      </w:r>
      <w:r w:rsidR="00470750" w:rsidRPr="00136FAD">
        <w:rPr>
          <w:rFonts w:ascii="微软雅黑" w:eastAsia="微软雅黑" w:hAnsi="微软雅黑" w:hint="eastAsia"/>
          <w:bCs/>
          <w:color w:val="000000" w:themeColor="text1"/>
          <w:sz w:val="21"/>
        </w:rPr>
        <w:t>掌握如何处理多个文件</w:t>
      </w:r>
      <w:r w:rsidRPr="00F40D18">
        <w:rPr>
          <w:rFonts w:ascii="微软雅黑" w:eastAsia="微软雅黑" w:hAnsi="微软雅黑" w:hint="eastAsia"/>
          <w:bCs/>
          <w:color w:val="000000" w:themeColor="text1"/>
          <w:sz w:val="21"/>
        </w:rPr>
        <w:t>；</w:t>
      </w:r>
    </w:p>
    <w:p w:rsidR="00AC0783" w:rsidRPr="00083446" w:rsidRDefault="00AC0783" w:rsidP="00AC0783">
      <w:pPr>
        <w:spacing w:line="440" w:lineRule="exact"/>
        <w:ind w:leftChars="475" w:left="1140"/>
        <w:rPr>
          <w:rFonts w:ascii="微软雅黑" w:eastAsia="微软雅黑" w:hAnsi="微软雅黑"/>
          <w:color w:val="000000" w:themeColor="text1"/>
          <w:sz w:val="21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 xml:space="preserve">· </w:t>
      </w:r>
      <w:r w:rsidRPr="00083446">
        <w:rPr>
          <w:rFonts w:ascii="微软雅黑" w:eastAsia="微软雅黑" w:hAnsi="微软雅黑" w:hint="eastAsia"/>
          <w:color w:val="000000" w:themeColor="text1"/>
          <w:sz w:val="21"/>
        </w:rPr>
        <w:t xml:space="preserve"> 掌握</w:t>
      </w:r>
      <w:r w:rsidR="00954D4D">
        <w:rPr>
          <w:rFonts w:ascii="微软雅黑" w:eastAsia="微软雅黑" w:hAnsi="微软雅黑" w:hint="eastAsia"/>
          <w:color w:val="000000" w:themeColor="text1"/>
          <w:sz w:val="21"/>
        </w:rPr>
        <w:t>如何区分内容来源的文件</w:t>
      </w:r>
      <w:r w:rsidR="00F40D18">
        <w:rPr>
          <w:rFonts w:ascii="微软雅黑" w:eastAsia="微软雅黑" w:hAnsi="微软雅黑" w:hint="eastAsia"/>
          <w:color w:val="000000" w:themeColor="text1"/>
          <w:sz w:val="21"/>
        </w:rPr>
        <w:t>；</w:t>
      </w:r>
    </w:p>
    <w:p w:rsidR="00C67C9E" w:rsidRPr="00083446" w:rsidRDefault="007746A8">
      <w:pPr>
        <w:pStyle w:val="af1"/>
        <w:numPr>
          <w:ilvl w:val="0"/>
          <w:numId w:val="5"/>
        </w:numPr>
        <w:spacing w:line="440" w:lineRule="exact"/>
        <w:ind w:firstLineChars="0" w:hanging="273"/>
        <w:rPr>
          <w:rFonts w:ascii="微软雅黑" w:eastAsia="微软雅黑" w:hAnsi="微软雅黑"/>
          <w:sz w:val="21"/>
        </w:rPr>
      </w:pPr>
      <w:r w:rsidRPr="00083446">
        <w:rPr>
          <w:rFonts w:ascii="微软雅黑" w:eastAsia="微软雅黑" w:hAnsi="微软雅黑"/>
          <w:sz w:val="21"/>
        </w:rPr>
        <w:lastRenderedPageBreak/>
        <w:t>能力目标</w:t>
      </w:r>
      <w:r w:rsidRPr="00083446">
        <w:rPr>
          <w:rFonts w:ascii="微软雅黑" w:eastAsia="微软雅黑" w:hAnsi="微软雅黑" w:hint="eastAsia"/>
          <w:sz w:val="21"/>
        </w:rPr>
        <w:t>：</w:t>
      </w:r>
    </w:p>
    <w:p w:rsidR="00BC3040" w:rsidRPr="00083446" w:rsidRDefault="00954D4D" w:rsidP="002A1C3F">
      <w:pPr>
        <w:pStyle w:val="af1"/>
        <w:numPr>
          <w:ilvl w:val="0"/>
          <w:numId w:val="10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1"/>
        </w:rPr>
      </w:pPr>
      <w:r>
        <w:rPr>
          <w:rFonts w:ascii="微软雅黑" w:eastAsia="微软雅黑" w:hAnsi="微软雅黑" w:hint="eastAsia"/>
          <w:color w:val="000000" w:themeColor="text1"/>
          <w:sz w:val="21"/>
        </w:rPr>
        <w:t>能够自行设计模型</w:t>
      </w:r>
    </w:p>
    <w:p w:rsidR="00BC3040" w:rsidRPr="00083446" w:rsidRDefault="00954D4D" w:rsidP="002A1C3F">
      <w:pPr>
        <w:pStyle w:val="af1"/>
        <w:numPr>
          <w:ilvl w:val="0"/>
          <w:numId w:val="10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1"/>
        </w:rPr>
      </w:pPr>
      <w:r>
        <w:rPr>
          <w:rFonts w:ascii="微软雅黑" w:eastAsia="微软雅黑" w:hAnsi="微软雅黑" w:hint="eastAsia"/>
          <w:bCs/>
          <w:color w:val="000000" w:themeColor="text1"/>
          <w:sz w:val="21"/>
        </w:rPr>
        <w:t>能够处理</w:t>
      </w:r>
      <w:r w:rsidR="00AC7AB5">
        <w:rPr>
          <w:rFonts w:ascii="微软雅黑" w:eastAsia="微软雅黑" w:hAnsi="微软雅黑" w:hint="eastAsia"/>
          <w:bCs/>
          <w:color w:val="000000" w:themeColor="text1"/>
          <w:sz w:val="21"/>
        </w:rPr>
        <w:t>并区分内容来源的</w:t>
      </w:r>
      <w:r>
        <w:rPr>
          <w:rFonts w:ascii="微软雅黑" w:eastAsia="微软雅黑" w:hAnsi="微软雅黑" w:hint="eastAsia"/>
          <w:bCs/>
          <w:color w:val="000000" w:themeColor="text1"/>
          <w:sz w:val="21"/>
        </w:rPr>
        <w:t>文件</w:t>
      </w:r>
    </w:p>
    <w:p w:rsidR="00C67C9E" w:rsidRPr="00083446" w:rsidRDefault="00C67C9E">
      <w:pPr>
        <w:pStyle w:val="af1"/>
        <w:spacing w:line="440" w:lineRule="exact"/>
        <w:ind w:left="567" w:firstLineChars="0" w:firstLine="0"/>
        <w:rPr>
          <w:rFonts w:ascii="微软雅黑" w:eastAsia="微软雅黑" w:hAnsi="微软雅黑"/>
          <w:sz w:val="21"/>
        </w:rPr>
      </w:pPr>
    </w:p>
    <w:p w:rsidR="00C67C9E" w:rsidRPr="00083446" w:rsidRDefault="007746A8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  <w:sz w:val="21"/>
        </w:rPr>
      </w:pPr>
      <w:r w:rsidRPr="00083446">
        <w:rPr>
          <w:rFonts w:ascii="微软雅黑" w:eastAsia="微软雅黑" w:hAnsi="微软雅黑"/>
          <w:b/>
          <w:sz w:val="21"/>
        </w:rPr>
        <w:t>第二课时：</w:t>
      </w:r>
      <w:r w:rsidR="0084714B" w:rsidRPr="00083446">
        <w:rPr>
          <w:rFonts w:ascii="微软雅黑" w:eastAsia="微软雅黑" w:hAnsi="微软雅黑" w:hint="eastAsia"/>
          <w:b/>
          <w:sz w:val="21"/>
        </w:rPr>
        <w:t>降雨量程序分区</w:t>
      </w:r>
    </w:p>
    <w:p w:rsidR="00C67C9E" w:rsidRPr="00083446" w:rsidRDefault="007746A8">
      <w:pPr>
        <w:pStyle w:val="af1"/>
        <w:numPr>
          <w:ilvl w:val="0"/>
          <w:numId w:val="6"/>
        </w:numPr>
        <w:spacing w:line="440" w:lineRule="exact"/>
        <w:ind w:firstLineChars="0" w:hanging="273"/>
        <w:rPr>
          <w:rFonts w:ascii="微软雅黑" w:eastAsia="微软雅黑" w:hAnsi="微软雅黑"/>
          <w:sz w:val="21"/>
        </w:rPr>
      </w:pPr>
      <w:r w:rsidRPr="00083446">
        <w:rPr>
          <w:rFonts w:ascii="微软雅黑" w:eastAsia="微软雅黑" w:hAnsi="微软雅黑"/>
          <w:sz w:val="21"/>
        </w:rPr>
        <w:t>知识目标：</w:t>
      </w:r>
    </w:p>
    <w:p w:rsidR="00307765" w:rsidRDefault="0049250D" w:rsidP="0049250D">
      <w:pPr>
        <w:pStyle w:val="af1"/>
        <w:numPr>
          <w:ilvl w:val="0"/>
          <w:numId w:val="10"/>
        </w:numPr>
        <w:spacing w:line="440" w:lineRule="exact"/>
        <w:ind w:firstLineChars="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了解关系模型设计</w:t>
      </w:r>
    </w:p>
    <w:p w:rsidR="0049250D" w:rsidRPr="0049250D" w:rsidRDefault="0049250D" w:rsidP="0049250D">
      <w:pPr>
        <w:pStyle w:val="af1"/>
        <w:numPr>
          <w:ilvl w:val="0"/>
          <w:numId w:val="10"/>
        </w:numPr>
        <w:spacing w:line="440" w:lineRule="exact"/>
        <w:ind w:firstLineChars="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掌握具有关系的</w:t>
      </w:r>
      <w:r>
        <w:rPr>
          <w:rFonts w:ascii="微软雅黑" w:eastAsia="微软雅黑" w:hAnsi="微软雅黑"/>
          <w:sz w:val="21"/>
        </w:rPr>
        <w:t>MapReduce</w:t>
      </w:r>
      <w:r>
        <w:rPr>
          <w:rFonts w:ascii="微软雅黑" w:eastAsia="微软雅黑" w:hAnsi="微软雅黑" w:hint="eastAsia"/>
          <w:sz w:val="21"/>
        </w:rPr>
        <w:t>程序的设计方法</w:t>
      </w:r>
    </w:p>
    <w:p w:rsidR="00C67C9E" w:rsidRPr="00083446" w:rsidRDefault="007746A8">
      <w:pPr>
        <w:pStyle w:val="af1"/>
        <w:numPr>
          <w:ilvl w:val="0"/>
          <w:numId w:val="6"/>
        </w:numPr>
        <w:spacing w:line="440" w:lineRule="exact"/>
        <w:ind w:firstLineChars="0" w:hanging="273"/>
        <w:rPr>
          <w:rFonts w:ascii="微软雅黑" w:eastAsia="微软雅黑" w:hAnsi="微软雅黑"/>
          <w:sz w:val="21"/>
        </w:rPr>
      </w:pPr>
      <w:r w:rsidRPr="00083446">
        <w:rPr>
          <w:rFonts w:ascii="微软雅黑" w:eastAsia="微软雅黑" w:hAnsi="微软雅黑"/>
          <w:sz w:val="21"/>
        </w:rPr>
        <w:t>能力目标：</w:t>
      </w:r>
    </w:p>
    <w:p w:rsidR="00C67C9E" w:rsidRPr="00083446" w:rsidRDefault="007746A8" w:rsidP="0049250D">
      <w:pPr>
        <w:pStyle w:val="af1"/>
        <w:spacing w:line="440" w:lineRule="exact"/>
        <w:ind w:left="567" w:firstLineChars="300" w:firstLine="630"/>
        <w:rPr>
          <w:rFonts w:ascii="微软雅黑" w:eastAsia="微软雅黑" w:hAnsi="微软雅黑"/>
          <w:sz w:val="21"/>
        </w:rPr>
      </w:pPr>
      <w:r w:rsidRPr="00083446">
        <w:rPr>
          <w:rFonts w:ascii="微软雅黑" w:eastAsia="微软雅黑" w:hAnsi="微软雅黑" w:hint="eastAsia"/>
          <w:b/>
          <w:bCs/>
          <w:sz w:val="21"/>
        </w:rPr>
        <w:t xml:space="preserve">· </w:t>
      </w:r>
      <w:r w:rsidR="0049250D">
        <w:rPr>
          <w:rFonts w:ascii="微软雅黑" w:eastAsia="微软雅黑" w:hAnsi="微软雅黑" w:hint="eastAsia"/>
          <w:bCs/>
          <w:sz w:val="21"/>
        </w:rPr>
        <w:t>能够根据需求自行设计关系模型并设计根据模型开发程序</w:t>
      </w:r>
    </w:p>
    <w:p w:rsidR="00C67C9E" w:rsidRPr="00083446" w:rsidRDefault="007746A8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  <w:sz w:val="21"/>
        </w:rPr>
      </w:pPr>
      <w:r w:rsidRPr="00083446">
        <w:rPr>
          <w:rFonts w:ascii="微软雅黑" w:eastAsia="微软雅黑" w:hAnsi="微软雅黑"/>
          <w:b/>
          <w:sz w:val="21"/>
        </w:rPr>
        <w:t>第三课时：</w:t>
      </w:r>
      <w:r w:rsidR="001A0E46" w:rsidRPr="00083446">
        <w:rPr>
          <w:rFonts w:ascii="微软雅黑" w:eastAsia="微软雅黑" w:hAnsi="微软雅黑" w:hint="eastAsia"/>
          <w:b/>
          <w:sz w:val="21"/>
        </w:rPr>
        <w:t>数据压缩与运行程序</w:t>
      </w:r>
    </w:p>
    <w:p w:rsidR="00C67C9E" w:rsidRPr="00083446" w:rsidRDefault="007746A8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  <w:sz w:val="21"/>
        </w:rPr>
      </w:pPr>
      <w:r w:rsidRPr="00083446">
        <w:rPr>
          <w:rFonts w:ascii="微软雅黑" w:eastAsia="微软雅黑" w:hAnsi="微软雅黑"/>
          <w:sz w:val="21"/>
        </w:rPr>
        <w:t>知识目标：</w:t>
      </w:r>
    </w:p>
    <w:p w:rsidR="00C67C9E" w:rsidRPr="00083446" w:rsidRDefault="00E557E4" w:rsidP="002A1C3F">
      <w:pPr>
        <w:pStyle w:val="af1"/>
        <w:numPr>
          <w:ilvl w:val="0"/>
          <w:numId w:val="12"/>
        </w:numPr>
        <w:spacing w:line="440" w:lineRule="exact"/>
        <w:ind w:firstLineChars="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强化关系模型设计</w:t>
      </w:r>
    </w:p>
    <w:p w:rsidR="00C67C9E" w:rsidRPr="00083446" w:rsidRDefault="007746A8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  <w:sz w:val="21"/>
        </w:rPr>
      </w:pPr>
      <w:r w:rsidRPr="00083446">
        <w:rPr>
          <w:rFonts w:ascii="微软雅黑" w:eastAsia="微软雅黑" w:hAnsi="微软雅黑" w:hint="eastAsia"/>
          <w:sz w:val="21"/>
        </w:rPr>
        <w:t>能力目标：</w:t>
      </w:r>
    </w:p>
    <w:p w:rsidR="00F7340B" w:rsidRPr="00083446" w:rsidRDefault="006E49D2" w:rsidP="00F7340B">
      <w:pPr>
        <w:pStyle w:val="af1"/>
        <w:numPr>
          <w:ilvl w:val="0"/>
          <w:numId w:val="12"/>
        </w:numPr>
        <w:spacing w:line="440" w:lineRule="exact"/>
        <w:ind w:firstLineChars="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能够</w:t>
      </w:r>
      <w:r w:rsidR="00E557E4">
        <w:rPr>
          <w:rFonts w:ascii="微软雅黑" w:eastAsia="微软雅黑" w:hAnsi="微软雅黑" w:hint="eastAsia"/>
          <w:sz w:val="21"/>
        </w:rPr>
        <w:t>根据根据需求设计关系模型并设计程序</w:t>
      </w:r>
    </w:p>
    <w:p w:rsidR="00F7340B" w:rsidRPr="00083446" w:rsidRDefault="00F7340B" w:rsidP="00F7340B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  <w:sz w:val="21"/>
        </w:rPr>
      </w:pPr>
      <w:r w:rsidRPr="00083446">
        <w:rPr>
          <w:rFonts w:ascii="微软雅黑" w:eastAsia="微软雅黑" w:hAnsi="微软雅黑"/>
          <w:b/>
          <w:sz w:val="21"/>
        </w:rPr>
        <w:t>第</w:t>
      </w:r>
      <w:r w:rsidRPr="00083446">
        <w:rPr>
          <w:rFonts w:ascii="微软雅黑" w:eastAsia="微软雅黑" w:hAnsi="微软雅黑" w:hint="eastAsia"/>
          <w:b/>
          <w:sz w:val="21"/>
        </w:rPr>
        <w:t>四</w:t>
      </w:r>
      <w:r w:rsidRPr="00083446">
        <w:rPr>
          <w:rFonts w:ascii="微软雅黑" w:eastAsia="微软雅黑" w:hAnsi="微软雅黑"/>
          <w:b/>
          <w:sz w:val="21"/>
        </w:rPr>
        <w:t>课时：</w:t>
      </w:r>
      <w:r w:rsidR="00BA4B8A" w:rsidRPr="00083446">
        <w:rPr>
          <w:rFonts w:ascii="微软雅黑" w:eastAsia="微软雅黑" w:hAnsi="微软雅黑" w:hint="eastAsia"/>
          <w:b/>
          <w:sz w:val="21"/>
        </w:rPr>
        <w:t>实验</w:t>
      </w:r>
    </w:p>
    <w:p w:rsidR="00F7340B" w:rsidRPr="00083446" w:rsidRDefault="00F7340B" w:rsidP="00F7340B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  <w:sz w:val="21"/>
        </w:rPr>
      </w:pPr>
      <w:r w:rsidRPr="00083446">
        <w:rPr>
          <w:rFonts w:ascii="微软雅黑" w:eastAsia="微软雅黑" w:hAnsi="微软雅黑"/>
          <w:sz w:val="21"/>
        </w:rPr>
        <w:t>知识目标：</w:t>
      </w:r>
    </w:p>
    <w:p w:rsidR="00F7340B" w:rsidRPr="00083446" w:rsidRDefault="00BA4B8A" w:rsidP="00F7340B">
      <w:pPr>
        <w:pStyle w:val="af1"/>
        <w:numPr>
          <w:ilvl w:val="0"/>
          <w:numId w:val="12"/>
        </w:numPr>
        <w:spacing w:line="440" w:lineRule="exact"/>
        <w:ind w:firstLineChars="0"/>
        <w:rPr>
          <w:rFonts w:ascii="微软雅黑" w:eastAsia="微软雅黑" w:hAnsi="微软雅黑"/>
          <w:sz w:val="21"/>
        </w:rPr>
      </w:pPr>
      <w:r w:rsidRPr="00083446">
        <w:rPr>
          <w:rFonts w:ascii="微软雅黑" w:eastAsia="微软雅黑" w:hAnsi="微软雅黑" w:hint="eastAsia"/>
          <w:sz w:val="21"/>
        </w:rPr>
        <w:t>强化</w:t>
      </w:r>
      <w:r w:rsidR="00ED1F57">
        <w:rPr>
          <w:rFonts w:ascii="微软雅黑" w:eastAsia="微软雅黑" w:hAnsi="微软雅黑" w:hint="eastAsia"/>
          <w:sz w:val="21"/>
        </w:rPr>
        <w:t>模型设计与程序设计</w:t>
      </w:r>
    </w:p>
    <w:p w:rsidR="00F7340B" w:rsidRPr="00083446" w:rsidRDefault="00F7340B" w:rsidP="00F7340B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  <w:sz w:val="21"/>
        </w:rPr>
      </w:pPr>
      <w:r w:rsidRPr="00083446">
        <w:rPr>
          <w:rFonts w:ascii="微软雅黑" w:eastAsia="微软雅黑" w:hAnsi="微软雅黑" w:hint="eastAsia"/>
          <w:sz w:val="21"/>
        </w:rPr>
        <w:t>能力目标：</w:t>
      </w:r>
    </w:p>
    <w:p w:rsidR="00F7340B" w:rsidRPr="00083446" w:rsidRDefault="00BA4B8A" w:rsidP="00F7340B">
      <w:pPr>
        <w:pStyle w:val="af1"/>
        <w:numPr>
          <w:ilvl w:val="0"/>
          <w:numId w:val="12"/>
        </w:numPr>
        <w:spacing w:line="440" w:lineRule="exact"/>
        <w:ind w:firstLineChars="0"/>
        <w:rPr>
          <w:rFonts w:ascii="微软雅黑" w:eastAsia="微软雅黑" w:hAnsi="微软雅黑"/>
          <w:sz w:val="21"/>
        </w:rPr>
      </w:pPr>
      <w:r w:rsidRPr="00083446">
        <w:rPr>
          <w:rFonts w:ascii="微软雅黑" w:eastAsia="微软雅黑" w:hAnsi="微软雅黑" w:hint="eastAsia"/>
          <w:sz w:val="21"/>
        </w:rPr>
        <w:t>能够</w:t>
      </w:r>
      <w:r w:rsidR="00ED1F57">
        <w:rPr>
          <w:rFonts w:ascii="微软雅黑" w:eastAsia="微软雅黑" w:hAnsi="微软雅黑" w:hint="eastAsia"/>
          <w:sz w:val="21"/>
        </w:rPr>
        <w:t>根据需求设计模型并设计程序</w:t>
      </w:r>
    </w:p>
    <w:p w:rsidR="00F7340B" w:rsidRPr="00083446" w:rsidRDefault="00F7340B" w:rsidP="00F7340B">
      <w:pPr>
        <w:spacing w:line="440" w:lineRule="exact"/>
        <w:rPr>
          <w:rFonts w:ascii="微软雅黑" w:eastAsia="微软雅黑" w:hAnsi="微软雅黑"/>
          <w:sz w:val="21"/>
        </w:rPr>
      </w:pPr>
    </w:p>
    <w:p w:rsidR="00C67C9E" w:rsidRPr="00083446" w:rsidRDefault="00C67C9E">
      <w:pPr>
        <w:pStyle w:val="af1"/>
        <w:spacing w:line="440" w:lineRule="exact"/>
        <w:ind w:firstLineChars="500" w:firstLine="1050"/>
        <w:rPr>
          <w:rFonts w:ascii="微软雅黑" w:eastAsia="微软雅黑" w:hAnsi="微软雅黑"/>
          <w:sz w:val="21"/>
        </w:rPr>
      </w:pPr>
    </w:p>
    <w:p w:rsidR="00C67C9E" w:rsidRPr="00083446" w:rsidRDefault="007746A8">
      <w:pPr>
        <w:spacing w:line="440" w:lineRule="exact"/>
        <w:rPr>
          <w:sz w:val="21"/>
        </w:rPr>
      </w:pPr>
      <w:r w:rsidRPr="00083446">
        <w:rPr>
          <w:rFonts w:ascii="微软雅黑" w:eastAsia="微软雅黑" w:hAnsi="微软雅黑" w:hint="eastAsia"/>
          <w:b/>
          <w:sz w:val="22"/>
          <w:szCs w:val="28"/>
        </w:rPr>
        <w:t xml:space="preserve">三、本单元概念图  </w:t>
      </w:r>
    </w:p>
    <w:p w:rsidR="00C67C9E" w:rsidRPr="00083446" w:rsidRDefault="00C67C9E">
      <w:pPr>
        <w:jc w:val="center"/>
        <w:rPr>
          <w:sz w:val="21"/>
        </w:rPr>
      </w:pPr>
    </w:p>
    <w:p w:rsidR="00C67C9E" w:rsidRPr="00083446" w:rsidRDefault="00C67C9E">
      <w:pPr>
        <w:rPr>
          <w:sz w:val="21"/>
        </w:rPr>
      </w:pPr>
    </w:p>
    <w:p w:rsidR="00C67C9E" w:rsidRPr="00083446" w:rsidRDefault="00C67C9E">
      <w:pPr>
        <w:rPr>
          <w:sz w:val="21"/>
          <w:lang w:bidi="ar"/>
        </w:rPr>
      </w:pPr>
    </w:p>
    <w:p w:rsidR="00C67C9E" w:rsidRPr="00083446" w:rsidRDefault="00C67C9E">
      <w:pPr>
        <w:rPr>
          <w:sz w:val="21"/>
          <w:lang w:bidi="ar"/>
        </w:rPr>
      </w:pPr>
    </w:p>
    <w:p w:rsidR="00C67C9E" w:rsidRPr="00083446" w:rsidRDefault="00C67C9E">
      <w:pPr>
        <w:jc w:val="center"/>
        <w:rPr>
          <w:sz w:val="21"/>
        </w:rPr>
      </w:pPr>
    </w:p>
    <w:p w:rsidR="00C67C9E" w:rsidRPr="00083446" w:rsidRDefault="007746A8">
      <w:pPr>
        <w:spacing w:line="440" w:lineRule="exact"/>
        <w:rPr>
          <w:rFonts w:ascii="微软雅黑" w:eastAsia="微软雅黑" w:hAnsi="微软雅黑"/>
          <w:b/>
          <w:sz w:val="22"/>
          <w:szCs w:val="28"/>
        </w:rPr>
      </w:pPr>
      <w:r w:rsidRPr="00083446">
        <w:rPr>
          <w:rFonts w:ascii="微软雅黑" w:eastAsia="微软雅黑" w:hAnsi="微软雅黑" w:hint="eastAsia"/>
          <w:b/>
          <w:sz w:val="22"/>
          <w:szCs w:val="28"/>
        </w:rPr>
        <w:t>四、教学过程脚本设计</w:t>
      </w:r>
      <w:r w:rsidR="004962E6" w:rsidRPr="00083446">
        <w:rPr>
          <w:rFonts w:ascii="微软雅黑" w:eastAsia="微软雅黑" w:hAnsi="微软雅黑" w:hint="eastAsia"/>
          <w:b/>
          <w:bCs/>
          <w:color w:val="000000"/>
          <w:sz w:val="22"/>
          <w:szCs w:val="28"/>
        </w:rPr>
        <w:t>——第一课时</w:t>
      </w:r>
    </w:p>
    <w:p w:rsidR="00C67C9E" w:rsidRPr="00083446" w:rsidRDefault="007746A8" w:rsidP="00B960E6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1"/>
        </w:rPr>
      </w:pPr>
      <w:bookmarkStart w:id="4" w:name="_Toc8170"/>
      <w:r w:rsidRPr="00083446">
        <w:rPr>
          <w:rFonts w:ascii="微软雅黑" w:eastAsia="微软雅黑" w:hAnsi="微软雅黑" w:hint="eastAsia"/>
          <w:b/>
          <w:bCs/>
          <w:color w:val="000000"/>
          <w:sz w:val="21"/>
        </w:rPr>
        <w:t>脚本设计思路</w:t>
      </w:r>
      <w:bookmarkEnd w:id="4"/>
    </w:p>
    <w:p w:rsidR="00061055" w:rsidRPr="00083446" w:rsidRDefault="00550801" w:rsidP="00061055">
      <w:pPr>
        <w:pStyle w:val="af1"/>
        <w:spacing w:beforeLines="100" w:before="312" w:afterLines="100" w:after="312" w:line="400" w:lineRule="exact"/>
        <w:ind w:left="846" w:firstLineChars="0" w:firstLine="0"/>
        <w:outlineLvl w:val="1"/>
        <w:rPr>
          <w:rFonts w:ascii="微软雅黑" w:eastAsia="微软雅黑" w:hAnsi="微软雅黑"/>
          <w:b/>
          <w:bCs/>
          <w:color w:val="000000"/>
          <w:sz w:val="21"/>
        </w:rPr>
      </w:pPr>
      <w:r>
        <w:rPr>
          <w:rFonts w:ascii="微软雅黑" w:eastAsia="微软雅黑" w:hAnsi="微软雅黑"/>
          <w:b/>
          <w:bCs/>
          <w:noProof/>
          <w:color w:val="000000"/>
          <w:sz w:val="21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536575</wp:posOffset>
            </wp:positionH>
            <wp:positionV relativeFrom="paragraph">
              <wp:posOffset>-3528695</wp:posOffset>
            </wp:positionV>
            <wp:extent cx="5932800" cy="3733200"/>
            <wp:effectExtent l="0" t="0" r="0" b="63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C4FF285-5B84-493A-B984-8224DEFE03C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7C9E" w:rsidRPr="00083446" w:rsidRDefault="00B97C8E">
      <w:pPr>
        <w:rPr>
          <w:sz w:val="21"/>
          <w:lang w:bidi="ar"/>
        </w:rPr>
      </w:pPr>
      <w:r w:rsidRPr="00083446">
        <w:rPr>
          <w:rFonts w:hint="eastAsia"/>
          <w:sz w:val="21"/>
          <w:lang w:bidi="ar"/>
        </w:rPr>
        <w:t xml:space="preserve">       </w:t>
      </w:r>
    </w:p>
    <w:p w:rsidR="00C67C9E" w:rsidRPr="00083446" w:rsidRDefault="007746A8" w:rsidP="00B960E6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1"/>
        </w:rPr>
      </w:pPr>
      <w:bookmarkStart w:id="5" w:name="_Toc14067"/>
      <w:r w:rsidRPr="00083446">
        <w:rPr>
          <w:rFonts w:ascii="微软雅黑" w:eastAsia="微软雅黑" w:hAnsi="微软雅黑" w:hint="eastAsia"/>
          <w:b/>
          <w:bCs/>
          <w:color w:val="000000"/>
          <w:sz w:val="21"/>
        </w:rPr>
        <w:t>脚本切片设计思路</w:t>
      </w:r>
      <w:bookmarkEnd w:id="5"/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C67C9E" w:rsidRPr="00083446">
        <w:trPr>
          <w:trHeight w:val="448"/>
        </w:trPr>
        <w:tc>
          <w:tcPr>
            <w:tcW w:w="825" w:type="dxa"/>
            <w:vAlign w:val="center"/>
          </w:tcPr>
          <w:p w:rsidR="00C67C9E" w:rsidRPr="00083446" w:rsidRDefault="007746A8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bookmarkStart w:id="6" w:name="_Toc14120"/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序号</w:t>
            </w:r>
            <w:bookmarkEnd w:id="6"/>
          </w:p>
        </w:tc>
        <w:tc>
          <w:tcPr>
            <w:tcW w:w="1981" w:type="dxa"/>
            <w:vAlign w:val="center"/>
          </w:tcPr>
          <w:p w:rsidR="00C67C9E" w:rsidRPr="00083446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C67C9E" w:rsidRPr="00083446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C67C9E" w:rsidRPr="00083446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C67C9E" w:rsidRPr="00083446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时间</w:t>
            </w:r>
          </w:p>
        </w:tc>
      </w:tr>
      <w:tr w:rsidR="00C67C9E" w:rsidRPr="00083446">
        <w:tc>
          <w:tcPr>
            <w:tcW w:w="825" w:type="dxa"/>
          </w:tcPr>
          <w:p w:rsidR="00C67C9E" w:rsidRPr="00083446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1</w:t>
            </w:r>
          </w:p>
        </w:tc>
        <w:tc>
          <w:tcPr>
            <w:tcW w:w="1981" w:type="dxa"/>
          </w:tcPr>
          <w:p w:rsidR="00C67C9E" w:rsidRPr="00083446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课堂礼仪</w:t>
            </w:r>
          </w:p>
        </w:tc>
        <w:tc>
          <w:tcPr>
            <w:tcW w:w="2938" w:type="dxa"/>
          </w:tcPr>
          <w:p w:rsidR="00C67C9E" w:rsidRPr="00083446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集中学生的注意力，喊出士气，以饱满的精神状态投入本节课的学习</w:t>
            </w:r>
          </w:p>
        </w:tc>
        <w:tc>
          <w:tcPr>
            <w:tcW w:w="3811" w:type="dxa"/>
          </w:tcPr>
          <w:p w:rsidR="00C67C9E" w:rsidRPr="00083446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整齐、声音洪亮、铿锵有力，提升精气神！</w:t>
            </w:r>
          </w:p>
        </w:tc>
        <w:tc>
          <w:tcPr>
            <w:tcW w:w="1020" w:type="dxa"/>
          </w:tcPr>
          <w:p w:rsidR="00C67C9E" w:rsidRPr="00083446" w:rsidRDefault="00C67C9E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</w:pPr>
          </w:p>
        </w:tc>
      </w:tr>
      <w:tr w:rsidR="0065492E" w:rsidRPr="00083446">
        <w:trPr>
          <w:trHeight w:val="90"/>
        </w:trPr>
        <w:tc>
          <w:tcPr>
            <w:tcW w:w="825" w:type="dxa"/>
          </w:tcPr>
          <w:p w:rsidR="0065492E" w:rsidRPr="00083446" w:rsidRDefault="006003EE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2</w:t>
            </w:r>
          </w:p>
        </w:tc>
        <w:tc>
          <w:tcPr>
            <w:tcW w:w="1981" w:type="dxa"/>
          </w:tcPr>
          <w:p w:rsidR="0065492E" w:rsidRPr="00083446" w:rsidRDefault="004901A7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为什么学</w:t>
            </w:r>
            <w:r w:rsidR="00C13AFA"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单词统计</w:t>
            </w: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这个例子</w:t>
            </w:r>
          </w:p>
        </w:tc>
        <w:tc>
          <w:tcPr>
            <w:tcW w:w="2938" w:type="dxa"/>
          </w:tcPr>
          <w:p w:rsidR="0065492E" w:rsidRPr="00083446" w:rsidRDefault="000A4386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树立学习目标：多文件读取，</w:t>
            </w:r>
            <w:r w:rsidR="009F3AC2" w:rsidRPr="00083446">
              <w:rPr>
                <w:rFonts w:ascii="微软雅黑" w:eastAsia="微软雅黑" w:hAnsi="微软雅黑" w:hint="eastAsia"/>
                <w:sz w:val="15"/>
                <w:szCs w:val="18"/>
              </w:rPr>
              <w:t>如何在程序中区分内容来源的文件</w:t>
            </w:r>
          </w:p>
        </w:tc>
        <w:tc>
          <w:tcPr>
            <w:tcW w:w="3811" w:type="dxa"/>
          </w:tcPr>
          <w:p w:rsidR="0065492E" w:rsidRPr="00083446" w:rsidRDefault="0065492E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65492E" w:rsidRPr="00083446" w:rsidRDefault="0065492E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65492E" w:rsidRPr="00083446">
        <w:trPr>
          <w:trHeight w:val="90"/>
        </w:trPr>
        <w:tc>
          <w:tcPr>
            <w:tcW w:w="825" w:type="dxa"/>
          </w:tcPr>
          <w:p w:rsidR="0065492E" w:rsidRPr="00083446" w:rsidRDefault="006003EE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3</w:t>
            </w:r>
          </w:p>
        </w:tc>
        <w:tc>
          <w:tcPr>
            <w:tcW w:w="1981" w:type="dxa"/>
          </w:tcPr>
          <w:p w:rsidR="0065492E" w:rsidRPr="00083446" w:rsidRDefault="00CC0426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单词统计程序需求</w:t>
            </w:r>
          </w:p>
        </w:tc>
        <w:tc>
          <w:tcPr>
            <w:tcW w:w="2938" w:type="dxa"/>
          </w:tcPr>
          <w:p w:rsidR="0065492E" w:rsidRPr="00083446" w:rsidRDefault="00CC0426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清楚具体项目需求的细节</w:t>
            </w:r>
          </w:p>
        </w:tc>
        <w:tc>
          <w:tcPr>
            <w:tcW w:w="3811" w:type="dxa"/>
          </w:tcPr>
          <w:p w:rsidR="0065492E" w:rsidRPr="00083446" w:rsidRDefault="0065492E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65492E" w:rsidRPr="00083446" w:rsidRDefault="0065492E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65492E" w:rsidRPr="00083446">
        <w:trPr>
          <w:trHeight w:val="90"/>
        </w:trPr>
        <w:tc>
          <w:tcPr>
            <w:tcW w:w="825" w:type="dxa"/>
          </w:tcPr>
          <w:p w:rsidR="0065492E" w:rsidRPr="00083446" w:rsidRDefault="006003EE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4</w:t>
            </w:r>
          </w:p>
        </w:tc>
        <w:tc>
          <w:tcPr>
            <w:tcW w:w="1981" w:type="dxa"/>
          </w:tcPr>
          <w:p w:rsidR="0065492E" w:rsidRPr="00083446" w:rsidRDefault="00CD0E26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涉及到的技术点</w:t>
            </w:r>
          </w:p>
        </w:tc>
        <w:tc>
          <w:tcPr>
            <w:tcW w:w="2938" w:type="dxa"/>
          </w:tcPr>
          <w:p w:rsidR="0065492E" w:rsidRPr="00083446" w:rsidRDefault="00CD0E26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掌握获取文件名的方法</w:t>
            </w:r>
          </w:p>
        </w:tc>
        <w:tc>
          <w:tcPr>
            <w:tcW w:w="3811" w:type="dxa"/>
          </w:tcPr>
          <w:p w:rsidR="0065492E" w:rsidRPr="00083446" w:rsidRDefault="0065492E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65492E" w:rsidRPr="00083446" w:rsidRDefault="0065492E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65492E" w:rsidRPr="00083446">
        <w:trPr>
          <w:trHeight w:val="90"/>
        </w:trPr>
        <w:tc>
          <w:tcPr>
            <w:tcW w:w="825" w:type="dxa"/>
          </w:tcPr>
          <w:p w:rsidR="0065492E" w:rsidRPr="00083446" w:rsidRDefault="006003EE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5</w:t>
            </w:r>
          </w:p>
        </w:tc>
        <w:tc>
          <w:tcPr>
            <w:tcW w:w="1981" w:type="dxa"/>
          </w:tcPr>
          <w:p w:rsidR="0065492E" w:rsidRPr="00083446" w:rsidRDefault="00847BE5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模型设计</w:t>
            </w:r>
          </w:p>
        </w:tc>
        <w:tc>
          <w:tcPr>
            <w:tcW w:w="2938" w:type="dxa"/>
          </w:tcPr>
          <w:p w:rsidR="0065492E" w:rsidRPr="00083446" w:rsidRDefault="00847BE5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通过需求构建M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>ap</w:t>
            </w: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与R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>educe</w:t>
            </w: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模型</w:t>
            </w:r>
          </w:p>
        </w:tc>
        <w:tc>
          <w:tcPr>
            <w:tcW w:w="3811" w:type="dxa"/>
          </w:tcPr>
          <w:p w:rsidR="0065492E" w:rsidRPr="00083446" w:rsidRDefault="0065492E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65492E" w:rsidRPr="00083446" w:rsidRDefault="0065492E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6003EE" w:rsidRPr="00083446">
        <w:trPr>
          <w:trHeight w:val="90"/>
        </w:trPr>
        <w:tc>
          <w:tcPr>
            <w:tcW w:w="825" w:type="dxa"/>
          </w:tcPr>
          <w:p w:rsidR="006003EE" w:rsidRPr="00083446" w:rsidRDefault="006003EE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6</w:t>
            </w:r>
          </w:p>
        </w:tc>
        <w:tc>
          <w:tcPr>
            <w:tcW w:w="1981" w:type="dxa"/>
          </w:tcPr>
          <w:p w:rsidR="006003EE" w:rsidRPr="00083446" w:rsidRDefault="00E41B20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流程梳理</w:t>
            </w:r>
          </w:p>
        </w:tc>
        <w:tc>
          <w:tcPr>
            <w:tcW w:w="2938" w:type="dxa"/>
          </w:tcPr>
          <w:p w:rsidR="006003EE" w:rsidRPr="00083446" w:rsidRDefault="008C0658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强化流程</w:t>
            </w:r>
          </w:p>
        </w:tc>
        <w:tc>
          <w:tcPr>
            <w:tcW w:w="3811" w:type="dxa"/>
          </w:tcPr>
          <w:p w:rsidR="006003EE" w:rsidRPr="00083446" w:rsidRDefault="006003EE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6003EE" w:rsidRPr="00083446" w:rsidRDefault="006003EE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0236CC" w:rsidRPr="00083446">
        <w:trPr>
          <w:trHeight w:val="90"/>
        </w:trPr>
        <w:tc>
          <w:tcPr>
            <w:tcW w:w="825" w:type="dxa"/>
          </w:tcPr>
          <w:p w:rsidR="000236CC" w:rsidRPr="00083446" w:rsidRDefault="000236CC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7</w:t>
            </w:r>
          </w:p>
        </w:tc>
        <w:tc>
          <w:tcPr>
            <w:tcW w:w="1981" w:type="dxa"/>
          </w:tcPr>
          <w:p w:rsidR="000236CC" w:rsidRPr="00083446" w:rsidRDefault="000236CC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M</w:t>
            </w: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ap</w:t>
            </w: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程序开发</w:t>
            </w:r>
          </w:p>
        </w:tc>
        <w:tc>
          <w:tcPr>
            <w:tcW w:w="2938" w:type="dxa"/>
          </w:tcPr>
          <w:p w:rsidR="000236CC" w:rsidRPr="00083446" w:rsidRDefault="00BB149D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学生根据模型设计自行开发Map程序</w:t>
            </w:r>
          </w:p>
        </w:tc>
        <w:tc>
          <w:tcPr>
            <w:tcW w:w="3811" w:type="dxa"/>
          </w:tcPr>
          <w:p w:rsidR="000236CC" w:rsidRPr="00083446" w:rsidRDefault="000236CC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0236CC" w:rsidRPr="00083446" w:rsidRDefault="000236CC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0236CC" w:rsidRPr="00083446">
        <w:trPr>
          <w:trHeight w:val="90"/>
        </w:trPr>
        <w:tc>
          <w:tcPr>
            <w:tcW w:w="825" w:type="dxa"/>
          </w:tcPr>
          <w:p w:rsidR="000236CC" w:rsidRPr="00083446" w:rsidRDefault="000236CC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8</w:t>
            </w:r>
          </w:p>
        </w:tc>
        <w:tc>
          <w:tcPr>
            <w:tcW w:w="1981" w:type="dxa"/>
          </w:tcPr>
          <w:p w:rsidR="000236CC" w:rsidRPr="00083446" w:rsidRDefault="000236CC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Re</w:t>
            </w: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duce</w:t>
            </w: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程序开发</w:t>
            </w:r>
          </w:p>
        </w:tc>
        <w:tc>
          <w:tcPr>
            <w:tcW w:w="2938" w:type="dxa"/>
          </w:tcPr>
          <w:p w:rsidR="000236CC" w:rsidRPr="00083446" w:rsidRDefault="00BB149D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学生根据模型设计自行开发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>Reduce</w:t>
            </w: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程序</w:t>
            </w:r>
          </w:p>
        </w:tc>
        <w:tc>
          <w:tcPr>
            <w:tcW w:w="3811" w:type="dxa"/>
          </w:tcPr>
          <w:p w:rsidR="000236CC" w:rsidRPr="00083446" w:rsidRDefault="000236CC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0236CC" w:rsidRPr="00083446" w:rsidRDefault="000236CC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0236CC" w:rsidRPr="00083446">
        <w:trPr>
          <w:trHeight w:val="90"/>
        </w:trPr>
        <w:tc>
          <w:tcPr>
            <w:tcW w:w="825" w:type="dxa"/>
          </w:tcPr>
          <w:p w:rsidR="000236CC" w:rsidRPr="00083446" w:rsidRDefault="000236CC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9</w:t>
            </w:r>
          </w:p>
        </w:tc>
        <w:tc>
          <w:tcPr>
            <w:tcW w:w="1981" w:type="dxa"/>
          </w:tcPr>
          <w:p w:rsidR="000236CC" w:rsidRPr="00083446" w:rsidRDefault="000236CC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知识点总结</w:t>
            </w:r>
          </w:p>
        </w:tc>
        <w:tc>
          <w:tcPr>
            <w:tcW w:w="2938" w:type="dxa"/>
          </w:tcPr>
          <w:p w:rsidR="000236CC" w:rsidRPr="00083446" w:rsidRDefault="00FB3E38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如何处理更多的文件，如何将处理的内容与来源文件关联</w:t>
            </w:r>
          </w:p>
        </w:tc>
        <w:tc>
          <w:tcPr>
            <w:tcW w:w="3811" w:type="dxa"/>
          </w:tcPr>
          <w:p w:rsidR="000236CC" w:rsidRPr="00083446" w:rsidRDefault="000236CC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0236CC" w:rsidRPr="00083446" w:rsidRDefault="000236CC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</w:tbl>
    <w:p w:rsidR="00C67C9E" w:rsidRPr="00083446" w:rsidRDefault="00C67C9E">
      <w:pPr>
        <w:pStyle w:val="af1"/>
        <w:spacing w:beforeLines="100" w:before="312" w:afterLines="100" w:after="312" w:line="400" w:lineRule="exact"/>
        <w:ind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</w:p>
    <w:p w:rsidR="00C67C9E" w:rsidRPr="00083446" w:rsidRDefault="007746A8" w:rsidP="00D648B1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bookmarkStart w:id="7" w:name="_Toc3207"/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lastRenderedPageBreak/>
        <w:t>脚本切片一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C61795">
        <w:fldChar w:fldCharType="begin"/>
      </w:r>
      <w:r w:rsidR="00C61795">
        <w:instrText xml:space="preserve"> HYPERLINK "file:///D:\\llq\\八维\\工作\\教学标准化计划\\切片(总共14片)\\切片1.mp4" </w:instrText>
      </w:r>
      <w:r w:rsidR="00C61795">
        <w:fldChar w:fldCharType="separate"/>
      </w:r>
      <w:r w:rsidRPr="00083446">
        <w:rPr>
          <w:rStyle w:val="ae"/>
          <w:rFonts w:ascii="微软雅黑" w:eastAsia="微软雅黑" w:hAnsi="微软雅黑" w:hint="eastAsia"/>
          <w:b/>
          <w:sz w:val="21"/>
        </w:rPr>
        <w:t>课堂礼仪</w:t>
      </w:r>
      <w:r w:rsidR="00C61795">
        <w:rPr>
          <w:rStyle w:val="ae"/>
          <w:rFonts w:ascii="微软雅黑" w:eastAsia="微软雅黑" w:hAnsi="微软雅黑"/>
          <w:b/>
          <w:sz w:val="21"/>
        </w:rPr>
        <w:fldChar w:fldCharType="end"/>
      </w:r>
      <w:bookmarkEnd w:id="7"/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C67C9E" w:rsidRPr="00083446">
        <w:tc>
          <w:tcPr>
            <w:tcW w:w="1109" w:type="dxa"/>
          </w:tcPr>
          <w:p w:rsidR="00C67C9E" w:rsidRPr="00083446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bookmarkStart w:id="8" w:name="OLE_LINK2"/>
            <w:bookmarkStart w:id="9" w:name="OLE_LINK1"/>
            <w:bookmarkStart w:id="10" w:name="OLE_LINK3"/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C67C9E" w:rsidRPr="00083446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C67C9E" w:rsidRPr="00083446" w:rsidRDefault="007746A8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C67C9E" w:rsidRPr="00083446" w:rsidRDefault="007746A8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C67C9E" w:rsidRPr="00083446">
        <w:trPr>
          <w:trHeight w:val="90"/>
        </w:trPr>
        <w:tc>
          <w:tcPr>
            <w:tcW w:w="1109" w:type="dxa"/>
            <w:vMerge w:val="restart"/>
            <w:vAlign w:val="center"/>
          </w:tcPr>
          <w:p w:rsidR="00C67C9E" w:rsidRPr="00083446" w:rsidRDefault="007746A8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课堂礼仪</w:t>
            </w:r>
          </w:p>
        </w:tc>
        <w:tc>
          <w:tcPr>
            <w:tcW w:w="4419" w:type="dxa"/>
          </w:tcPr>
          <w:p w:rsidR="00C67C9E" w:rsidRPr="00083446" w:rsidRDefault="007746A8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Cs/>
                <w:color w:val="00B0F0"/>
                <w:sz w:val="15"/>
                <w:szCs w:val="18"/>
              </w:rPr>
              <w:t>使学生注意力集中并进入上课状态</w:t>
            </w:r>
          </w:p>
        </w:tc>
        <w:tc>
          <w:tcPr>
            <w:tcW w:w="4312" w:type="dxa"/>
          </w:tcPr>
          <w:p w:rsidR="00C67C9E" w:rsidRPr="00083446" w:rsidRDefault="00C67C9E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C67C9E" w:rsidRPr="00083446" w:rsidRDefault="00C67C9E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C67C9E" w:rsidRPr="00083446">
        <w:trPr>
          <w:trHeight w:val="3942"/>
        </w:trPr>
        <w:tc>
          <w:tcPr>
            <w:tcW w:w="1109" w:type="dxa"/>
            <w:vMerge/>
            <w:vAlign w:val="center"/>
          </w:tcPr>
          <w:p w:rsidR="00C67C9E" w:rsidRPr="00083446" w:rsidRDefault="00C67C9E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C67C9E" w:rsidRPr="00083446" w:rsidRDefault="007746A8">
            <w:pPr>
              <w:pStyle w:val="af1"/>
              <w:spacing w:line="260" w:lineRule="exact"/>
              <w:ind w:left="193" w:firstLineChars="0" w:hanging="193"/>
              <w:rPr>
                <w:rFonts w:asciiTheme="minorEastAsia" w:hAnsiTheme="minorEastAsia"/>
                <w:color w:val="000000" w:themeColor="text1"/>
                <w:sz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讲师：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上课！①</w:t>
            </w:r>
          </w:p>
          <w:p w:rsidR="00C67C9E" w:rsidRPr="00083446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班长：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起立！</w:t>
            </w:r>
          </w:p>
          <w:p w:rsidR="00C67C9E" w:rsidRPr="00083446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讲师：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同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学们好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！</w:t>
            </w:r>
          </w:p>
          <w:p w:rsidR="00C67C9E" w:rsidRPr="00083446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学生：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好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！</w:t>
            </w:r>
          </w:p>
          <w:p w:rsidR="00C67C9E" w:rsidRPr="00083446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班长：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我们的信念是：</w:t>
            </w:r>
          </w:p>
          <w:p w:rsidR="00C67C9E" w:rsidRPr="00083446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全体：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知识^很简单，学习^很快乐，潜力^无极限！</w:t>
            </w:r>
          </w:p>
          <w:p w:rsidR="00C67C9E" w:rsidRPr="00083446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班长：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我们的口号是：</w:t>
            </w:r>
          </w:p>
          <w:p w:rsidR="00C67C9E" w:rsidRPr="00083446" w:rsidRDefault="007746A8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全体：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辉煌八维大数据，引领时代高科技！人工智能显神奇，高薪就业创佳绩！</w:t>
            </w:r>
          </w:p>
          <w:p w:rsidR="00C67C9E" w:rsidRPr="00083446" w:rsidRDefault="007746A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讲师：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请坐！②</w:t>
            </w:r>
          </w:p>
        </w:tc>
        <w:tc>
          <w:tcPr>
            <w:tcW w:w="4312" w:type="dxa"/>
          </w:tcPr>
          <w:p w:rsidR="00C67C9E" w:rsidRPr="00083446" w:rsidRDefault="007746A8" w:rsidP="00B960E6">
            <w:pPr>
              <w:pStyle w:val="af1"/>
              <w:numPr>
                <w:ilvl w:val="0"/>
                <w:numId w:val="9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进入教室前整理着装，提前30秒面带自信的笑容的走进教室。，给学生打招呼。当上课铃声响起，喊出“上课”，声音高于授课声音。</w:t>
            </w:r>
          </w:p>
          <w:p w:rsidR="00C67C9E" w:rsidRPr="00083446" w:rsidRDefault="007746A8" w:rsidP="00B960E6">
            <w:pPr>
              <w:pStyle w:val="af1"/>
              <w:numPr>
                <w:ilvl w:val="0"/>
                <w:numId w:val="9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细节要求：学生发型整齐、脸部整洁、面带微笑或者礼仪笑（八颗牙齿），严禁大笑，举止合理，避免指手画脚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。</w:t>
            </w:r>
          </w:p>
          <w:p w:rsidR="00C67C9E" w:rsidRPr="00083446" w:rsidRDefault="007746A8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noProof/>
                <w:color w:val="000000" w:themeColor="text1"/>
                <w:sz w:val="21"/>
              </w:rPr>
              <w:drawing>
                <wp:inline distT="0" distB="0" distL="114300" distR="114300">
                  <wp:extent cx="414020" cy="548005"/>
                  <wp:effectExtent l="0" t="0" r="0" b="10795"/>
                  <wp:docPr id="9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63" cy="600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3446">
              <w:rPr>
                <w:noProof/>
                <w:color w:val="000000" w:themeColor="text1"/>
                <w:sz w:val="21"/>
              </w:rPr>
              <w:drawing>
                <wp:inline distT="0" distB="0" distL="114300" distR="114300">
                  <wp:extent cx="400685" cy="541655"/>
                  <wp:effectExtent l="0" t="0" r="5715" b="0"/>
                  <wp:docPr id="10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41" cy="607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C9E" w:rsidRPr="00083446" w:rsidRDefault="007746A8" w:rsidP="00B960E6">
            <w:pPr>
              <w:pStyle w:val="af1"/>
              <w:numPr>
                <w:ilvl w:val="0"/>
                <w:numId w:val="9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学生礼仪内容：学习信念，学院口号，班级口号。</w:t>
            </w:r>
          </w:p>
          <w:p w:rsidR="00C67C9E" w:rsidRPr="00083446" w:rsidRDefault="007746A8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讲师授课过程中要面带微笑。</w:t>
            </w:r>
          </w:p>
          <w:p w:rsidR="00C67C9E" w:rsidRPr="00083446" w:rsidRDefault="007746A8" w:rsidP="00B960E6">
            <w:pPr>
              <w:pStyle w:val="af1"/>
              <w:numPr>
                <w:ilvl w:val="0"/>
                <w:numId w:val="9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插入合理手势，避免课堂枯燥。</w:t>
            </w:r>
          </w:p>
          <w:p w:rsidR="00C67C9E" w:rsidRPr="00083446" w:rsidRDefault="007746A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①动作表情：上课起立手势</w:t>
            </w:r>
          </w:p>
          <w:p w:rsidR="00C67C9E" w:rsidRPr="00083446" w:rsidRDefault="007746A8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②动作表情：全体请坐手势</w:t>
            </w:r>
          </w:p>
          <w:p w:rsidR="00C67C9E" w:rsidRPr="00083446" w:rsidRDefault="00C67C9E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C67C9E" w:rsidRPr="00083446" w:rsidRDefault="00C67C9E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  <w:bookmarkEnd w:id="8"/>
      <w:bookmarkEnd w:id="9"/>
      <w:bookmarkEnd w:id="10"/>
    </w:tbl>
    <w:p w:rsidR="00C67C9E" w:rsidRPr="00083446" w:rsidRDefault="00C67C9E">
      <w:pPr>
        <w:rPr>
          <w:rFonts w:ascii="微软雅黑" w:eastAsia="微软雅黑" w:hAnsi="微软雅黑"/>
          <w:color w:val="FF0000"/>
          <w:sz w:val="15"/>
          <w:szCs w:val="18"/>
        </w:rPr>
      </w:pPr>
    </w:p>
    <w:p w:rsidR="002D5A8F" w:rsidRPr="00083446" w:rsidRDefault="002D5A8F" w:rsidP="00D648B1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1"/>
          <w:u w:val="none"/>
        </w:rPr>
      </w:pPr>
      <w:bookmarkStart w:id="11" w:name="_Toc3732"/>
      <w:r w:rsidRPr="00083446">
        <w:rPr>
          <w:rStyle w:val="ae"/>
          <w:rFonts w:ascii="微软雅黑" w:eastAsia="微软雅黑" w:hAnsi="微软雅黑" w:hint="eastAsia"/>
          <w:b/>
          <w:color w:val="000000" w:themeColor="text1"/>
          <w:sz w:val="21"/>
          <w:u w:val="none"/>
        </w:rPr>
        <w:t>脚本切片</w:t>
      </w:r>
      <w:r w:rsidR="00A007AB" w:rsidRPr="00083446">
        <w:rPr>
          <w:rStyle w:val="ae"/>
          <w:rFonts w:ascii="微软雅黑" w:eastAsia="微软雅黑" w:hAnsi="微软雅黑" w:hint="eastAsia"/>
          <w:b/>
          <w:color w:val="000000" w:themeColor="text1"/>
          <w:sz w:val="21"/>
          <w:u w:val="none"/>
        </w:rPr>
        <w:t>二</w:t>
      </w:r>
      <w:r w:rsidRPr="00083446">
        <w:rPr>
          <w:rStyle w:val="ae"/>
          <w:rFonts w:ascii="微软雅黑" w:eastAsia="微软雅黑" w:hAnsi="微软雅黑" w:hint="eastAsia"/>
          <w:color w:val="000000" w:themeColor="text1"/>
          <w:sz w:val="21"/>
          <w:u w:val="none"/>
        </w:rPr>
        <w:t>：</w:t>
      </w:r>
      <w:bookmarkEnd w:id="11"/>
      <w:r w:rsidR="002D1413" w:rsidRPr="00083446">
        <w:rPr>
          <w:rStyle w:val="ae"/>
          <w:rFonts w:hint="eastAsia"/>
          <w:b/>
          <w:sz w:val="21"/>
        </w:rPr>
        <w:t>单词统计程序</w:t>
      </w:r>
      <w:r w:rsidR="00F75D57" w:rsidRPr="00083446">
        <w:rPr>
          <w:rStyle w:val="ae"/>
          <w:rFonts w:hint="eastAsia"/>
          <w:b/>
          <w:sz w:val="21"/>
        </w:rPr>
        <w:t>需求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2D5A8F" w:rsidRPr="00083446" w:rsidTr="00B672D9">
        <w:tc>
          <w:tcPr>
            <w:tcW w:w="1109" w:type="dxa"/>
          </w:tcPr>
          <w:p w:rsidR="002D5A8F" w:rsidRPr="00083446" w:rsidRDefault="002D5A8F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2D5A8F" w:rsidRPr="00083446" w:rsidRDefault="002D5A8F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2D5A8F" w:rsidRPr="00083446" w:rsidRDefault="002D5A8F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2D5A8F" w:rsidRPr="00083446" w:rsidRDefault="002D5A8F" w:rsidP="00B672D9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2D5A8F" w:rsidRPr="00083446" w:rsidTr="00B672D9">
        <w:trPr>
          <w:trHeight w:val="548"/>
        </w:trPr>
        <w:tc>
          <w:tcPr>
            <w:tcW w:w="1109" w:type="dxa"/>
            <w:vMerge w:val="restart"/>
            <w:vAlign w:val="center"/>
          </w:tcPr>
          <w:p w:rsidR="002D5A8F" w:rsidRPr="00083446" w:rsidRDefault="00400D26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降雨量需求</w:t>
            </w:r>
          </w:p>
        </w:tc>
        <w:tc>
          <w:tcPr>
            <w:tcW w:w="4419" w:type="dxa"/>
          </w:tcPr>
          <w:p w:rsidR="002D5A8F" w:rsidRPr="00083446" w:rsidRDefault="00FC337F" w:rsidP="00B672D9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了解</w:t>
            </w:r>
            <w:r w:rsidR="00B22580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需求</w:t>
            </w:r>
          </w:p>
        </w:tc>
        <w:tc>
          <w:tcPr>
            <w:tcW w:w="4312" w:type="dxa"/>
          </w:tcPr>
          <w:p w:rsidR="002D5A8F" w:rsidRPr="00083446" w:rsidRDefault="002D65B4" w:rsidP="00B672D9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正确理解需求</w:t>
            </w:r>
          </w:p>
        </w:tc>
        <w:tc>
          <w:tcPr>
            <w:tcW w:w="780" w:type="dxa"/>
            <w:vAlign w:val="center"/>
          </w:tcPr>
          <w:p w:rsidR="002D5A8F" w:rsidRPr="00083446" w:rsidRDefault="002D5A8F" w:rsidP="00B672D9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2D5A8F" w:rsidRPr="00083446" w:rsidTr="00B672D9">
        <w:trPr>
          <w:trHeight w:val="2024"/>
        </w:trPr>
        <w:tc>
          <w:tcPr>
            <w:tcW w:w="1109" w:type="dxa"/>
            <w:vMerge/>
            <w:vAlign w:val="center"/>
          </w:tcPr>
          <w:p w:rsidR="002D5A8F" w:rsidRPr="00083446" w:rsidRDefault="002D5A8F" w:rsidP="00B672D9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D17800" w:rsidRPr="00E70EF2" w:rsidRDefault="00A4530C" w:rsidP="00B672D9">
            <w:pPr>
              <w:pStyle w:val="af1"/>
              <w:ind w:firstLineChars="0" w:firstLine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E70EF2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老师：</w:t>
            </w:r>
            <w:r w:rsidR="00E26EB2" w:rsidRPr="00E70EF2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大家先看看</w:t>
            </w:r>
            <w:r w:rsidR="00D00E06" w:rsidRPr="00E70EF2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这堂课例子的</w:t>
            </w:r>
            <w:r w:rsidR="00E26EB2" w:rsidRPr="00E70EF2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需求</w:t>
            </w:r>
          </w:p>
          <w:p w:rsidR="0042220C" w:rsidRPr="00083446" w:rsidRDefault="0042220C" w:rsidP="0083154E">
            <w:pPr>
              <w:pStyle w:val="af1"/>
              <w:ind w:leftChars="208" w:left="499" w:firstLineChars="0" w:firstLine="0"/>
              <w:rPr>
                <w:color w:val="000000" w:themeColor="text1"/>
                <w:sz w:val="21"/>
              </w:rPr>
            </w:pPr>
            <w:r w:rsidRPr="00083446">
              <w:rPr>
                <w:rFonts w:hint="eastAsia"/>
                <w:color w:val="000000" w:themeColor="text1"/>
                <w:sz w:val="21"/>
              </w:rPr>
              <w:t>两个文件</w:t>
            </w:r>
            <w:r w:rsidRPr="00083446">
              <w:rPr>
                <w:color w:val="000000" w:themeColor="text1"/>
                <w:sz w:val="21"/>
              </w:rPr>
              <w:t>a.txt</w:t>
            </w:r>
            <w:r w:rsidRPr="00083446">
              <w:rPr>
                <w:rFonts w:hint="eastAsia"/>
                <w:color w:val="000000" w:themeColor="text1"/>
                <w:sz w:val="21"/>
              </w:rPr>
              <w:t>与</w:t>
            </w:r>
            <w:r w:rsidRPr="00083446">
              <w:rPr>
                <w:color w:val="000000" w:themeColor="text1"/>
                <w:sz w:val="21"/>
              </w:rPr>
              <w:t>b.txt,</w:t>
            </w:r>
            <w:r w:rsidRPr="00083446">
              <w:rPr>
                <w:rFonts w:hint="eastAsia"/>
                <w:color w:val="000000" w:themeColor="text1"/>
                <w:sz w:val="21"/>
              </w:rPr>
              <w:t>每个文件里有不同的单词内容。统计出每个单词在各自文件里出现的次数。</w:t>
            </w:r>
          </w:p>
          <w:p w:rsidR="0042220C" w:rsidRPr="00083446" w:rsidRDefault="0042220C" w:rsidP="0042220C">
            <w:pPr>
              <w:pStyle w:val="af1"/>
              <w:ind w:firstLineChars="208" w:firstLine="437"/>
              <w:rPr>
                <w:color w:val="000000" w:themeColor="text1"/>
                <w:sz w:val="21"/>
              </w:rPr>
            </w:pPr>
            <w:r w:rsidRPr="00083446">
              <w:rPr>
                <w:rFonts w:hint="eastAsia"/>
                <w:color w:val="000000" w:themeColor="text1"/>
                <w:sz w:val="21"/>
              </w:rPr>
              <w:t>输出的格式如下：</w:t>
            </w:r>
          </w:p>
          <w:p w:rsidR="0042220C" w:rsidRPr="00083446" w:rsidRDefault="0042220C" w:rsidP="0042220C">
            <w:pPr>
              <w:pStyle w:val="af1"/>
              <w:ind w:firstLineChars="208" w:firstLine="437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love a.txt=&gt;1</w:t>
            </w:r>
          </w:p>
          <w:p w:rsidR="0042220C" w:rsidRDefault="0042220C" w:rsidP="0042220C">
            <w:pPr>
              <w:pStyle w:val="af1"/>
              <w:ind w:firstLineChars="208" w:firstLine="437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love a.txt=&gt;2</w:t>
            </w:r>
          </w:p>
          <w:p w:rsidR="00E70EF2" w:rsidRPr="00273C16" w:rsidRDefault="00E70EF2" w:rsidP="00E70EF2">
            <w:pPr>
              <w:pStyle w:val="af1"/>
              <w:ind w:firstLineChars="0" w:firstLine="0"/>
              <w:rPr>
                <w:b/>
                <w:color w:val="000000" w:themeColor="text1"/>
                <w:sz w:val="18"/>
              </w:rPr>
            </w:pPr>
            <w:r w:rsidRPr="00E70EF2">
              <w:rPr>
                <w:rFonts w:hint="eastAsia"/>
                <w:b/>
                <w:color w:val="000000" w:themeColor="text1"/>
                <w:sz w:val="18"/>
              </w:rPr>
              <w:t>老师：</w:t>
            </w:r>
            <w:r w:rsidR="00273C1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字母</w:t>
            </w:r>
            <w:r w:rsidR="00273C16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love</w:t>
            </w:r>
            <w:r w:rsidR="00273C1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在</w:t>
            </w:r>
            <w:r w:rsidR="00273C16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a.txt</w:t>
            </w:r>
            <w:r w:rsidR="00273C1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里出现了1此，在</w:t>
            </w:r>
            <w:r w:rsidR="00273C16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b.txt</w:t>
            </w:r>
            <w:r w:rsidR="00273C16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里出现了2次</w:t>
            </w:r>
          </w:p>
          <w:p w:rsidR="0042220C" w:rsidRPr="00083446" w:rsidRDefault="0042220C" w:rsidP="0042220C">
            <w:pPr>
              <w:pStyle w:val="af1"/>
              <w:ind w:firstLineChars="208" w:firstLine="437"/>
              <w:rPr>
                <w:color w:val="000000" w:themeColor="text1"/>
                <w:sz w:val="21"/>
              </w:rPr>
            </w:pPr>
          </w:p>
          <w:p w:rsidR="00284B74" w:rsidRPr="00083446" w:rsidRDefault="00284B74" w:rsidP="0079311F">
            <w:pPr>
              <w:rPr>
                <w:color w:val="000000" w:themeColor="text1"/>
                <w:sz w:val="21"/>
              </w:rPr>
            </w:pPr>
          </w:p>
        </w:tc>
        <w:tc>
          <w:tcPr>
            <w:tcW w:w="4312" w:type="dxa"/>
          </w:tcPr>
          <w:p w:rsidR="0083154E" w:rsidRPr="00083446" w:rsidRDefault="0083154E" w:rsidP="0083154E">
            <w:pPr>
              <w:pStyle w:val="af1"/>
              <w:ind w:firstLine="422"/>
              <w:rPr>
                <w:color w:val="000000" w:themeColor="text1"/>
                <w:sz w:val="21"/>
              </w:rPr>
            </w:pPr>
            <w:r w:rsidRPr="00083446">
              <w:rPr>
                <w:b/>
                <w:bCs/>
                <w:color w:val="000000" w:themeColor="text1"/>
                <w:sz w:val="21"/>
              </w:rPr>
              <w:t>a.txt</w:t>
            </w:r>
          </w:p>
          <w:p w:rsidR="0083154E" w:rsidRPr="00083446" w:rsidRDefault="0083154E" w:rsidP="0083154E">
            <w:pPr>
              <w:pStyle w:val="af1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I like MapReduce</w:t>
            </w:r>
          </w:p>
          <w:p w:rsidR="0083154E" w:rsidRPr="00083446" w:rsidRDefault="0083154E" w:rsidP="0083154E">
            <w:pPr>
              <w:pStyle w:val="af1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I like Hadoop</w:t>
            </w:r>
          </w:p>
          <w:p w:rsidR="0083154E" w:rsidRPr="00083446" w:rsidRDefault="0083154E" w:rsidP="0083154E">
            <w:pPr>
              <w:pStyle w:val="af1"/>
              <w:ind w:firstLineChars="208" w:firstLine="437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I love you</w:t>
            </w:r>
          </w:p>
          <w:p w:rsidR="0083154E" w:rsidRPr="00083446" w:rsidRDefault="0083154E" w:rsidP="0083154E">
            <w:pPr>
              <w:pStyle w:val="af1"/>
              <w:ind w:firstLineChars="208" w:firstLine="439"/>
              <w:rPr>
                <w:color w:val="000000" w:themeColor="text1"/>
                <w:sz w:val="21"/>
              </w:rPr>
            </w:pPr>
            <w:r w:rsidRPr="00083446">
              <w:rPr>
                <w:b/>
                <w:bCs/>
                <w:color w:val="000000" w:themeColor="text1"/>
                <w:sz w:val="21"/>
              </w:rPr>
              <w:t>b.txt</w:t>
            </w:r>
          </w:p>
          <w:p w:rsidR="0083154E" w:rsidRPr="00083446" w:rsidRDefault="0083154E" w:rsidP="0083154E">
            <w:pPr>
              <w:pStyle w:val="af1"/>
              <w:ind w:firstLineChars="208" w:firstLine="437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I love dxx</w:t>
            </w:r>
          </w:p>
          <w:p w:rsidR="0083154E" w:rsidRPr="00083446" w:rsidRDefault="0083154E" w:rsidP="0083154E">
            <w:pPr>
              <w:pStyle w:val="af1"/>
              <w:ind w:firstLineChars="208" w:firstLine="437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I love me</w:t>
            </w:r>
          </w:p>
          <w:p w:rsidR="0083154E" w:rsidRPr="00083446" w:rsidRDefault="0083154E" w:rsidP="0083154E">
            <w:pPr>
              <w:pStyle w:val="af1"/>
              <w:ind w:firstLineChars="208" w:firstLine="437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I like tennis</w:t>
            </w:r>
          </w:p>
          <w:p w:rsidR="004E0A7C" w:rsidRPr="00083446" w:rsidRDefault="004E0A7C" w:rsidP="00304025">
            <w:pPr>
              <w:pStyle w:val="af1"/>
              <w:ind w:firstLineChars="0" w:firstLine="0"/>
              <w:rPr>
                <w:color w:val="000000" w:themeColor="text1"/>
                <w:sz w:val="21"/>
              </w:rPr>
            </w:pPr>
          </w:p>
        </w:tc>
        <w:tc>
          <w:tcPr>
            <w:tcW w:w="780" w:type="dxa"/>
            <w:vAlign w:val="center"/>
          </w:tcPr>
          <w:p w:rsidR="002D5A8F" w:rsidRPr="00083446" w:rsidRDefault="002D5A8F" w:rsidP="00B672D9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2D5A8F" w:rsidRPr="00083446" w:rsidRDefault="002D5A8F">
      <w:pPr>
        <w:rPr>
          <w:rFonts w:ascii="微软雅黑" w:eastAsia="微软雅黑" w:hAnsi="微软雅黑"/>
          <w:color w:val="FF0000"/>
          <w:sz w:val="15"/>
          <w:szCs w:val="18"/>
        </w:rPr>
      </w:pPr>
    </w:p>
    <w:p w:rsidR="004B56B7" w:rsidRPr="00083446" w:rsidRDefault="004B56B7" w:rsidP="00D648B1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</w:t>
      </w:r>
      <w:r w:rsidR="00A007AB"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三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C902A1" w:rsidRPr="00C902A1">
        <w:rPr>
          <w:rStyle w:val="ae"/>
          <w:rFonts w:hint="eastAsia"/>
          <w:sz w:val="21"/>
        </w:rPr>
        <w:t>知识点</w:t>
      </w:r>
      <w:r w:rsidR="004F076E" w:rsidRPr="00083446">
        <w:rPr>
          <w:rStyle w:val="ae"/>
          <w:rFonts w:hint="eastAsia"/>
          <w:sz w:val="21"/>
        </w:rPr>
        <w:t>获取文件名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4B56B7" w:rsidRPr="00083446" w:rsidTr="00B672D9">
        <w:tc>
          <w:tcPr>
            <w:tcW w:w="1109" w:type="dxa"/>
          </w:tcPr>
          <w:p w:rsidR="004B56B7" w:rsidRPr="00083446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4B56B7" w:rsidRPr="00083446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4B56B7" w:rsidRPr="00083446" w:rsidRDefault="004B56B7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4B56B7" w:rsidRPr="00083446" w:rsidRDefault="004B56B7" w:rsidP="00B672D9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4B56B7" w:rsidRPr="00083446" w:rsidTr="00B672D9">
        <w:trPr>
          <w:trHeight w:val="90"/>
        </w:trPr>
        <w:tc>
          <w:tcPr>
            <w:tcW w:w="1109" w:type="dxa"/>
            <w:vMerge w:val="restart"/>
            <w:vAlign w:val="center"/>
          </w:tcPr>
          <w:p w:rsidR="004B56B7" w:rsidRPr="00083446" w:rsidRDefault="00F234BC" w:rsidP="00B672D9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获取文件名</w:t>
            </w:r>
          </w:p>
        </w:tc>
        <w:tc>
          <w:tcPr>
            <w:tcW w:w="4419" w:type="dxa"/>
          </w:tcPr>
          <w:p w:rsidR="004B56B7" w:rsidRPr="00083446" w:rsidRDefault="007341F6" w:rsidP="00B672D9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在</w:t>
            </w:r>
            <w:r w:rsidR="00A41AFF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M</w:t>
            </w:r>
            <w:r w:rsidR="00BC05B3"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ap</w:t>
            </w:r>
            <w:r w:rsidR="00A41AFF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程序中获取文件名的方法</w:t>
            </w:r>
          </w:p>
        </w:tc>
        <w:tc>
          <w:tcPr>
            <w:tcW w:w="4312" w:type="dxa"/>
          </w:tcPr>
          <w:p w:rsidR="004B56B7" w:rsidRPr="00083446" w:rsidRDefault="005B7C3E" w:rsidP="00B672D9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了解并掌握M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ap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程序中获取文件名的方法</w:t>
            </w:r>
          </w:p>
        </w:tc>
        <w:tc>
          <w:tcPr>
            <w:tcW w:w="780" w:type="dxa"/>
            <w:vAlign w:val="center"/>
          </w:tcPr>
          <w:p w:rsidR="004B56B7" w:rsidRPr="00083446" w:rsidRDefault="004B56B7" w:rsidP="00B672D9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4B56B7" w:rsidRPr="00083446" w:rsidTr="00B672D9">
        <w:trPr>
          <w:trHeight w:val="3942"/>
        </w:trPr>
        <w:tc>
          <w:tcPr>
            <w:tcW w:w="1109" w:type="dxa"/>
            <w:vMerge/>
            <w:vAlign w:val="center"/>
          </w:tcPr>
          <w:p w:rsidR="004B56B7" w:rsidRPr="00083446" w:rsidRDefault="004B56B7" w:rsidP="00B672D9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F658C9" w:rsidRDefault="00A839ED" w:rsidP="00097EB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老</w:t>
            </w:r>
            <w:r w:rsidR="00EE5E54"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师</w:t>
            </w:r>
            <w:r w:rsidR="004C5631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：</w:t>
            </w:r>
            <w:r w:rsidR="00C61795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输出</w:t>
            </w:r>
            <w:r w:rsidR="004A43F8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中用到了文件名，在M</w:t>
            </w:r>
            <w:r w:rsidR="004A43F8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apReduce</w:t>
            </w:r>
            <w:r w:rsidR="004A43F8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程序中获取文件名</w:t>
            </w:r>
            <w:r w:rsidR="00361393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的方式：</w:t>
            </w:r>
          </w:p>
          <w:p w:rsidR="000A6675" w:rsidRPr="00083446" w:rsidRDefault="000A6675" w:rsidP="000A667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老师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获取文件名的方法：【</w:t>
            </w:r>
            <w: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ppt</w:t>
            </w: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】</w:t>
            </w:r>
          </w:p>
          <w:p w:rsidR="000A6675" w:rsidRPr="00454FE6" w:rsidRDefault="000A6675" w:rsidP="00097EB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  <w:p w:rsidR="00192891" w:rsidRPr="00083446" w:rsidRDefault="00192891" w:rsidP="000A667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312" w:type="dxa"/>
          </w:tcPr>
          <w:p w:rsidR="000A6675" w:rsidRPr="00083446" w:rsidRDefault="000A6675" w:rsidP="000A667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FileSplit</w:t>
            </w:r>
            <w:proofErr w:type="spellEnd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 xml:space="preserve"> fs = (</w:t>
            </w: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FileSplit</w:t>
            </w:r>
            <w:proofErr w:type="spellEnd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 xml:space="preserve">) </w:t>
            </w:r>
            <w:proofErr w:type="spellStart"/>
            <w:proofErr w:type="gram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context.getInputSplit</w:t>
            </w:r>
            <w:proofErr w:type="spellEnd"/>
            <w:proofErr w:type="gramEnd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();</w:t>
            </w:r>
          </w:p>
          <w:p w:rsidR="000A6675" w:rsidRPr="00083446" w:rsidRDefault="000A6675" w:rsidP="000A667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 xml:space="preserve">String </w:t>
            </w: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fileName</w:t>
            </w:r>
            <w:proofErr w:type="spellEnd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 xml:space="preserve"> = </w:t>
            </w:r>
            <w:proofErr w:type="spellStart"/>
            <w:proofErr w:type="gram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fs.getPath</w:t>
            </w:r>
            <w:proofErr w:type="spellEnd"/>
            <w:proofErr w:type="gramEnd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().</w:t>
            </w: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getName</w:t>
            </w:r>
            <w:proofErr w:type="spellEnd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();</w:t>
            </w:r>
          </w:p>
          <w:p w:rsidR="003B4C2F" w:rsidRPr="000A6675" w:rsidRDefault="003B4C2F" w:rsidP="00085B82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  <w:p w:rsidR="004B56B7" w:rsidRPr="00083446" w:rsidRDefault="004B56B7" w:rsidP="003B4C2F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3B4C2F" w:rsidRPr="00083446" w:rsidRDefault="003B4C2F" w:rsidP="003B4C2F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3B4C2F" w:rsidRPr="00083446" w:rsidRDefault="003B4C2F" w:rsidP="003B4C2F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4B56B7" w:rsidRPr="00083446" w:rsidRDefault="004B56B7" w:rsidP="00B672D9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7D3BE2" w:rsidRPr="00083446" w:rsidRDefault="007D3BE2" w:rsidP="00D648B1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</w:t>
      </w:r>
      <w:r w:rsidR="00D648B1"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四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BA608B" w:rsidRPr="00083446">
        <w:rPr>
          <w:rStyle w:val="ae"/>
          <w:rFonts w:hint="eastAsia"/>
          <w:sz w:val="21"/>
        </w:rPr>
        <w:t>构建模型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7D3BE2" w:rsidRPr="00083446" w:rsidTr="0002481F">
        <w:tc>
          <w:tcPr>
            <w:tcW w:w="1109" w:type="dxa"/>
          </w:tcPr>
          <w:p w:rsidR="007D3BE2" w:rsidRPr="00083446" w:rsidRDefault="007D3BE2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D3BE2" w:rsidRPr="00083446" w:rsidRDefault="007D3BE2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7D3BE2" w:rsidRPr="00083446" w:rsidRDefault="007D3BE2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7D3BE2" w:rsidRPr="00083446" w:rsidRDefault="007D3BE2" w:rsidP="0002481F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7D3BE2" w:rsidRPr="00083446" w:rsidTr="0002481F">
        <w:trPr>
          <w:trHeight w:val="90"/>
        </w:trPr>
        <w:tc>
          <w:tcPr>
            <w:tcW w:w="1109" w:type="dxa"/>
            <w:vMerge w:val="restart"/>
            <w:vAlign w:val="center"/>
          </w:tcPr>
          <w:p w:rsidR="007D3BE2" w:rsidRPr="00083446" w:rsidRDefault="00BA608B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构建模型</w:t>
            </w:r>
          </w:p>
        </w:tc>
        <w:tc>
          <w:tcPr>
            <w:tcW w:w="4419" w:type="dxa"/>
          </w:tcPr>
          <w:p w:rsidR="007D3BE2" w:rsidRPr="00083446" w:rsidRDefault="00BA608B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强化模型设计</w:t>
            </w:r>
          </w:p>
        </w:tc>
        <w:tc>
          <w:tcPr>
            <w:tcW w:w="4312" w:type="dxa"/>
          </w:tcPr>
          <w:p w:rsidR="007D3BE2" w:rsidRPr="00083446" w:rsidRDefault="00E9219C" w:rsidP="0002481F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掌握</w:t>
            </w:r>
            <w:r w:rsidR="00BA608B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强化模型设计</w:t>
            </w:r>
          </w:p>
        </w:tc>
        <w:tc>
          <w:tcPr>
            <w:tcW w:w="780" w:type="dxa"/>
            <w:vAlign w:val="center"/>
          </w:tcPr>
          <w:p w:rsidR="007D3BE2" w:rsidRPr="00083446" w:rsidRDefault="007D3BE2" w:rsidP="0002481F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7D3BE2" w:rsidRPr="00083446" w:rsidTr="0002481F">
        <w:trPr>
          <w:trHeight w:val="3942"/>
        </w:trPr>
        <w:tc>
          <w:tcPr>
            <w:tcW w:w="1109" w:type="dxa"/>
            <w:vMerge/>
            <w:vAlign w:val="center"/>
          </w:tcPr>
          <w:p w:rsidR="007D3BE2" w:rsidRPr="00083446" w:rsidRDefault="007D3BE2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8E041C" w:rsidRDefault="008E041C" w:rsidP="00BA608B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老师</w:t>
            </w:r>
            <w:r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:</w:t>
            </w:r>
            <w:r w:rsidRPr="008E041C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在开发之前要先构建</w:t>
            </w:r>
            <w:r w:rsidRPr="008E041C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</w:t>
            </w:r>
            <w:r w:rsidRPr="008E041C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与</w:t>
            </w:r>
            <w:r w:rsidRPr="008E041C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reduce</w:t>
            </w:r>
            <w:r w:rsidRPr="008E041C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的模型。</w:t>
            </w: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有了模型才能根绝模型开发</w:t>
            </w:r>
          </w:p>
          <w:p w:rsidR="00CE7181" w:rsidRPr="00CE7181" w:rsidRDefault="008D0644" w:rsidP="00BA608B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老师：</w:t>
            </w:r>
            <w:r w:rsidR="008E041C" w:rsidRPr="007C3635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</w:t>
            </w:r>
            <w:r w:rsidR="008E041C" w:rsidRPr="007C3635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ap的</w:t>
            </w:r>
            <w:r w:rsidRPr="007C3635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模型用什么作为键，用什么作为值那？</w:t>
            </w:r>
          </w:p>
          <w:p w:rsidR="00A37E29" w:rsidRPr="00083446" w:rsidRDefault="007D3BE2" w:rsidP="00BA608B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老师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：</w:t>
            </w:r>
            <w:r w:rsidR="00CE7181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咱们设计的</w:t>
            </w:r>
            <w:r w:rsidR="00CE7181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</w:t>
            </w:r>
            <w:r w:rsidR="00CE7181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与</w:t>
            </w:r>
            <w:r w:rsidR="00CE7181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reduce</w:t>
            </w:r>
            <w:r w:rsidR="00CE7181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的模型如下，其中</w:t>
            </w:r>
            <w:r w:rsidR="00CE7181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reduce</w:t>
            </w:r>
            <w:r w:rsidR="00CE7181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的模型是根据输出的格式反推得到的。</w:t>
            </w:r>
          </w:p>
          <w:p w:rsidR="00083446" w:rsidRPr="00083446" w:rsidRDefault="00083446" w:rsidP="00DE59C2">
            <w:pPr>
              <w:numPr>
                <w:ilvl w:val="0"/>
                <w:numId w:val="20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map&lt;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单词，文件名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&gt;</w:t>
            </w:r>
          </w:p>
          <w:p w:rsidR="00083446" w:rsidRPr="00083446" w:rsidRDefault="00083446" w:rsidP="00DE59C2">
            <w:pPr>
              <w:numPr>
                <w:ilvl w:val="0"/>
                <w:numId w:val="20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reducer&lt;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单词，文件名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=&gt;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单词数量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&gt;</w:t>
            </w:r>
          </w:p>
          <w:p w:rsidR="007D3BE2" w:rsidRPr="00083446" w:rsidRDefault="007D3BE2" w:rsidP="0002481F">
            <w:pPr>
              <w:spacing w:line="260" w:lineRule="exact"/>
              <w:ind w:left="72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bookmarkStart w:id="12" w:name="_GoBack"/>
            <w:bookmarkEnd w:id="12"/>
          </w:p>
        </w:tc>
        <w:tc>
          <w:tcPr>
            <w:tcW w:w="4312" w:type="dxa"/>
          </w:tcPr>
          <w:p w:rsidR="007E40F6" w:rsidRPr="00083446" w:rsidRDefault="007E40F6" w:rsidP="007E40F6">
            <w:pPr>
              <w:pStyle w:val="af1"/>
              <w:ind w:firstLine="422"/>
              <w:rPr>
                <w:color w:val="000000" w:themeColor="text1"/>
                <w:sz w:val="21"/>
              </w:rPr>
            </w:pPr>
            <w:r w:rsidRPr="00083446">
              <w:rPr>
                <w:b/>
                <w:bCs/>
                <w:color w:val="000000" w:themeColor="text1"/>
                <w:sz w:val="21"/>
              </w:rPr>
              <w:t>a.txt</w:t>
            </w:r>
          </w:p>
          <w:p w:rsidR="007E40F6" w:rsidRPr="00083446" w:rsidRDefault="007E40F6" w:rsidP="007E40F6">
            <w:pPr>
              <w:pStyle w:val="af1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I like MapReduce</w:t>
            </w:r>
          </w:p>
          <w:p w:rsidR="007E40F6" w:rsidRPr="00083446" w:rsidRDefault="007E40F6" w:rsidP="007E40F6">
            <w:pPr>
              <w:pStyle w:val="af1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I like Hadoop</w:t>
            </w:r>
          </w:p>
          <w:p w:rsidR="007E40F6" w:rsidRPr="00083446" w:rsidRDefault="007E40F6" w:rsidP="007E40F6">
            <w:pPr>
              <w:pStyle w:val="af1"/>
              <w:ind w:firstLineChars="208" w:firstLine="437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I love you</w:t>
            </w:r>
          </w:p>
          <w:p w:rsidR="007E40F6" w:rsidRPr="00083446" w:rsidRDefault="007E40F6" w:rsidP="007E40F6">
            <w:pPr>
              <w:pStyle w:val="af1"/>
              <w:ind w:firstLineChars="208" w:firstLine="439"/>
              <w:rPr>
                <w:color w:val="000000" w:themeColor="text1"/>
                <w:sz w:val="21"/>
              </w:rPr>
            </w:pPr>
            <w:r w:rsidRPr="00083446">
              <w:rPr>
                <w:b/>
                <w:bCs/>
                <w:color w:val="000000" w:themeColor="text1"/>
                <w:sz w:val="21"/>
              </w:rPr>
              <w:t>b.txt</w:t>
            </w:r>
          </w:p>
          <w:p w:rsidR="007E40F6" w:rsidRPr="00083446" w:rsidRDefault="007E40F6" w:rsidP="007E40F6">
            <w:pPr>
              <w:pStyle w:val="af1"/>
              <w:ind w:firstLineChars="208" w:firstLine="437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I love dxx</w:t>
            </w:r>
          </w:p>
          <w:p w:rsidR="007E40F6" w:rsidRPr="00083446" w:rsidRDefault="007E40F6" w:rsidP="007E40F6">
            <w:pPr>
              <w:pStyle w:val="af1"/>
              <w:ind w:firstLineChars="208" w:firstLine="437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I love me</w:t>
            </w:r>
          </w:p>
          <w:p w:rsidR="007E40F6" w:rsidRPr="00083446" w:rsidRDefault="007E40F6" w:rsidP="007E40F6">
            <w:pPr>
              <w:pStyle w:val="af1"/>
              <w:ind w:firstLineChars="208" w:firstLine="437"/>
              <w:rPr>
                <w:color w:val="000000" w:themeColor="text1"/>
                <w:sz w:val="21"/>
              </w:rPr>
            </w:pPr>
            <w:r w:rsidRPr="00083446">
              <w:rPr>
                <w:color w:val="000000" w:themeColor="text1"/>
                <w:sz w:val="21"/>
              </w:rPr>
              <w:t>I like tennis</w:t>
            </w:r>
          </w:p>
          <w:p w:rsidR="007E40F6" w:rsidRPr="00083446" w:rsidRDefault="007E40F6" w:rsidP="0013316E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13316E" w:rsidRPr="00083446" w:rsidRDefault="0013316E" w:rsidP="0013316E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两个文件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>a.txt</w:t>
            </w: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与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>b.txt,</w:t>
            </w: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每个文件里有不同的单词内容。统计出每个单词在各自文件里出现的次数。</w:t>
            </w:r>
          </w:p>
          <w:p w:rsidR="0013316E" w:rsidRPr="00083446" w:rsidRDefault="0013316E" w:rsidP="0013316E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输出的格式如下：</w:t>
            </w:r>
          </w:p>
          <w:p w:rsidR="0013316E" w:rsidRPr="00083446" w:rsidRDefault="0013316E" w:rsidP="0013316E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love a.txt=&gt;1</w:t>
            </w:r>
          </w:p>
          <w:p w:rsidR="0013316E" w:rsidRPr="00083446" w:rsidRDefault="0013316E" w:rsidP="0013316E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love a.txt=&gt;2</w:t>
            </w:r>
          </w:p>
          <w:p w:rsidR="007D3BE2" w:rsidRPr="00083446" w:rsidRDefault="007D3BE2" w:rsidP="0002481F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7D3BE2" w:rsidRPr="00083446" w:rsidRDefault="007D3BE2" w:rsidP="0002481F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102DAE" w:rsidRPr="00083446" w:rsidRDefault="00102DAE" w:rsidP="00102DAE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脚本切片四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BD63B6" w:rsidRPr="00083446">
        <w:rPr>
          <w:rStyle w:val="ae"/>
          <w:sz w:val="21"/>
        </w:rPr>
        <w:t>M</w:t>
      </w:r>
      <w:r w:rsidR="00BD63B6" w:rsidRPr="00083446">
        <w:rPr>
          <w:rStyle w:val="ae"/>
          <w:rFonts w:hint="eastAsia"/>
          <w:sz w:val="21"/>
        </w:rPr>
        <w:t>ap程序开发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102DAE" w:rsidRPr="00083446" w:rsidTr="0002481F">
        <w:tc>
          <w:tcPr>
            <w:tcW w:w="1109" w:type="dxa"/>
          </w:tcPr>
          <w:p w:rsidR="00102DAE" w:rsidRPr="00083446" w:rsidRDefault="00102DAE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102DAE" w:rsidRPr="00083446" w:rsidRDefault="00102DAE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102DAE" w:rsidRPr="00083446" w:rsidRDefault="00102DAE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102DAE" w:rsidRPr="00083446" w:rsidRDefault="00102DAE" w:rsidP="0002481F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102DAE" w:rsidRPr="00083446" w:rsidTr="0002481F">
        <w:trPr>
          <w:trHeight w:val="90"/>
        </w:trPr>
        <w:tc>
          <w:tcPr>
            <w:tcW w:w="1109" w:type="dxa"/>
            <w:vMerge w:val="restart"/>
            <w:vAlign w:val="center"/>
          </w:tcPr>
          <w:p w:rsidR="00102DAE" w:rsidRPr="00083446" w:rsidRDefault="00122A40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编写</w:t>
            </w:r>
            <w:r w:rsidR="00102DAE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自定义键值类型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</w:t>
            </w:r>
          </w:p>
        </w:tc>
        <w:tc>
          <w:tcPr>
            <w:tcW w:w="4419" w:type="dxa"/>
          </w:tcPr>
          <w:p w:rsidR="00102DAE" w:rsidRPr="00083446" w:rsidRDefault="00BD63B6" w:rsidP="0002481F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老师快速过一下Map程序开发</w:t>
            </w:r>
          </w:p>
        </w:tc>
        <w:tc>
          <w:tcPr>
            <w:tcW w:w="4312" w:type="dxa"/>
          </w:tcPr>
          <w:p w:rsidR="00102DAE" w:rsidRPr="00083446" w:rsidRDefault="002D6427" w:rsidP="0002481F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同学课后自行开发</w:t>
            </w:r>
          </w:p>
        </w:tc>
        <w:tc>
          <w:tcPr>
            <w:tcW w:w="780" w:type="dxa"/>
            <w:vAlign w:val="center"/>
          </w:tcPr>
          <w:p w:rsidR="00102DAE" w:rsidRPr="00083446" w:rsidRDefault="00102DAE" w:rsidP="0002481F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102DAE" w:rsidRPr="00083446" w:rsidTr="0002481F">
        <w:trPr>
          <w:trHeight w:val="3942"/>
        </w:trPr>
        <w:tc>
          <w:tcPr>
            <w:tcW w:w="1109" w:type="dxa"/>
            <w:vMerge/>
            <w:vAlign w:val="center"/>
          </w:tcPr>
          <w:p w:rsidR="00102DAE" w:rsidRPr="00083446" w:rsidRDefault="00102DAE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102DAE" w:rsidRDefault="00102DAE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老师：</w:t>
            </w:r>
            <w:r w:rsidR="00F64112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现在咱们</w:t>
            </w:r>
            <w:r w:rsidR="002A20B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可以根据模型开发</w:t>
            </w:r>
            <w:r w:rsidR="00F64112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M</w:t>
            </w:r>
            <w:r w:rsidR="00F64112"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ap</w:t>
            </w:r>
            <w:r w:rsidR="00F64112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程序。</w:t>
            </w:r>
          </w:p>
          <w:p w:rsidR="00AD7AE7" w:rsidRPr="00083446" w:rsidRDefault="00AD7AE7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因为用单词作为</w:t>
            </w:r>
            <w: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</w:t>
            </w: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模型的键，所以会将键（单词）一样的分到一组。</w:t>
            </w:r>
          </w:p>
          <w:p w:rsidR="00102DAE" w:rsidRPr="00083446" w:rsidRDefault="00102DAE" w:rsidP="0002481F">
            <w:pPr>
              <w:spacing w:line="260" w:lineRule="exact"/>
              <w:ind w:left="72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312" w:type="dxa"/>
          </w:tcPr>
          <w:p w:rsidR="00EF1B1C" w:rsidRPr="00083446" w:rsidRDefault="00EF1B1C" w:rsidP="00EF1B1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br/>
            </w:r>
          </w:p>
          <w:p w:rsidR="00EF1B1C" w:rsidRPr="00083446" w:rsidRDefault="00EF1B1C" w:rsidP="00EF1B1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protected void </w:t>
            </w:r>
            <w:proofErr w:type="gram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map(</w:t>
            </w:r>
            <w:proofErr w:type="spellStart"/>
            <w:proofErr w:type="gram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>LongWritable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 key, Text value, Mapper&lt;</w:t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LongWritable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>, Text, Text, Text&gt;.Context context)</w:t>
            </w:r>
          </w:p>
          <w:p w:rsidR="00EF1B1C" w:rsidRPr="00083446" w:rsidRDefault="00EF1B1C" w:rsidP="00EF1B1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throws </w:t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IOException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, </w:t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InterruptedException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 {</w:t>
            </w:r>
          </w:p>
          <w:p w:rsidR="00EF1B1C" w:rsidRPr="00083446" w:rsidRDefault="00EF1B1C" w:rsidP="00EF1B1C">
            <w:pPr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 xml:space="preserve">// </w:t>
            </w: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获取文件名</w:t>
            </w:r>
          </w:p>
          <w:p w:rsidR="00EF1B1C" w:rsidRPr="00083446" w:rsidRDefault="00EF1B1C" w:rsidP="00EF1B1C">
            <w:pPr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FileSplit</w:t>
            </w:r>
            <w:proofErr w:type="spellEnd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 xml:space="preserve"> fs = (</w:t>
            </w:r>
            <w:proofErr w:type="spellStart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FileSplit</w:t>
            </w:r>
            <w:proofErr w:type="spellEnd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 xml:space="preserve">) </w:t>
            </w:r>
            <w:proofErr w:type="spellStart"/>
            <w:proofErr w:type="gramStart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context.getInputSplit</w:t>
            </w:r>
            <w:proofErr w:type="spellEnd"/>
            <w:proofErr w:type="gramEnd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();</w:t>
            </w:r>
          </w:p>
          <w:p w:rsidR="00EF1B1C" w:rsidRPr="00083446" w:rsidRDefault="00EF1B1C" w:rsidP="00EF1B1C">
            <w:pPr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ab/>
              <w:t xml:space="preserve">String </w:t>
            </w:r>
            <w:proofErr w:type="spellStart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fileName</w:t>
            </w:r>
            <w:proofErr w:type="spellEnd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 xml:space="preserve"> = </w:t>
            </w:r>
            <w:proofErr w:type="spellStart"/>
            <w:proofErr w:type="gramStart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fs.getPath</w:t>
            </w:r>
            <w:proofErr w:type="spellEnd"/>
            <w:proofErr w:type="gramEnd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().</w:t>
            </w:r>
            <w:proofErr w:type="spellStart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getName</w:t>
            </w:r>
            <w:proofErr w:type="spellEnd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();</w:t>
            </w:r>
          </w:p>
          <w:p w:rsidR="00EF1B1C" w:rsidRPr="00AD7AE7" w:rsidRDefault="00EF1B1C" w:rsidP="00EF1B1C">
            <w:pPr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r w:rsidRPr="00AD7AE7">
              <w:rPr>
                <w:rFonts w:ascii="微软雅黑" w:eastAsia="微软雅黑" w:hAnsi="微软雅黑"/>
                <w:b/>
                <w:sz w:val="15"/>
                <w:szCs w:val="18"/>
              </w:rPr>
              <w:t xml:space="preserve">// </w:t>
            </w:r>
            <w:r w:rsidRPr="00AD7AE7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将当前处理的行切割成单词数组</w:t>
            </w:r>
          </w:p>
          <w:p w:rsidR="00EF1B1C" w:rsidRPr="00083446" w:rsidRDefault="00EF1B1C" w:rsidP="00EF1B1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 xml:space="preserve">String </w:t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inwords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 = </w:t>
            </w:r>
            <w:proofErr w:type="spellStart"/>
            <w:proofErr w:type="gram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value.toString</w:t>
            </w:r>
            <w:proofErr w:type="spellEnd"/>
            <w:proofErr w:type="gram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>();</w:t>
            </w:r>
          </w:p>
          <w:p w:rsidR="00EF1B1C" w:rsidRPr="00083446" w:rsidRDefault="00EF1B1C" w:rsidP="00EF1B1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gram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String[</w:t>
            </w:r>
            <w:proofErr w:type="gram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] words = </w:t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inwords.split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>(" ");</w:t>
            </w:r>
          </w:p>
          <w:p w:rsidR="00EF1B1C" w:rsidRPr="00AD7AE7" w:rsidRDefault="00EF1B1C" w:rsidP="00EF1B1C">
            <w:pPr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r w:rsidRPr="00AD7AE7">
              <w:rPr>
                <w:rFonts w:ascii="微软雅黑" w:eastAsia="微软雅黑" w:hAnsi="微软雅黑"/>
                <w:b/>
                <w:sz w:val="15"/>
                <w:szCs w:val="18"/>
              </w:rPr>
              <w:t xml:space="preserve">// </w:t>
            </w:r>
            <w:r w:rsidRPr="00AD7AE7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循环单词数据，每次循环输出的模型为</w:t>
            </w:r>
            <w:r w:rsidRPr="00AD7AE7">
              <w:rPr>
                <w:rFonts w:ascii="微软雅黑" w:eastAsia="微软雅黑" w:hAnsi="微软雅黑"/>
                <w:b/>
                <w:sz w:val="15"/>
                <w:szCs w:val="18"/>
              </w:rPr>
              <w:t>Map&lt;</w:t>
            </w:r>
            <w:r w:rsidRPr="00AD7AE7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单词，文件名</w:t>
            </w:r>
            <w:r w:rsidRPr="00AD7AE7">
              <w:rPr>
                <w:rFonts w:ascii="微软雅黑" w:eastAsia="微软雅黑" w:hAnsi="微软雅黑"/>
                <w:b/>
                <w:sz w:val="15"/>
                <w:szCs w:val="18"/>
              </w:rPr>
              <w:t>&gt;</w:t>
            </w:r>
          </w:p>
          <w:p w:rsidR="00EF1B1C" w:rsidRPr="00083446" w:rsidRDefault="00EF1B1C" w:rsidP="00EF1B1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 xml:space="preserve">for (String </w:t>
            </w:r>
            <w:proofErr w:type="gram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w :</w:t>
            </w:r>
            <w:proofErr w:type="gram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 words) {</w:t>
            </w:r>
          </w:p>
          <w:p w:rsidR="00EF1B1C" w:rsidRPr="00083446" w:rsidRDefault="00EF1B1C" w:rsidP="00EF1B1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proofErr w:type="gram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context.write</w:t>
            </w:r>
            <w:proofErr w:type="spellEnd"/>
            <w:proofErr w:type="gram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>(new Text(w), new Text(</w:t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fileName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>));</w:t>
            </w:r>
          </w:p>
          <w:p w:rsidR="00EF1B1C" w:rsidRPr="00083446" w:rsidRDefault="00EF1B1C" w:rsidP="00EF1B1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}</w:t>
            </w:r>
          </w:p>
          <w:p w:rsidR="00EF1B1C" w:rsidRPr="00083446" w:rsidRDefault="00EF1B1C" w:rsidP="00EF1B1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}</w:t>
            </w:r>
          </w:p>
          <w:p w:rsidR="00EF1B1C" w:rsidRPr="00083446" w:rsidRDefault="00EF1B1C" w:rsidP="00EF1B1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}</w:t>
            </w:r>
          </w:p>
          <w:p w:rsidR="00102DAE" w:rsidRPr="00083446" w:rsidRDefault="00102DAE" w:rsidP="0002481F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102DAE" w:rsidRPr="00083446" w:rsidRDefault="00102DAE" w:rsidP="0002481F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992B25" w:rsidRPr="00083446" w:rsidRDefault="00992B25" w:rsidP="00992B25">
      <w:pPr>
        <w:spacing w:beforeLines="100" w:before="312" w:afterLines="100" w:after="312" w:line="400" w:lineRule="exact"/>
        <w:outlineLvl w:val="1"/>
        <w:rPr>
          <w:rFonts w:ascii="微软雅黑" w:eastAsia="微软雅黑" w:hAnsi="微软雅黑"/>
          <w:color w:val="000000" w:themeColor="text1"/>
          <w:sz w:val="22"/>
          <w:szCs w:val="28"/>
        </w:rPr>
      </w:pPr>
    </w:p>
    <w:p w:rsidR="00D148B3" w:rsidRPr="00083446" w:rsidRDefault="00D148B3" w:rsidP="002D6F2A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</w:t>
      </w:r>
      <w:r w:rsidR="009469E3"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五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D90AA4" w:rsidRPr="00083446">
        <w:rPr>
          <w:rStyle w:val="ae"/>
          <w:sz w:val="21"/>
        </w:rPr>
        <w:t>Reduce</w:t>
      </w:r>
      <w:r w:rsidRPr="00083446">
        <w:rPr>
          <w:rStyle w:val="ae"/>
          <w:rFonts w:hint="eastAsia"/>
          <w:sz w:val="21"/>
        </w:rPr>
        <w:t>程序开发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D148B3" w:rsidRPr="00083446" w:rsidTr="0002481F">
        <w:tc>
          <w:tcPr>
            <w:tcW w:w="1109" w:type="dxa"/>
          </w:tcPr>
          <w:p w:rsidR="00D148B3" w:rsidRPr="00083446" w:rsidRDefault="00D148B3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D148B3" w:rsidRPr="00083446" w:rsidRDefault="00D148B3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D148B3" w:rsidRPr="00083446" w:rsidRDefault="00D148B3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D148B3" w:rsidRPr="00083446" w:rsidRDefault="00D148B3" w:rsidP="0002481F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D90AA4" w:rsidRPr="00083446" w:rsidTr="0002481F">
        <w:trPr>
          <w:trHeight w:val="90"/>
        </w:trPr>
        <w:tc>
          <w:tcPr>
            <w:tcW w:w="1109" w:type="dxa"/>
            <w:vMerge w:val="restart"/>
            <w:vAlign w:val="center"/>
          </w:tcPr>
          <w:p w:rsidR="00D90AA4" w:rsidRPr="00083446" w:rsidRDefault="00D90AA4" w:rsidP="00D90AA4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  <w:t>Map</w:t>
            </w: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程序开发</w:t>
            </w:r>
          </w:p>
        </w:tc>
        <w:tc>
          <w:tcPr>
            <w:tcW w:w="4419" w:type="dxa"/>
          </w:tcPr>
          <w:p w:rsidR="00D90AA4" w:rsidRPr="00083446" w:rsidRDefault="00D90AA4" w:rsidP="00D90AA4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老师快速过一下</w:t>
            </w:r>
            <w:r w:rsidR="00C8712A" w:rsidRPr="00083446">
              <w:rPr>
                <w:rFonts w:ascii="微软雅黑" w:eastAsia="微软雅黑" w:hAnsi="微软雅黑"/>
                <w:sz w:val="15"/>
                <w:szCs w:val="18"/>
              </w:rPr>
              <w:t>Reducer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程序开发</w:t>
            </w:r>
          </w:p>
        </w:tc>
        <w:tc>
          <w:tcPr>
            <w:tcW w:w="4312" w:type="dxa"/>
          </w:tcPr>
          <w:p w:rsidR="00D90AA4" w:rsidRPr="00083446" w:rsidRDefault="00D90AA4" w:rsidP="00D90AA4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同学课后自行开发</w:t>
            </w:r>
          </w:p>
        </w:tc>
        <w:tc>
          <w:tcPr>
            <w:tcW w:w="780" w:type="dxa"/>
            <w:vAlign w:val="center"/>
          </w:tcPr>
          <w:p w:rsidR="00D90AA4" w:rsidRPr="00083446" w:rsidRDefault="00D90AA4" w:rsidP="00D90AA4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D90AA4" w:rsidRPr="00083446" w:rsidTr="0002481F">
        <w:trPr>
          <w:trHeight w:val="3942"/>
        </w:trPr>
        <w:tc>
          <w:tcPr>
            <w:tcW w:w="1109" w:type="dxa"/>
            <w:vMerge/>
            <w:vAlign w:val="center"/>
          </w:tcPr>
          <w:p w:rsidR="00D90AA4" w:rsidRPr="00083446" w:rsidRDefault="00D90AA4" w:rsidP="00D90AA4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D90AA4" w:rsidRPr="00083446" w:rsidRDefault="00D90AA4" w:rsidP="00D90AA4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老师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：</w:t>
            </w:r>
            <w:r w:rsidR="00D75DE4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现在咱们</w:t>
            </w:r>
            <w:r w:rsidR="00D75DE4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可以根据模型开发</w:t>
            </w:r>
            <w:r w:rsidR="00C17094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Reduce</w:t>
            </w:r>
            <w:r w:rsidR="00D75DE4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程序。</w:t>
            </w:r>
          </w:p>
        </w:tc>
        <w:tc>
          <w:tcPr>
            <w:tcW w:w="4312" w:type="dxa"/>
          </w:tcPr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public class </w:t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TongJiReducer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 extends Reducer&lt;Text, Text, Text, Text&gt; {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br/>
              <w:t>@Override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protected void </w:t>
            </w:r>
            <w:proofErr w:type="gram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reduce(</w:t>
            </w:r>
            <w:proofErr w:type="gram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Text key, </w:t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Iterable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>&lt;Text&gt; values, Reducer&lt;Text, Text, Text, Text&gt;.Context context)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throws </w:t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IOException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, </w:t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InterruptedException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 {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 xml:space="preserve">Iterator </w:t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ita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 = </w:t>
            </w:r>
            <w:proofErr w:type="spellStart"/>
            <w:proofErr w:type="gram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values.iterator</w:t>
            </w:r>
            <w:proofErr w:type="spellEnd"/>
            <w:proofErr w:type="gram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>();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Integer a = 0;</w:t>
            </w:r>
            <w:r w:rsidRPr="00AD7AE7">
              <w:rPr>
                <w:rFonts w:ascii="微软雅黑" w:eastAsia="微软雅黑" w:hAnsi="微软雅黑"/>
                <w:b/>
                <w:sz w:val="15"/>
                <w:szCs w:val="18"/>
              </w:rPr>
              <w:t xml:space="preserve">// </w:t>
            </w:r>
            <w:r w:rsidRPr="00AD7AE7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计数变量，用于统计</w:t>
            </w:r>
            <w:r w:rsidRPr="00AD7AE7">
              <w:rPr>
                <w:rFonts w:ascii="微软雅黑" w:eastAsia="微软雅黑" w:hAnsi="微软雅黑"/>
                <w:b/>
                <w:sz w:val="15"/>
                <w:szCs w:val="18"/>
              </w:rPr>
              <w:t>a.txt</w:t>
            </w:r>
            <w:r w:rsidRPr="00AD7AE7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出现的次数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Integer b = 0;</w:t>
            </w:r>
            <w:r w:rsidRPr="00AD7AE7">
              <w:rPr>
                <w:rFonts w:ascii="微软雅黑" w:eastAsia="微软雅黑" w:hAnsi="微软雅黑"/>
                <w:b/>
                <w:sz w:val="15"/>
                <w:szCs w:val="18"/>
              </w:rPr>
              <w:t xml:space="preserve">// </w:t>
            </w:r>
            <w:r w:rsidRPr="00AD7AE7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计数变量，用于统计</w:t>
            </w:r>
            <w:r w:rsidRPr="00AD7AE7">
              <w:rPr>
                <w:rFonts w:ascii="微软雅黑" w:eastAsia="微软雅黑" w:hAnsi="微软雅黑"/>
                <w:b/>
                <w:sz w:val="15"/>
                <w:szCs w:val="18"/>
              </w:rPr>
              <w:t>b.txt</w:t>
            </w:r>
            <w:r w:rsidRPr="00AD7AE7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出现的次</w:t>
            </w: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数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 xml:space="preserve">// </w:t>
            </w: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循环当前组的值（值是文件名）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while (</w:t>
            </w:r>
            <w:proofErr w:type="spellStart"/>
            <w:proofErr w:type="gram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ita.hasNext</w:t>
            </w:r>
            <w:proofErr w:type="spellEnd"/>
            <w:proofErr w:type="gram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>()) {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 xml:space="preserve">String filename = (String) </w:t>
            </w:r>
            <w:proofErr w:type="spellStart"/>
            <w:proofErr w:type="gram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ita.next</w:t>
            </w:r>
            <w:proofErr w:type="spellEnd"/>
            <w:proofErr w:type="gram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>();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lastRenderedPageBreak/>
              <w:tab/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if (</w:t>
            </w:r>
            <w:proofErr w:type="spellStart"/>
            <w:proofErr w:type="gram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filename.equals</w:t>
            </w:r>
            <w:proofErr w:type="spellEnd"/>
            <w:proofErr w:type="gram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>("a.txt")) {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a++;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}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if (</w:t>
            </w:r>
            <w:proofErr w:type="spellStart"/>
            <w:proofErr w:type="gram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filename.equals</w:t>
            </w:r>
            <w:proofErr w:type="spellEnd"/>
            <w:proofErr w:type="gram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>("b.txt")) {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b++;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}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}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 xml:space="preserve">// </w:t>
            </w: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分别输出单词在各自文件里出现的次数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b/>
                <w:sz w:val="15"/>
                <w:szCs w:val="18"/>
              </w:rPr>
            </w:pPr>
            <w:proofErr w:type="spellStart"/>
            <w:proofErr w:type="gramStart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context.write</w:t>
            </w:r>
            <w:proofErr w:type="spellEnd"/>
            <w:proofErr w:type="gramEnd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(key, new Text("a.txt=&gt;" + a));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b/>
                <w:sz w:val="15"/>
                <w:szCs w:val="18"/>
              </w:rPr>
            </w:pPr>
            <w:proofErr w:type="spellStart"/>
            <w:proofErr w:type="gramStart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context.write</w:t>
            </w:r>
            <w:proofErr w:type="spellEnd"/>
            <w:proofErr w:type="gramEnd"/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(key, new Text("b.txt=&gt;" + b));</w:t>
            </w:r>
          </w:p>
          <w:p w:rsidR="00F41F36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}</w:t>
            </w:r>
          </w:p>
          <w:p w:rsidR="00D90AA4" w:rsidRPr="00083446" w:rsidRDefault="00F41F36" w:rsidP="00F41F36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}</w:t>
            </w:r>
          </w:p>
          <w:p w:rsidR="00D90AA4" w:rsidRPr="00083446" w:rsidRDefault="00D90AA4" w:rsidP="00D90AA4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D90AA4" w:rsidRPr="00083446" w:rsidRDefault="00D90AA4" w:rsidP="00D90AA4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F845CD" w:rsidRPr="00083446" w:rsidRDefault="00F845CD" w:rsidP="00F845CD">
      <w:pPr>
        <w:spacing w:beforeLines="100" w:before="312" w:afterLines="100" w:after="312" w:line="400" w:lineRule="exact"/>
        <w:outlineLvl w:val="1"/>
        <w:rPr>
          <w:rFonts w:ascii="微软雅黑" w:eastAsia="微软雅黑" w:hAnsi="微软雅黑"/>
          <w:color w:val="000000" w:themeColor="text1"/>
          <w:sz w:val="22"/>
          <w:szCs w:val="28"/>
        </w:rPr>
      </w:pPr>
    </w:p>
    <w:p w:rsidR="005911E9" w:rsidRPr="00083446" w:rsidRDefault="005911E9" w:rsidP="00F845CD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脚本切片五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EE0C65" w:rsidRPr="00083446">
        <w:rPr>
          <w:rStyle w:val="ae"/>
          <w:rFonts w:hint="eastAsia"/>
          <w:sz w:val="21"/>
        </w:rPr>
        <w:t>知识点总结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5911E9" w:rsidRPr="00083446" w:rsidTr="0002481F">
        <w:tc>
          <w:tcPr>
            <w:tcW w:w="1109" w:type="dxa"/>
          </w:tcPr>
          <w:p w:rsidR="005911E9" w:rsidRPr="00083446" w:rsidRDefault="005911E9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5911E9" w:rsidRPr="00083446" w:rsidRDefault="005911E9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5911E9" w:rsidRPr="00083446" w:rsidRDefault="005911E9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5911E9" w:rsidRPr="00083446" w:rsidRDefault="005911E9" w:rsidP="0002481F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5911E9" w:rsidRPr="00083446" w:rsidTr="0002481F">
        <w:trPr>
          <w:trHeight w:val="90"/>
        </w:trPr>
        <w:tc>
          <w:tcPr>
            <w:tcW w:w="1109" w:type="dxa"/>
            <w:vMerge w:val="restart"/>
            <w:vAlign w:val="center"/>
          </w:tcPr>
          <w:p w:rsidR="005911E9" w:rsidRPr="00083446" w:rsidRDefault="00C135A8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知识点总结</w:t>
            </w:r>
          </w:p>
        </w:tc>
        <w:tc>
          <w:tcPr>
            <w:tcW w:w="4419" w:type="dxa"/>
          </w:tcPr>
          <w:p w:rsidR="005911E9" w:rsidRPr="00083446" w:rsidRDefault="00C135A8" w:rsidP="0002481F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知识点总结</w:t>
            </w:r>
          </w:p>
        </w:tc>
        <w:tc>
          <w:tcPr>
            <w:tcW w:w="4312" w:type="dxa"/>
          </w:tcPr>
          <w:p w:rsidR="005911E9" w:rsidRPr="00083446" w:rsidRDefault="005911E9" w:rsidP="0002481F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5911E9" w:rsidRPr="00083446" w:rsidRDefault="005911E9" w:rsidP="0002481F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5911E9" w:rsidRPr="00083446" w:rsidTr="0002481F">
        <w:trPr>
          <w:trHeight w:val="3942"/>
        </w:trPr>
        <w:tc>
          <w:tcPr>
            <w:tcW w:w="1109" w:type="dxa"/>
            <w:vMerge/>
            <w:vAlign w:val="center"/>
          </w:tcPr>
          <w:p w:rsidR="005911E9" w:rsidRPr="00083446" w:rsidRDefault="005911E9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5911E9" w:rsidRPr="00083446" w:rsidRDefault="005911E9" w:rsidP="005D261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老师：</w:t>
            </w:r>
            <w:r w:rsidR="00C135A8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今天学些的知识点总结如下，需要大家完全掌握：</w:t>
            </w:r>
          </w:p>
          <w:p w:rsidR="00083446" w:rsidRPr="00083446" w:rsidRDefault="00083446" w:rsidP="00DE59C2">
            <w:pPr>
              <w:numPr>
                <w:ilvl w:val="0"/>
                <w:numId w:val="21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如何处理更多的文件</w:t>
            </w:r>
          </w:p>
          <w:p w:rsidR="00083446" w:rsidRPr="00083446" w:rsidRDefault="00083446" w:rsidP="00DE59C2">
            <w:pPr>
              <w:numPr>
                <w:ilvl w:val="0"/>
                <w:numId w:val="21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如何将处理的内容与来源文件关联</w:t>
            </w:r>
          </w:p>
          <w:p w:rsidR="00C135A8" w:rsidRPr="00083446" w:rsidRDefault="00C135A8" w:rsidP="005D261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312" w:type="dxa"/>
          </w:tcPr>
          <w:p w:rsidR="005911E9" w:rsidRPr="00083446" w:rsidRDefault="005911E9" w:rsidP="0002481F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5911E9" w:rsidRPr="00083446" w:rsidRDefault="005911E9" w:rsidP="0002481F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7C7F47" w:rsidRPr="00083446" w:rsidRDefault="007C7F47" w:rsidP="007C7F47">
      <w:pPr>
        <w:spacing w:line="440" w:lineRule="exact"/>
        <w:rPr>
          <w:rFonts w:ascii="微软雅黑" w:eastAsia="微软雅黑" w:hAnsi="微软雅黑"/>
          <w:b/>
          <w:sz w:val="22"/>
          <w:szCs w:val="28"/>
        </w:rPr>
      </w:pPr>
    </w:p>
    <w:p w:rsidR="007C7F47" w:rsidRPr="00083446" w:rsidRDefault="007C7F47" w:rsidP="007C7F47">
      <w:pPr>
        <w:spacing w:line="440" w:lineRule="exact"/>
        <w:rPr>
          <w:rFonts w:ascii="微软雅黑" w:eastAsia="微软雅黑" w:hAnsi="微软雅黑"/>
          <w:b/>
          <w:sz w:val="22"/>
          <w:szCs w:val="28"/>
        </w:rPr>
      </w:pPr>
      <w:r w:rsidRPr="00083446">
        <w:rPr>
          <w:rFonts w:ascii="微软雅黑" w:eastAsia="微软雅黑" w:hAnsi="微软雅黑" w:hint="eastAsia"/>
          <w:b/>
          <w:sz w:val="22"/>
          <w:szCs w:val="28"/>
        </w:rPr>
        <w:t>五、教学过程脚本设计</w:t>
      </w:r>
      <w:r w:rsidR="004962E6" w:rsidRPr="00083446">
        <w:rPr>
          <w:rFonts w:ascii="微软雅黑" w:eastAsia="微软雅黑" w:hAnsi="微软雅黑" w:hint="eastAsia"/>
          <w:b/>
          <w:bCs/>
          <w:color w:val="000000"/>
          <w:sz w:val="22"/>
          <w:szCs w:val="28"/>
        </w:rPr>
        <w:t>——第二课时</w:t>
      </w:r>
    </w:p>
    <w:p w:rsidR="007C7F47" w:rsidRPr="00083446" w:rsidRDefault="007C7F47" w:rsidP="00DE59C2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1"/>
        </w:rPr>
      </w:pPr>
      <w:r w:rsidRPr="00083446">
        <w:rPr>
          <w:rFonts w:ascii="微软雅黑" w:eastAsia="微软雅黑" w:hAnsi="微软雅黑" w:hint="eastAsia"/>
          <w:b/>
          <w:bCs/>
          <w:color w:val="000000"/>
          <w:sz w:val="21"/>
        </w:rPr>
        <w:t>脚本设计思路</w:t>
      </w:r>
    </w:p>
    <w:p w:rsidR="00B97C8E" w:rsidRPr="00083446" w:rsidRDefault="003F15A1" w:rsidP="00B97C8E">
      <w:pPr>
        <w:pStyle w:val="af1"/>
        <w:rPr>
          <w:rFonts w:ascii="微软雅黑" w:eastAsia="微软雅黑" w:hAnsi="微软雅黑"/>
          <w:b/>
          <w:bCs/>
          <w:color w:val="000000"/>
          <w:sz w:val="21"/>
        </w:rPr>
      </w:pPr>
      <w:r>
        <w:rPr>
          <w:rFonts w:ascii="微软雅黑" w:eastAsia="微软雅黑" w:hAnsi="微软雅黑"/>
          <w:b/>
          <w:bCs/>
          <w:noProof/>
          <w:color w:val="000000"/>
          <w:sz w:val="21"/>
        </w:rPr>
        <w:lastRenderedPageBreak/>
        <w:drawing>
          <wp:inline distT="0" distB="0" distL="0" distR="0">
            <wp:extent cx="6840220" cy="3097530"/>
            <wp:effectExtent l="0" t="0" r="508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7FF6C11-DA7D-4CA8-B0E6-9A0E6B8A21C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47" w:rsidRPr="00083446" w:rsidRDefault="007C7F47" w:rsidP="00DE59C2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1"/>
        </w:rPr>
      </w:pPr>
      <w:r w:rsidRPr="00083446">
        <w:rPr>
          <w:rFonts w:ascii="微软雅黑" w:eastAsia="微软雅黑" w:hAnsi="微软雅黑" w:hint="eastAsia"/>
          <w:b/>
          <w:bCs/>
          <w:color w:val="000000"/>
          <w:sz w:val="21"/>
        </w:rPr>
        <w:t>脚本切片设计思路</w:t>
      </w:r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704"/>
        <w:gridCol w:w="2126"/>
        <w:gridCol w:w="2914"/>
        <w:gridCol w:w="3811"/>
        <w:gridCol w:w="1020"/>
      </w:tblGrid>
      <w:tr w:rsidR="007C7F47" w:rsidRPr="00083446" w:rsidTr="00D97404">
        <w:trPr>
          <w:trHeight w:val="448"/>
        </w:trPr>
        <w:tc>
          <w:tcPr>
            <w:tcW w:w="704" w:type="dxa"/>
            <w:vAlign w:val="center"/>
          </w:tcPr>
          <w:p w:rsidR="007C7F47" w:rsidRPr="00083446" w:rsidRDefault="007C7F47" w:rsidP="0002481F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2126" w:type="dxa"/>
            <w:vAlign w:val="center"/>
          </w:tcPr>
          <w:p w:rsidR="007C7F47" w:rsidRPr="00083446" w:rsidRDefault="007C7F47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内容</w:t>
            </w:r>
          </w:p>
        </w:tc>
        <w:tc>
          <w:tcPr>
            <w:tcW w:w="2914" w:type="dxa"/>
            <w:vAlign w:val="center"/>
          </w:tcPr>
          <w:p w:rsidR="007C7F47" w:rsidRPr="00083446" w:rsidRDefault="007C7F47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7C7F47" w:rsidRPr="00083446" w:rsidRDefault="007C7F47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7C7F47" w:rsidRPr="00083446" w:rsidRDefault="007C7F47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时间</w:t>
            </w:r>
          </w:p>
        </w:tc>
      </w:tr>
      <w:tr w:rsidR="0002481F" w:rsidRPr="00083446" w:rsidTr="00D97404">
        <w:trPr>
          <w:trHeight w:val="90"/>
        </w:trPr>
        <w:tc>
          <w:tcPr>
            <w:tcW w:w="704" w:type="dxa"/>
          </w:tcPr>
          <w:p w:rsidR="0002481F" w:rsidRPr="00083446" w:rsidRDefault="00060EA5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1</w:t>
            </w:r>
          </w:p>
        </w:tc>
        <w:tc>
          <w:tcPr>
            <w:tcW w:w="2126" w:type="dxa"/>
          </w:tcPr>
          <w:p w:rsidR="0002481F" w:rsidRPr="00083446" w:rsidRDefault="00D27A99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课程关系程序需求</w:t>
            </w:r>
          </w:p>
        </w:tc>
        <w:tc>
          <w:tcPr>
            <w:tcW w:w="2914" w:type="dxa"/>
          </w:tcPr>
          <w:p w:rsidR="0002481F" w:rsidRPr="00083446" w:rsidRDefault="00D27A99" w:rsidP="003A76F0">
            <w:pPr>
              <w:spacing w:line="276" w:lineRule="auto"/>
              <w:ind w:left="58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了解课程关系程序需求</w:t>
            </w:r>
          </w:p>
        </w:tc>
        <w:tc>
          <w:tcPr>
            <w:tcW w:w="3811" w:type="dxa"/>
          </w:tcPr>
          <w:p w:rsidR="0002481F" w:rsidRPr="00083446" w:rsidRDefault="0002481F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02481F" w:rsidRPr="00083446" w:rsidRDefault="0002481F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FB029A" w:rsidRPr="00083446" w:rsidTr="00D97404">
        <w:trPr>
          <w:trHeight w:val="90"/>
        </w:trPr>
        <w:tc>
          <w:tcPr>
            <w:tcW w:w="704" w:type="dxa"/>
          </w:tcPr>
          <w:p w:rsidR="00FB029A" w:rsidRPr="00083446" w:rsidRDefault="00060EA5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2</w:t>
            </w:r>
          </w:p>
        </w:tc>
        <w:tc>
          <w:tcPr>
            <w:tcW w:w="2126" w:type="dxa"/>
          </w:tcPr>
          <w:p w:rsidR="00FB029A" w:rsidRPr="00083446" w:rsidRDefault="009D0313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模型设计</w:t>
            </w:r>
            <w:r w:rsidR="00996A93"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分析</w:t>
            </w:r>
          </w:p>
        </w:tc>
        <w:tc>
          <w:tcPr>
            <w:tcW w:w="2914" w:type="dxa"/>
          </w:tcPr>
          <w:p w:rsidR="00FB029A" w:rsidRPr="00083446" w:rsidRDefault="009D0313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掌握关系模型设计窍门</w:t>
            </w:r>
          </w:p>
        </w:tc>
        <w:tc>
          <w:tcPr>
            <w:tcW w:w="3811" w:type="dxa"/>
          </w:tcPr>
          <w:p w:rsidR="00FB029A" w:rsidRPr="00083446" w:rsidRDefault="007F5319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对比关系数据库的关联关系讲解</w:t>
            </w:r>
          </w:p>
        </w:tc>
        <w:tc>
          <w:tcPr>
            <w:tcW w:w="1020" w:type="dxa"/>
          </w:tcPr>
          <w:p w:rsidR="00FB029A" w:rsidRPr="00083446" w:rsidRDefault="00FB029A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7C7F47" w:rsidRPr="00083446" w:rsidTr="00D97404">
        <w:trPr>
          <w:trHeight w:val="90"/>
        </w:trPr>
        <w:tc>
          <w:tcPr>
            <w:tcW w:w="704" w:type="dxa"/>
          </w:tcPr>
          <w:p w:rsidR="007C7F47" w:rsidRPr="00083446" w:rsidRDefault="00060EA5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3</w:t>
            </w:r>
          </w:p>
        </w:tc>
        <w:tc>
          <w:tcPr>
            <w:tcW w:w="2126" w:type="dxa"/>
          </w:tcPr>
          <w:p w:rsidR="007C7F47" w:rsidRPr="00083446" w:rsidRDefault="009D0313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模型设计</w:t>
            </w:r>
          </w:p>
        </w:tc>
        <w:tc>
          <w:tcPr>
            <w:tcW w:w="2914" w:type="dxa"/>
          </w:tcPr>
          <w:p w:rsidR="007C7F47" w:rsidRPr="00083446" w:rsidRDefault="009D0313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正确设计模型</w:t>
            </w:r>
          </w:p>
        </w:tc>
        <w:tc>
          <w:tcPr>
            <w:tcW w:w="3811" w:type="dxa"/>
          </w:tcPr>
          <w:p w:rsidR="007C7F47" w:rsidRPr="00083446" w:rsidRDefault="007C7F47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7C7F47" w:rsidRPr="00083446" w:rsidRDefault="007C7F47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E646C1" w:rsidRPr="00083446" w:rsidTr="00D97404">
        <w:trPr>
          <w:trHeight w:val="90"/>
        </w:trPr>
        <w:tc>
          <w:tcPr>
            <w:tcW w:w="704" w:type="dxa"/>
          </w:tcPr>
          <w:p w:rsidR="00E646C1" w:rsidRPr="00083446" w:rsidRDefault="00060EA5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4</w:t>
            </w:r>
          </w:p>
        </w:tc>
        <w:tc>
          <w:tcPr>
            <w:tcW w:w="2126" w:type="dxa"/>
          </w:tcPr>
          <w:p w:rsidR="00E646C1" w:rsidRPr="00083446" w:rsidRDefault="00BD37A3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M</w:t>
            </w: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ap</w:t>
            </w:r>
            <w:r w:rsidR="00705963"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阶段程序设计</w:t>
            </w:r>
          </w:p>
        </w:tc>
        <w:tc>
          <w:tcPr>
            <w:tcW w:w="2914" w:type="dxa"/>
          </w:tcPr>
          <w:p w:rsidR="00E646C1" w:rsidRPr="00083446" w:rsidRDefault="00326579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学生自行开发</w:t>
            </w:r>
          </w:p>
        </w:tc>
        <w:tc>
          <w:tcPr>
            <w:tcW w:w="3811" w:type="dxa"/>
          </w:tcPr>
          <w:p w:rsidR="00E646C1" w:rsidRPr="00083446" w:rsidRDefault="00E646C1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E646C1" w:rsidRPr="00083446" w:rsidRDefault="00E646C1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705963" w:rsidRPr="00083446" w:rsidTr="00D97404">
        <w:trPr>
          <w:trHeight w:val="90"/>
        </w:trPr>
        <w:tc>
          <w:tcPr>
            <w:tcW w:w="704" w:type="dxa"/>
          </w:tcPr>
          <w:p w:rsidR="00705963" w:rsidRPr="00083446" w:rsidRDefault="000B21DF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5</w:t>
            </w:r>
          </w:p>
        </w:tc>
        <w:tc>
          <w:tcPr>
            <w:tcW w:w="2126" w:type="dxa"/>
          </w:tcPr>
          <w:p w:rsidR="00705963" w:rsidRPr="00083446" w:rsidRDefault="00705963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Re</w:t>
            </w: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duce</w:t>
            </w: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阶段程序设计</w:t>
            </w:r>
          </w:p>
        </w:tc>
        <w:tc>
          <w:tcPr>
            <w:tcW w:w="2914" w:type="dxa"/>
          </w:tcPr>
          <w:p w:rsidR="00705963" w:rsidRPr="00083446" w:rsidRDefault="00F0554E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学生自行开发</w:t>
            </w:r>
          </w:p>
        </w:tc>
        <w:tc>
          <w:tcPr>
            <w:tcW w:w="3811" w:type="dxa"/>
          </w:tcPr>
          <w:p w:rsidR="00705963" w:rsidRPr="00083446" w:rsidRDefault="00705963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705963" w:rsidRPr="00083446" w:rsidRDefault="00705963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E646C1" w:rsidRPr="00083446" w:rsidTr="00D97404">
        <w:trPr>
          <w:trHeight w:val="90"/>
        </w:trPr>
        <w:tc>
          <w:tcPr>
            <w:tcW w:w="704" w:type="dxa"/>
          </w:tcPr>
          <w:p w:rsidR="00E646C1" w:rsidRPr="00083446" w:rsidRDefault="000B21DF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6</w:t>
            </w:r>
          </w:p>
        </w:tc>
        <w:tc>
          <w:tcPr>
            <w:tcW w:w="2126" w:type="dxa"/>
          </w:tcPr>
          <w:p w:rsidR="00E646C1" w:rsidRPr="00083446" w:rsidRDefault="00326579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知识点总结</w:t>
            </w:r>
          </w:p>
        </w:tc>
        <w:tc>
          <w:tcPr>
            <w:tcW w:w="2914" w:type="dxa"/>
          </w:tcPr>
          <w:p w:rsidR="00E646C1" w:rsidRPr="00083446" w:rsidRDefault="00326579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关系数据模型设计窍门</w:t>
            </w:r>
          </w:p>
        </w:tc>
        <w:tc>
          <w:tcPr>
            <w:tcW w:w="3811" w:type="dxa"/>
          </w:tcPr>
          <w:p w:rsidR="00E646C1" w:rsidRPr="00083446" w:rsidRDefault="00E646C1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E646C1" w:rsidRPr="00083446" w:rsidRDefault="00E646C1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</w:tbl>
    <w:p w:rsidR="007C7F47" w:rsidRPr="00083446" w:rsidRDefault="007C7F47" w:rsidP="007C7F47">
      <w:pPr>
        <w:pStyle w:val="af1"/>
        <w:spacing w:beforeLines="100" w:before="312" w:afterLines="100" w:after="312" w:line="400" w:lineRule="exact"/>
        <w:ind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</w:p>
    <w:p w:rsidR="005911E9" w:rsidRPr="00083446" w:rsidRDefault="005911E9" w:rsidP="005911E9">
      <w:pPr>
        <w:spacing w:beforeLines="100" w:before="312" w:afterLines="100" w:after="312" w:line="400" w:lineRule="exact"/>
        <w:outlineLvl w:val="1"/>
        <w:rPr>
          <w:rFonts w:ascii="微软雅黑" w:eastAsia="微软雅黑" w:hAnsi="微软雅黑"/>
          <w:color w:val="000000" w:themeColor="text1"/>
          <w:sz w:val="22"/>
          <w:szCs w:val="28"/>
        </w:rPr>
      </w:pPr>
    </w:p>
    <w:p w:rsidR="00DE3E3F" w:rsidRPr="00083446" w:rsidRDefault="00DE3E3F" w:rsidP="00DE59C2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脚本切片三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7E15D9" w:rsidRPr="00083446">
        <w:rPr>
          <w:rStyle w:val="ae"/>
          <w:rFonts w:hint="eastAsia"/>
          <w:sz w:val="21"/>
        </w:rPr>
        <w:t>课程关系</w:t>
      </w:r>
      <w:r w:rsidR="007901A5" w:rsidRPr="00083446">
        <w:rPr>
          <w:rStyle w:val="ae"/>
          <w:rFonts w:hint="eastAsia"/>
          <w:sz w:val="21"/>
        </w:rPr>
        <w:t>程序需求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DE3E3F" w:rsidRPr="00083446" w:rsidTr="0002481F">
        <w:tc>
          <w:tcPr>
            <w:tcW w:w="1109" w:type="dxa"/>
          </w:tcPr>
          <w:p w:rsidR="00DE3E3F" w:rsidRPr="00083446" w:rsidRDefault="00DE3E3F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DE3E3F" w:rsidRPr="00083446" w:rsidRDefault="00DE3E3F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DE3E3F" w:rsidRPr="00083446" w:rsidRDefault="00DE3E3F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DE3E3F" w:rsidRPr="00083446" w:rsidRDefault="00DE3E3F" w:rsidP="0002481F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DE3E3F" w:rsidRPr="00083446" w:rsidTr="00DE3E3F">
        <w:trPr>
          <w:trHeight w:val="339"/>
        </w:trPr>
        <w:tc>
          <w:tcPr>
            <w:tcW w:w="1109" w:type="dxa"/>
            <w:vMerge w:val="restart"/>
            <w:vAlign w:val="center"/>
          </w:tcPr>
          <w:p w:rsidR="00DE3E3F" w:rsidRPr="00083446" w:rsidRDefault="007901A5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课程关系程序需求</w:t>
            </w:r>
          </w:p>
        </w:tc>
        <w:tc>
          <w:tcPr>
            <w:tcW w:w="4419" w:type="dxa"/>
          </w:tcPr>
          <w:p w:rsidR="00DE3E3F" w:rsidRPr="00083446" w:rsidRDefault="003A4CC5" w:rsidP="0002481F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了解需求</w:t>
            </w:r>
          </w:p>
        </w:tc>
        <w:tc>
          <w:tcPr>
            <w:tcW w:w="4312" w:type="dxa"/>
          </w:tcPr>
          <w:p w:rsidR="00DE3E3F" w:rsidRPr="00083446" w:rsidRDefault="003A4CC5" w:rsidP="0002481F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准确了解需求</w:t>
            </w:r>
          </w:p>
        </w:tc>
        <w:tc>
          <w:tcPr>
            <w:tcW w:w="780" w:type="dxa"/>
            <w:vAlign w:val="center"/>
          </w:tcPr>
          <w:p w:rsidR="00DE3E3F" w:rsidRPr="00083446" w:rsidRDefault="00DE3E3F" w:rsidP="0002481F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DE3E3F" w:rsidRPr="00083446" w:rsidTr="0002481F">
        <w:trPr>
          <w:trHeight w:val="3942"/>
        </w:trPr>
        <w:tc>
          <w:tcPr>
            <w:tcW w:w="1109" w:type="dxa"/>
            <w:vMerge/>
            <w:vAlign w:val="center"/>
          </w:tcPr>
          <w:p w:rsidR="00DE3E3F" w:rsidRPr="00083446" w:rsidRDefault="00DE3E3F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9F5E58" w:rsidRPr="00083446" w:rsidRDefault="00DE3E3F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老师：</w:t>
            </w:r>
          </w:p>
          <w:p w:rsidR="00DE3E3F" w:rsidRPr="00083446" w:rsidRDefault="009F5E58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课程关系程序的需求：有两个文件，一个是学生文件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stu.txt,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一个是课程文件cou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rse.txt.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两个文件内容是：</w:t>
            </w:r>
          </w:p>
          <w:p w:rsidR="009F5E58" w:rsidRPr="00083446" w:rsidRDefault="009F5E58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stu.txt: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两列（</w:t>
            </w: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id,x</w:t>
            </w:r>
            <w:proofErr w:type="spellEnd"/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姓名）</w:t>
            </w:r>
          </w:p>
          <w:p w:rsidR="00DE3E3F" w:rsidRPr="00083446" w:rsidRDefault="009F5E58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course.txt: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两列（课程，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id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）</w:t>
            </w:r>
          </w:p>
          <w:p w:rsidR="009F5E58" w:rsidRPr="00083446" w:rsidRDefault="009F5E58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要求输出如下格式：</w:t>
            </w:r>
          </w:p>
          <w:p w:rsidR="009F5E58" w:rsidRPr="00083446" w:rsidRDefault="009F5E58" w:rsidP="009F5E5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zhangsan</w:t>
            </w:r>
            <w:proofErr w:type="spellEnd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hadoop</w:t>
            </w:r>
            <w:proofErr w:type="spellEnd"/>
          </w:p>
          <w:p w:rsidR="009F5E58" w:rsidRPr="00083446" w:rsidRDefault="009F5E58" w:rsidP="009F5E5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zhangsan</w:t>
            </w:r>
            <w:proofErr w:type="spellEnd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ab/>
              <w:t>web</w:t>
            </w:r>
          </w:p>
          <w:p w:rsidR="009F5E58" w:rsidRPr="00083446" w:rsidRDefault="009F5E58" w:rsidP="009F5E5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zhangsan</w:t>
            </w:r>
            <w:proofErr w:type="spellEnd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ab/>
              <w:t>java</w:t>
            </w:r>
          </w:p>
          <w:p w:rsidR="009F5E58" w:rsidRPr="00083446" w:rsidRDefault="009F5E58" w:rsidP="009F5E5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lisi</w:t>
            </w:r>
            <w:proofErr w:type="spellEnd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ab/>
              <w:t>c</w:t>
            </w:r>
          </w:p>
          <w:p w:rsidR="009F5E58" w:rsidRPr="00083446" w:rsidRDefault="009F5E58" w:rsidP="009F5E5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lisi</w:t>
            </w:r>
            <w:proofErr w:type="spellEnd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ui</w:t>
            </w:r>
            <w:proofErr w:type="spellEnd"/>
          </w:p>
          <w:p w:rsidR="009F5E58" w:rsidRPr="00083446" w:rsidRDefault="009F5E58" w:rsidP="009F5E5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lisi</w:t>
            </w:r>
            <w:proofErr w:type="spellEnd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php</w:t>
            </w:r>
            <w:proofErr w:type="spellEnd"/>
          </w:p>
          <w:p w:rsidR="009F5E58" w:rsidRPr="00083446" w:rsidRDefault="009F5E58" w:rsidP="009F5E5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要求输出人与课程的对应关系，无对应关系的不输出。（如：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id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为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004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的人无对应课程，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id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为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005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的课程无对应的人，所有不需要输出）</w:t>
            </w:r>
          </w:p>
          <w:p w:rsidR="009F5E58" w:rsidRPr="00083446" w:rsidRDefault="009F5E58" w:rsidP="009F5E5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  <w:p w:rsidR="009F5E58" w:rsidRPr="00083446" w:rsidRDefault="009F5E58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  <w:p w:rsidR="00DE3E3F" w:rsidRPr="00083446" w:rsidRDefault="00DE3E3F" w:rsidP="0002481F">
            <w:pPr>
              <w:spacing w:line="260" w:lineRule="exact"/>
              <w:ind w:left="72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312" w:type="dxa"/>
          </w:tcPr>
          <w:p w:rsidR="009F5E58" w:rsidRPr="00083446" w:rsidRDefault="009F5E58" w:rsidP="009F5E58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bCs/>
                <w:sz w:val="15"/>
                <w:szCs w:val="18"/>
              </w:rPr>
              <w:t>stu.txt</w:t>
            </w:r>
          </w:p>
          <w:p w:rsidR="009F5E58" w:rsidRPr="00083446" w:rsidRDefault="009F5E58" w:rsidP="009F5E58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001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zhangsan</w:t>
            </w:r>
            <w:proofErr w:type="spellEnd"/>
          </w:p>
          <w:p w:rsidR="009F5E58" w:rsidRPr="00083446" w:rsidRDefault="009F5E58" w:rsidP="009F5E58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002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lisi</w:t>
            </w:r>
            <w:proofErr w:type="spellEnd"/>
          </w:p>
          <w:p w:rsidR="009F5E58" w:rsidRPr="00083446" w:rsidRDefault="009F5E58" w:rsidP="009F5E58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003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wangwu</w:t>
            </w:r>
            <w:proofErr w:type="spellEnd"/>
          </w:p>
          <w:p w:rsidR="009F5E58" w:rsidRPr="00083446" w:rsidRDefault="009F5E58" w:rsidP="009F5E58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004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zhaoliu</w:t>
            </w:r>
            <w:proofErr w:type="spellEnd"/>
          </w:p>
          <w:p w:rsidR="009F5E58" w:rsidRPr="00083446" w:rsidRDefault="009F5E58" w:rsidP="009F5E58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bCs/>
                <w:sz w:val="15"/>
                <w:szCs w:val="18"/>
              </w:rPr>
              <w:t>course.txt</w:t>
            </w:r>
          </w:p>
          <w:p w:rsidR="009F5E58" w:rsidRPr="00083446" w:rsidRDefault="009F5E58" w:rsidP="009F5E58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java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001</w:t>
            </w:r>
          </w:p>
          <w:p w:rsidR="009F5E58" w:rsidRPr="00083446" w:rsidRDefault="009F5E58" w:rsidP="009F5E58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web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001</w:t>
            </w:r>
          </w:p>
          <w:p w:rsidR="009F5E58" w:rsidRPr="00083446" w:rsidRDefault="009F5E58" w:rsidP="009F5E58">
            <w:pPr>
              <w:rPr>
                <w:rFonts w:ascii="微软雅黑" w:eastAsia="微软雅黑" w:hAnsi="微软雅黑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hadoop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001</w:t>
            </w:r>
          </w:p>
          <w:p w:rsidR="009F5E58" w:rsidRPr="00083446" w:rsidRDefault="009F5E58" w:rsidP="009F5E58">
            <w:pPr>
              <w:rPr>
                <w:rFonts w:ascii="微软雅黑" w:eastAsia="微软雅黑" w:hAnsi="微软雅黑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php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002</w:t>
            </w:r>
          </w:p>
          <w:p w:rsidR="009F5E58" w:rsidRPr="00083446" w:rsidRDefault="009F5E58" w:rsidP="009F5E58">
            <w:pPr>
              <w:rPr>
                <w:rFonts w:ascii="微软雅黑" w:eastAsia="微软雅黑" w:hAnsi="微软雅黑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ui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002</w:t>
            </w:r>
          </w:p>
          <w:p w:rsidR="009F5E58" w:rsidRPr="00083446" w:rsidRDefault="009F5E58" w:rsidP="009F5E58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c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002</w:t>
            </w:r>
          </w:p>
          <w:p w:rsidR="009F5E58" w:rsidRPr="00083446" w:rsidRDefault="009F5E58" w:rsidP="009F5E58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python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005</w:t>
            </w:r>
          </w:p>
          <w:p w:rsidR="00DE3E3F" w:rsidRPr="00083446" w:rsidRDefault="00DE3E3F" w:rsidP="0002481F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DE3E3F" w:rsidRPr="00083446" w:rsidRDefault="00DE3E3F" w:rsidP="0002481F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9D244A" w:rsidRPr="00083446" w:rsidRDefault="009D244A" w:rsidP="00DE59C2">
      <w:pPr>
        <w:pStyle w:val="af1"/>
        <w:numPr>
          <w:ilvl w:val="0"/>
          <w:numId w:val="14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脚本切片三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D850C8" w:rsidRPr="00083446">
        <w:rPr>
          <w:rStyle w:val="ae"/>
          <w:rFonts w:hint="eastAsia"/>
          <w:sz w:val="21"/>
        </w:rPr>
        <w:t>模型设计分析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9D244A" w:rsidRPr="00083446" w:rsidTr="00BD1D9C">
        <w:tc>
          <w:tcPr>
            <w:tcW w:w="1109" w:type="dxa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9D244A" w:rsidRPr="00083446" w:rsidRDefault="009D244A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9D244A" w:rsidRPr="00083446" w:rsidTr="00BD1D9C">
        <w:trPr>
          <w:trHeight w:val="339"/>
        </w:trPr>
        <w:tc>
          <w:tcPr>
            <w:tcW w:w="1109" w:type="dxa"/>
            <w:vMerge w:val="restart"/>
            <w:vAlign w:val="center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分区</w:t>
            </w:r>
          </w:p>
        </w:tc>
        <w:tc>
          <w:tcPr>
            <w:tcW w:w="4419" w:type="dxa"/>
          </w:tcPr>
          <w:p w:rsidR="009D244A" w:rsidRPr="00083446" w:rsidRDefault="002D0215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设计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与R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educe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模型</w:t>
            </w:r>
            <w:r w:rsidR="00E73604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分析</w:t>
            </w:r>
          </w:p>
        </w:tc>
        <w:tc>
          <w:tcPr>
            <w:tcW w:w="4312" w:type="dxa"/>
          </w:tcPr>
          <w:p w:rsidR="009D244A" w:rsidRPr="00083446" w:rsidRDefault="00400B42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强化模型设计</w:t>
            </w:r>
            <w:r w:rsidR="00E73604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分析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习惯</w:t>
            </w:r>
          </w:p>
        </w:tc>
        <w:tc>
          <w:tcPr>
            <w:tcW w:w="780" w:type="dxa"/>
            <w:vAlign w:val="center"/>
          </w:tcPr>
          <w:p w:rsidR="009D244A" w:rsidRPr="00083446" w:rsidRDefault="009D244A" w:rsidP="00BD1D9C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9D244A" w:rsidRPr="00083446" w:rsidTr="00BD1D9C">
        <w:trPr>
          <w:trHeight w:val="3942"/>
        </w:trPr>
        <w:tc>
          <w:tcPr>
            <w:tcW w:w="1109" w:type="dxa"/>
            <w:vMerge/>
            <w:vAlign w:val="center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257392" w:rsidRPr="00083446" w:rsidRDefault="00A24EB4" w:rsidP="00257392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老师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：</w:t>
            </w:r>
            <w:r w:rsidR="00257392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可以通过以下3点推导模型设计</w:t>
            </w:r>
          </w:p>
          <w:p w:rsidR="00257392" w:rsidRPr="00083446" w:rsidRDefault="00257392" w:rsidP="00DE59C2">
            <w:pPr>
              <w:pStyle w:val="af1"/>
              <w:numPr>
                <w:ilvl w:val="0"/>
                <w:numId w:val="23"/>
              </w:numPr>
              <w:spacing w:line="260" w:lineRule="exact"/>
              <w:ind w:firstLineChars="0" w:hanging="61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1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：将两个文件看成两个各有两列的表</w:t>
            </w:r>
          </w:p>
          <w:p w:rsidR="00257392" w:rsidRPr="00083446" w:rsidRDefault="00257392" w:rsidP="00DE59C2">
            <w:pPr>
              <w:pStyle w:val="af1"/>
              <w:numPr>
                <w:ilvl w:val="0"/>
                <w:numId w:val="23"/>
              </w:numPr>
              <w:spacing w:line="260" w:lineRule="exact"/>
              <w:ind w:firstLineChars="0" w:hanging="61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2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：第一个表的列：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id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，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name;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第二个表的列：课程，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id</w:t>
            </w:r>
          </w:p>
          <w:p w:rsidR="00257392" w:rsidRPr="00083446" w:rsidRDefault="00257392" w:rsidP="00DE59C2">
            <w:pPr>
              <w:pStyle w:val="af1"/>
              <w:numPr>
                <w:ilvl w:val="0"/>
                <w:numId w:val="23"/>
              </w:numPr>
              <w:spacing w:line="260" w:lineRule="exact"/>
              <w:ind w:firstLineChars="0" w:hanging="61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3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：多个表开发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MapReduce: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找出可以将两个表连接起来的字段。这个字段就作为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模型的键</w:t>
            </w:r>
          </w:p>
          <w:p w:rsidR="00257392" w:rsidRPr="00083446" w:rsidRDefault="00257392" w:rsidP="00257392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  <w:p w:rsidR="009D244A" w:rsidRPr="00083446" w:rsidRDefault="009D244A" w:rsidP="002D021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312" w:type="dxa"/>
          </w:tcPr>
          <w:p w:rsidR="009D244A" w:rsidRPr="00083446" w:rsidRDefault="009D244A" w:rsidP="00BD1D9C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9D244A" w:rsidRPr="00083446" w:rsidRDefault="009D244A" w:rsidP="00BD1D9C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9D244A" w:rsidRPr="00083446" w:rsidRDefault="009D244A" w:rsidP="00DE59C2">
      <w:pPr>
        <w:pStyle w:val="af1"/>
        <w:numPr>
          <w:ilvl w:val="0"/>
          <w:numId w:val="15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脚本切片三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99696A" w:rsidRPr="00083446">
        <w:rPr>
          <w:rStyle w:val="ae"/>
          <w:rFonts w:hint="eastAsia"/>
          <w:sz w:val="21"/>
        </w:rPr>
        <w:t>构建模型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9D244A" w:rsidRPr="00083446" w:rsidTr="00BD1D9C">
        <w:tc>
          <w:tcPr>
            <w:tcW w:w="1109" w:type="dxa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9D244A" w:rsidRPr="00083446" w:rsidRDefault="009D244A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9D244A" w:rsidRPr="00083446" w:rsidTr="00BD1D9C">
        <w:trPr>
          <w:trHeight w:val="339"/>
        </w:trPr>
        <w:tc>
          <w:tcPr>
            <w:tcW w:w="1109" w:type="dxa"/>
            <w:vMerge w:val="restart"/>
            <w:vAlign w:val="center"/>
          </w:tcPr>
          <w:p w:rsidR="009D244A" w:rsidRPr="00083446" w:rsidRDefault="00656656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什么是</w:t>
            </w:r>
            <w:r w:rsidR="009D244A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分区</w:t>
            </w:r>
          </w:p>
        </w:tc>
        <w:tc>
          <w:tcPr>
            <w:tcW w:w="4419" w:type="dxa"/>
          </w:tcPr>
          <w:p w:rsidR="009D244A" w:rsidRPr="00083446" w:rsidRDefault="009D244A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分区概述</w:t>
            </w:r>
          </w:p>
        </w:tc>
        <w:tc>
          <w:tcPr>
            <w:tcW w:w="4312" w:type="dxa"/>
          </w:tcPr>
          <w:p w:rsidR="009D244A" w:rsidRPr="00083446" w:rsidRDefault="00CA7C94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理解分区与分区的定义</w:t>
            </w:r>
          </w:p>
        </w:tc>
        <w:tc>
          <w:tcPr>
            <w:tcW w:w="780" w:type="dxa"/>
            <w:vAlign w:val="center"/>
          </w:tcPr>
          <w:p w:rsidR="009D244A" w:rsidRPr="00083446" w:rsidRDefault="009D244A" w:rsidP="00BD1D9C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9D244A" w:rsidRPr="00083446" w:rsidTr="00BD1D9C">
        <w:trPr>
          <w:trHeight w:val="3942"/>
        </w:trPr>
        <w:tc>
          <w:tcPr>
            <w:tcW w:w="1109" w:type="dxa"/>
            <w:vMerge/>
            <w:vAlign w:val="center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9D244A" w:rsidRPr="00083446" w:rsidRDefault="009D244A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老师：分区的</w:t>
            </w:r>
            <w:r w:rsidR="00322DF8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概述</w:t>
            </w:r>
          </w:p>
          <w:p w:rsidR="00083446" w:rsidRPr="00083446" w:rsidRDefault="00083446" w:rsidP="00DE59C2">
            <w:pPr>
              <w:numPr>
                <w:ilvl w:val="0"/>
                <w:numId w:val="22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map&lt;id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，姓名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_a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或课程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_b&gt;</w:t>
            </w:r>
          </w:p>
          <w:p w:rsidR="00D61989" w:rsidRPr="00083446" w:rsidRDefault="00D61989" w:rsidP="00D61989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因为属于同一个id的数据来自两个的文件</w:t>
            </w:r>
            <w:r w:rsidR="00FE5859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（姓名，课程</w:t>
            </w:r>
            <w:r w:rsidR="00022CA4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。所以用</w:t>
            </w:r>
            <w:r w:rsidR="00022CA4"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a,</w:t>
            </w:r>
            <w:r w:rsidR="00022CA4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与b标志区分来源</w:t>
            </w:r>
            <w:r w:rsidR="00FE5859"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）</w:t>
            </w:r>
          </w:p>
          <w:p w:rsidR="00083446" w:rsidRPr="00083446" w:rsidRDefault="00083446" w:rsidP="00DE59C2">
            <w:pPr>
              <w:numPr>
                <w:ilvl w:val="0"/>
                <w:numId w:val="22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reducer&lt;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姓名，课程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&gt;</w:t>
            </w:r>
          </w:p>
          <w:p w:rsidR="009D244A" w:rsidRPr="00083446" w:rsidRDefault="009D244A" w:rsidP="00322DF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312" w:type="dxa"/>
          </w:tcPr>
          <w:p w:rsidR="004C23D7" w:rsidRPr="00083446" w:rsidRDefault="004C23D7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bCs/>
                <w:sz w:val="15"/>
                <w:szCs w:val="18"/>
              </w:rPr>
              <w:t>stu.txt</w:t>
            </w:r>
          </w:p>
          <w:p w:rsidR="004C23D7" w:rsidRPr="00083446" w:rsidRDefault="004C23D7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001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zhangsan</w:t>
            </w:r>
            <w:proofErr w:type="spellEnd"/>
          </w:p>
          <w:p w:rsidR="004C23D7" w:rsidRPr="00083446" w:rsidRDefault="004C23D7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002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lisi</w:t>
            </w:r>
            <w:proofErr w:type="spellEnd"/>
          </w:p>
          <w:p w:rsidR="004C23D7" w:rsidRPr="00083446" w:rsidRDefault="004C23D7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003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wangwu</w:t>
            </w:r>
            <w:proofErr w:type="spellEnd"/>
          </w:p>
          <w:p w:rsidR="004C23D7" w:rsidRPr="00083446" w:rsidRDefault="004C23D7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noProof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E779860" wp14:editId="1D1D5E8A">
                      <wp:simplePos x="0" y="0"/>
                      <wp:positionH relativeFrom="column">
                        <wp:posOffset>1355725</wp:posOffset>
                      </wp:positionH>
                      <wp:positionV relativeFrom="paragraph">
                        <wp:posOffset>107527</wp:posOffset>
                      </wp:positionV>
                      <wp:extent cx="1246294" cy="854921"/>
                      <wp:effectExtent l="0" t="0" r="0" b="0"/>
                      <wp:wrapNone/>
                      <wp:docPr id="5" name="内容占位符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B05560F-F39B-F84C-87DC-DE939130EB47}"/>
                          </a:ext>
                        </a:extLst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246294" cy="854921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C61795" w:rsidRDefault="00C61795" w:rsidP="004C23D7">
                                  <w:pPr>
                                    <w:pStyle w:val="ab"/>
                                    <w:spacing w:before="0" w:beforeAutospacing="0" w:after="0" w:afterAutospacing="0"/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</w:rPr>
                                  </w:pPr>
                                  <w:r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</w:rPr>
                                    <w:t xml:space="preserve">001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theme="minorBidi" w:hint="eastAsia"/>
                                      <w:color w:val="000000" w:themeColor="text1"/>
                                      <w:kern w:val="24"/>
                                    </w:rPr>
                                    <w:t>zha</w:t>
                                  </w:r>
                                  <w:r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</w:rPr>
                                    <w:t>ngsan_a</w:t>
                                  </w:r>
                                  <w:proofErr w:type="spellEnd"/>
                                </w:p>
                                <w:p w:rsidR="00C61795" w:rsidRDefault="00C61795" w:rsidP="004C23D7">
                                  <w:pPr>
                                    <w:pStyle w:val="a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001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java</w:t>
                                  </w:r>
                                  <w:proofErr w:type="gramEnd"/>
                                  <w:r>
                                    <w:t>_b</w:t>
                                  </w:r>
                                  <w:proofErr w:type="spellEnd"/>
                                </w:p>
                                <w:p w:rsidR="00C61795" w:rsidRDefault="00C61795" w:rsidP="004C23D7">
                                  <w:pPr>
                                    <w:pStyle w:val="ab"/>
                                    <w:spacing w:before="0" w:beforeAutospacing="0" w:after="0" w:afterAutospacing="0"/>
                                  </w:pPr>
                                  <w:r>
                                    <w:t xml:space="preserve">001 </w:t>
                                  </w:r>
                                  <w:proofErr w:type="spellStart"/>
                                  <w:proofErr w:type="gramStart"/>
                                  <w:r>
                                    <w:t>web</w:t>
                                  </w:r>
                                  <w:proofErr w:type="gramEnd"/>
                                  <w:r>
                                    <w:t>_b</w:t>
                                  </w:r>
                                  <w:proofErr w:type="spellEnd"/>
                                </w:p>
                                <w:p w:rsidR="00C61795" w:rsidRDefault="00C61795" w:rsidP="004C23D7">
                                  <w:pPr>
                                    <w:pStyle w:val="ab"/>
                                    <w:spacing w:before="0" w:beforeAutospacing="0" w:after="0" w:afterAutospacing="0"/>
                                  </w:pPr>
                                  <w:r>
                                    <w:t xml:space="preserve">001 </w:t>
                                  </w:r>
                                  <w:proofErr w:type="spellStart"/>
                                  <w:r>
                                    <w:t>hadoop_b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vert="horz" wrap="square" lIns="91440" tIns="45720" rIns="91440" bIns="4572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E77986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内容占位符 2" o:spid="_x0000_s1026" type="#_x0000_t202" style="position:absolute;margin-left:106.75pt;margin-top:8.45pt;width:98.15pt;height:67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" filled="f" stroked="f">
                      <v:textbox>
                        <w:txbxContent>
                          <w:p w:rsidR="00C61795" w:rsidRDefault="00C61795" w:rsidP="004C23D7">
                            <w:pPr>
                              <w:pStyle w:val="ab"/>
                              <w:spacing w:before="0" w:beforeAutospacing="0" w:after="0" w:afterAutospacing="0"/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</w:rPr>
                              <w:t xml:space="preserve">001 </w:t>
                            </w:r>
                            <w:proofErr w:type="spellStart"/>
                            <w:r>
                              <w:rPr>
                                <w:rFonts w:ascii="Calibri" w:hAnsi="Calibri" w:cstheme="minorBidi" w:hint="eastAsia"/>
                                <w:color w:val="000000" w:themeColor="text1"/>
                                <w:kern w:val="24"/>
                              </w:rPr>
                              <w:t>zha</w:t>
                            </w:r>
                            <w:r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</w:rPr>
                              <w:t>ngsan_a</w:t>
                            </w:r>
                            <w:proofErr w:type="spellEnd"/>
                          </w:p>
                          <w:p w:rsidR="00C61795" w:rsidRDefault="00C61795" w:rsidP="004C23D7">
                            <w:pPr>
                              <w:pStyle w:val="ab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/>
                              </w:rPr>
                              <w:t xml:space="preserve">001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java</w:t>
                            </w:r>
                            <w:proofErr w:type="gramEnd"/>
                            <w:r>
                              <w:t>_b</w:t>
                            </w:r>
                            <w:proofErr w:type="spellEnd"/>
                          </w:p>
                          <w:p w:rsidR="00C61795" w:rsidRDefault="00C61795" w:rsidP="004C23D7">
                            <w:pPr>
                              <w:pStyle w:val="ab"/>
                              <w:spacing w:before="0" w:beforeAutospacing="0" w:after="0" w:afterAutospacing="0"/>
                            </w:pPr>
                            <w:r>
                              <w:t xml:space="preserve">001 </w:t>
                            </w:r>
                            <w:proofErr w:type="spellStart"/>
                            <w:proofErr w:type="gramStart"/>
                            <w:r>
                              <w:t>web</w:t>
                            </w:r>
                            <w:proofErr w:type="gramEnd"/>
                            <w:r>
                              <w:t>_b</w:t>
                            </w:r>
                            <w:proofErr w:type="spellEnd"/>
                          </w:p>
                          <w:p w:rsidR="00C61795" w:rsidRDefault="00C61795" w:rsidP="004C23D7">
                            <w:pPr>
                              <w:pStyle w:val="ab"/>
                              <w:spacing w:before="0" w:beforeAutospacing="0" w:after="0" w:afterAutospacing="0"/>
                            </w:pPr>
                            <w:r>
                              <w:t xml:space="preserve">001 </w:t>
                            </w:r>
                            <w:proofErr w:type="spellStart"/>
                            <w:r>
                              <w:t>hadoop_b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>004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zhaoliu</w:t>
            </w:r>
            <w:proofErr w:type="spellEnd"/>
          </w:p>
          <w:p w:rsidR="00E73AE4" w:rsidRPr="00083446" w:rsidRDefault="00E73AE4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4C23D7" w:rsidRPr="00083446" w:rsidRDefault="004C23D7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bCs/>
                <w:sz w:val="15"/>
                <w:szCs w:val="18"/>
              </w:rPr>
              <w:t>course.txt</w:t>
            </w:r>
          </w:p>
          <w:p w:rsidR="004C23D7" w:rsidRPr="00083446" w:rsidRDefault="004C23D7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noProof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966682</wp:posOffset>
                      </wp:positionH>
                      <wp:positionV relativeFrom="paragraph">
                        <wp:posOffset>41698</wp:posOffset>
                      </wp:positionV>
                      <wp:extent cx="279400" cy="186267"/>
                      <wp:effectExtent l="12700" t="38100" r="25400" b="42545"/>
                      <wp:wrapNone/>
                      <wp:docPr id="22" name="右箭头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86267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E220EB1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右箭头 22" o:spid="_x0000_s1026" type="#_x0000_t13" style="position:absolute;left:0;text-align:left;margin-left:76.1pt;margin-top:3.3pt;width:22pt;height:14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" adj="14400" fillcolor="#4f81bd [3204]" strokecolor="#243f60 [1604]" strokeweight="2pt"/>
                  </w:pict>
                </mc:Fallback>
              </mc:AlternateConten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>java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001</w:t>
            </w:r>
          </w:p>
          <w:p w:rsidR="004C23D7" w:rsidRPr="00083446" w:rsidRDefault="004C23D7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web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001</w:t>
            </w:r>
          </w:p>
          <w:p w:rsidR="004C23D7" w:rsidRPr="00083446" w:rsidRDefault="004C23D7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hadoop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001</w:t>
            </w:r>
          </w:p>
          <w:p w:rsidR="004C23D7" w:rsidRPr="00083446" w:rsidRDefault="004C23D7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php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002</w:t>
            </w:r>
          </w:p>
          <w:p w:rsidR="004C23D7" w:rsidRPr="00083446" w:rsidRDefault="004C23D7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ui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002</w:t>
            </w:r>
          </w:p>
          <w:p w:rsidR="004C23D7" w:rsidRPr="00083446" w:rsidRDefault="004C23D7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c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002</w:t>
            </w:r>
          </w:p>
          <w:p w:rsidR="004C23D7" w:rsidRPr="00083446" w:rsidRDefault="004C23D7" w:rsidP="004C23D7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python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005</w:t>
            </w:r>
          </w:p>
          <w:p w:rsidR="009D244A" w:rsidRPr="00083446" w:rsidRDefault="009D244A" w:rsidP="00BD1D9C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9D244A" w:rsidRPr="00083446" w:rsidRDefault="009D244A" w:rsidP="00BD1D9C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9D244A" w:rsidRPr="00083446" w:rsidRDefault="009D244A" w:rsidP="00DE59C2">
      <w:pPr>
        <w:pStyle w:val="af1"/>
        <w:numPr>
          <w:ilvl w:val="0"/>
          <w:numId w:val="16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脚本切片三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083446" w:rsidRPr="00083446">
        <w:rPr>
          <w:rStyle w:val="ae"/>
          <w:rFonts w:hint="eastAsia"/>
          <w:sz w:val="21"/>
        </w:rPr>
        <w:t>M</w:t>
      </w:r>
      <w:r w:rsidR="00083446" w:rsidRPr="00083446">
        <w:rPr>
          <w:rStyle w:val="ae"/>
          <w:sz w:val="21"/>
        </w:rPr>
        <w:t>ap</w:t>
      </w:r>
      <w:r w:rsidR="00083446" w:rsidRPr="00083446">
        <w:rPr>
          <w:rStyle w:val="ae"/>
          <w:rFonts w:hint="eastAsia"/>
          <w:sz w:val="21"/>
        </w:rPr>
        <w:t>程序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9D244A" w:rsidRPr="00083446" w:rsidTr="00BD1D9C">
        <w:tc>
          <w:tcPr>
            <w:tcW w:w="1109" w:type="dxa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9D244A" w:rsidRPr="00083446" w:rsidRDefault="009D244A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9D244A" w:rsidRPr="00083446" w:rsidTr="00BD1D9C">
        <w:trPr>
          <w:trHeight w:val="339"/>
        </w:trPr>
        <w:tc>
          <w:tcPr>
            <w:tcW w:w="1109" w:type="dxa"/>
            <w:vMerge w:val="restart"/>
            <w:vAlign w:val="center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分区</w:t>
            </w:r>
          </w:p>
        </w:tc>
        <w:tc>
          <w:tcPr>
            <w:tcW w:w="4419" w:type="dxa"/>
          </w:tcPr>
          <w:p w:rsidR="009D244A" w:rsidRPr="00083446" w:rsidRDefault="00B51290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分区注意事项</w:t>
            </w:r>
          </w:p>
        </w:tc>
        <w:tc>
          <w:tcPr>
            <w:tcW w:w="4312" w:type="dxa"/>
          </w:tcPr>
          <w:p w:rsidR="009D244A" w:rsidRPr="00083446" w:rsidRDefault="009D244A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自行开发实现数据分区</w:t>
            </w:r>
          </w:p>
        </w:tc>
        <w:tc>
          <w:tcPr>
            <w:tcW w:w="780" w:type="dxa"/>
            <w:vAlign w:val="center"/>
          </w:tcPr>
          <w:p w:rsidR="009D244A" w:rsidRPr="00083446" w:rsidRDefault="009D244A" w:rsidP="00BD1D9C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9D244A" w:rsidRPr="00083446" w:rsidTr="00BD1D9C">
        <w:trPr>
          <w:trHeight w:val="3942"/>
        </w:trPr>
        <w:tc>
          <w:tcPr>
            <w:tcW w:w="1109" w:type="dxa"/>
            <w:vMerge/>
            <w:vAlign w:val="center"/>
          </w:tcPr>
          <w:p w:rsidR="009D244A" w:rsidRPr="00083446" w:rsidRDefault="009D244A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9D244A" w:rsidRPr="00083446" w:rsidRDefault="009D244A" w:rsidP="00C97F31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老师：</w:t>
            </w:r>
            <w:r w:rsidR="005B6A32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大家课后自行开发</w:t>
            </w:r>
            <w:r w:rsidR="00F23F81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，现在先简单过一下</w:t>
            </w:r>
            <w:r w:rsidR="00F23F81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</w:t>
            </w:r>
            <w:r w:rsidR="00F23F81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</w:t>
            </w:r>
          </w:p>
          <w:p w:rsidR="009D244A" w:rsidRPr="00083446" w:rsidRDefault="009D244A" w:rsidP="00BD1D9C">
            <w:pPr>
              <w:spacing w:line="260" w:lineRule="exact"/>
              <w:ind w:left="72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312" w:type="dxa"/>
          </w:tcPr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public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5B6A32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class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proofErr w:type="spellStart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CourseMapper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5B6A32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extends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Mapper&lt;</w:t>
            </w:r>
            <w:proofErr w:type="spellStart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LongWritable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, Text, Text, Text&gt; {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3F7F5F"/>
                <w:sz w:val="15"/>
                <w:szCs w:val="36"/>
              </w:rPr>
              <w:t xml:space="preserve">// 1:key </w:t>
            </w:r>
            <w:r w:rsidRPr="005B6A32">
              <w:rPr>
                <w:rFonts w:ascii="Monaco" w:hAnsi="Monaco" w:cs="Monaco"/>
                <w:color w:val="3F7F5F"/>
                <w:sz w:val="15"/>
                <w:szCs w:val="36"/>
              </w:rPr>
              <w:t>读入的当前行的位置</w:t>
            </w:r>
            <w:r w:rsidRPr="005B6A32">
              <w:rPr>
                <w:rFonts w:ascii="Monaco" w:hAnsi="Monaco" w:cs="Monaco"/>
                <w:color w:val="3F7F5F"/>
                <w:sz w:val="15"/>
                <w:szCs w:val="36"/>
              </w:rPr>
              <w:t xml:space="preserve"> 2:value </w:t>
            </w:r>
            <w:r w:rsidRPr="005B6A32">
              <w:rPr>
                <w:rFonts w:ascii="Monaco" w:hAnsi="Monaco" w:cs="Monaco"/>
                <w:color w:val="3F7F5F"/>
                <w:sz w:val="15"/>
                <w:szCs w:val="36"/>
              </w:rPr>
              <w:t>读入的当前行的文本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646464"/>
                <w:sz w:val="15"/>
                <w:szCs w:val="36"/>
              </w:rPr>
              <w:t>@Override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protected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5B6A32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void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proofErr w:type="gramStart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map(</w:t>
            </w:r>
            <w:proofErr w:type="spellStart"/>
            <w:proofErr w:type="gram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LongWritable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key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Text </w:t>
            </w:r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value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, Mapper&lt;</w:t>
            </w:r>
            <w:proofErr w:type="spellStart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LongWritable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Text, Text, Text&gt;.Context </w:t>
            </w:r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context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)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throws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proofErr w:type="spellStart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IOException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</w:t>
            </w:r>
            <w:proofErr w:type="spellStart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InterruptedException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{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  <w:t xml:space="preserve">String </w:t>
            </w:r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v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proofErr w:type="spellStart"/>
            <w:proofErr w:type="gramStart"/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value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.toString</w:t>
            </w:r>
            <w:proofErr w:type="spellEnd"/>
            <w:proofErr w:type="gram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();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proofErr w:type="gramStart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String[</w:t>
            </w:r>
            <w:proofErr w:type="gram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] </w:t>
            </w:r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a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proofErr w:type="spellStart"/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v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.split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r w:rsidRPr="005B6A32">
              <w:rPr>
                <w:rFonts w:ascii="Monaco" w:hAnsi="Monaco" w:cs="Monaco"/>
                <w:color w:val="2A00FF"/>
                <w:sz w:val="15"/>
                <w:szCs w:val="36"/>
              </w:rPr>
              <w:t>"\t"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);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3F7F5F"/>
                <w:sz w:val="15"/>
                <w:szCs w:val="36"/>
              </w:rPr>
              <w:t xml:space="preserve">// </w:t>
            </w:r>
            <w:r w:rsidRPr="005B6A32">
              <w:rPr>
                <w:rFonts w:ascii="Monaco" w:hAnsi="Monaco" w:cs="Monaco"/>
                <w:color w:val="3F7F5F"/>
                <w:sz w:val="15"/>
                <w:szCs w:val="36"/>
              </w:rPr>
              <w:t>获取当前行对应的文件文件名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proofErr w:type="spellStart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FileSplit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fs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(</w:t>
            </w:r>
            <w:proofErr w:type="spellStart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FileSplit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) </w:t>
            </w:r>
            <w:proofErr w:type="spellStart"/>
            <w:proofErr w:type="gramStart"/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context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.getInputSplit</w:t>
            </w:r>
            <w:proofErr w:type="spellEnd"/>
            <w:proofErr w:type="gram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();</w:t>
            </w:r>
            <w:r w:rsidRPr="005B6A32">
              <w:rPr>
                <w:rFonts w:ascii="Monaco" w:hAnsi="Monaco" w:cs="Monaco"/>
                <w:color w:val="3F7F5F"/>
                <w:sz w:val="15"/>
                <w:szCs w:val="36"/>
              </w:rPr>
              <w:t>//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  <w:t xml:space="preserve">String </w:t>
            </w:r>
            <w:proofErr w:type="spellStart"/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fileName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proofErr w:type="spellStart"/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fs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.getPath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().</w:t>
            </w:r>
            <w:proofErr w:type="spellStart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getName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();</w:t>
            </w:r>
            <w:r w:rsidRPr="005B6A32">
              <w:rPr>
                <w:rFonts w:ascii="Monaco" w:hAnsi="Monaco" w:cs="Monaco"/>
                <w:color w:val="3F7F5F"/>
                <w:sz w:val="15"/>
                <w:szCs w:val="36"/>
              </w:rPr>
              <w:t xml:space="preserve">// stu.txt </w:t>
            </w:r>
            <w:r w:rsidRPr="005B6A32">
              <w:rPr>
                <w:rFonts w:ascii="Monaco" w:hAnsi="Monaco" w:cs="Monaco"/>
                <w:color w:val="3F7F5F"/>
                <w:sz w:val="15"/>
                <w:szCs w:val="36"/>
              </w:rPr>
              <w:t>或者</w:t>
            </w:r>
            <w:r w:rsidRPr="005B6A32">
              <w:rPr>
                <w:rFonts w:ascii="Monaco" w:hAnsi="Monaco" w:cs="Monaco"/>
                <w:color w:val="3F7F5F"/>
                <w:sz w:val="15"/>
                <w:szCs w:val="36"/>
              </w:rPr>
              <w:t xml:space="preserve"> cource.txt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if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(</w:t>
            </w:r>
            <w:proofErr w:type="spellStart"/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fileName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.equals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r w:rsidRPr="005B6A32">
              <w:rPr>
                <w:rFonts w:ascii="Monaco" w:hAnsi="Monaco" w:cs="Monaco"/>
                <w:color w:val="2A00FF"/>
                <w:sz w:val="15"/>
                <w:szCs w:val="36"/>
              </w:rPr>
              <w:t>"stu.txt"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)) {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proofErr w:type="spellStart"/>
            <w:proofErr w:type="gramStart"/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context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.write</w:t>
            </w:r>
            <w:proofErr w:type="spellEnd"/>
            <w:proofErr w:type="gram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r w:rsidRPr="005B6A32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new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Text(</w:t>
            </w:r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a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[0]), </w:t>
            </w:r>
            <w:r w:rsidRPr="005B6A32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new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Text(</w:t>
            </w:r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a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[1] + </w:t>
            </w:r>
            <w:r w:rsidRPr="005B6A32">
              <w:rPr>
                <w:rFonts w:ascii="Monaco" w:hAnsi="Monaco" w:cs="Monaco"/>
                <w:color w:val="2A00FF"/>
                <w:sz w:val="15"/>
                <w:szCs w:val="36"/>
              </w:rPr>
              <w:t>"_a"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));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if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(</w:t>
            </w:r>
            <w:proofErr w:type="spellStart"/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fileName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.equals</w:t>
            </w:r>
            <w:proofErr w:type="spell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r w:rsidRPr="005B6A32">
              <w:rPr>
                <w:rFonts w:ascii="Monaco" w:hAnsi="Monaco" w:cs="Monaco"/>
                <w:color w:val="2A00FF"/>
                <w:sz w:val="15"/>
                <w:szCs w:val="36"/>
              </w:rPr>
              <w:t>"course.txt"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)) {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proofErr w:type="spellStart"/>
            <w:proofErr w:type="gramStart"/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context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.write</w:t>
            </w:r>
            <w:proofErr w:type="spellEnd"/>
            <w:proofErr w:type="gramEnd"/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r w:rsidRPr="005B6A32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t>new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Text(</w:t>
            </w:r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a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[1]), </w:t>
            </w:r>
            <w:r w:rsidRPr="005B6A32">
              <w:rPr>
                <w:rFonts w:ascii="Monaco" w:hAnsi="Monaco" w:cs="Monaco"/>
                <w:b/>
                <w:bCs/>
                <w:color w:val="7F0055"/>
                <w:sz w:val="15"/>
                <w:szCs w:val="36"/>
              </w:rPr>
              <w:lastRenderedPageBreak/>
              <w:t>new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 Text(</w:t>
            </w:r>
            <w:r w:rsidRPr="005B6A32">
              <w:rPr>
                <w:rFonts w:ascii="Monaco" w:hAnsi="Monaco" w:cs="Monaco"/>
                <w:color w:val="6A3E3E"/>
                <w:sz w:val="15"/>
                <w:szCs w:val="36"/>
              </w:rPr>
              <w:t>a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 xml:space="preserve">[0] + </w:t>
            </w:r>
            <w:r w:rsidRPr="005B6A32">
              <w:rPr>
                <w:rFonts w:ascii="Monaco" w:hAnsi="Monaco" w:cs="Monaco"/>
                <w:color w:val="2A00FF"/>
                <w:sz w:val="15"/>
                <w:szCs w:val="36"/>
              </w:rPr>
              <w:t>"_b"</w:t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));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083446" w:rsidRPr="005B6A32" w:rsidRDefault="00083446" w:rsidP="000834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5"/>
                <w:szCs w:val="36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9D244A" w:rsidRPr="005B6A32" w:rsidRDefault="00083446" w:rsidP="00083446">
            <w:pPr>
              <w:rPr>
                <w:rFonts w:ascii="微软雅黑" w:eastAsia="微软雅黑" w:hAnsi="微软雅黑"/>
                <w:sz w:val="2"/>
                <w:szCs w:val="18"/>
              </w:rPr>
            </w:pPr>
            <w:r w:rsidRPr="005B6A32">
              <w:rPr>
                <w:rFonts w:ascii="Monaco" w:hAnsi="Monaco" w:cs="Monaco"/>
                <w:color w:val="000000"/>
                <w:sz w:val="15"/>
                <w:szCs w:val="36"/>
              </w:rPr>
              <w:t>}</w:t>
            </w:r>
          </w:p>
          <w:p w:rsidR="009D244A" w:rsidRPr="00083446" w:rsidRDefault="009D244A" w:rsidP="00BD1D9C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9D244A" w:rsidRPr="00083446" w:rsidRDefault="009D244A" w:rsidP="00BD1D9C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A66CF4" w:rsidRPr="00083446" w:rsidRDefault="00A66CF4" w:rsidP="00DE59C2">
      <w:pPr>
        <w:pStyle w:val="af1"/>
        <w:numPr>
          <w:ilvl w:val="0"/>
          <w:numId w:val="16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脚本切片三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A435ED">
        <w:rPr>
          <w:rStyle w:val="ae"/>
          <w:rFonts w:hint="eastAsia"/>
          <w:sz w:val="21"/>
        </w:rPr>
        <w:t>R</w:t>
      </w:r>
      <w:r w:rsidR="00A435ED">
        <w:rPr>
          <w:rStyle w:val="ae"/>
          <w:sz w:val="21"/>
        </w:rPr>
        <w:t>educe</w:t>
      </w:r>
      <w:r w:rsidR="00A435ED">
        <w:rPr>
          <w:rStyle w:val="ae"/>
          <w:rFonts w:hint="eastAsia"/>
          <w:sz w:val="21"/>
        </w:rPr>
        <w:t>程序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A66CF4" w:rsidRPr="00083446" w:rsidTr="00BD1D9C">
        <w:tc>
          <w:tcPr>
            <w:tcW w:w="1109" w:type="dxa"/>
          </w:tcPr>
          <w:p w:rsidR="00A66CF4" w:rsidRPr="00083446" w:rsidRDefault="00A66CF4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A66CF4" w:rsidRPr="00083446" w:rsidRDefault="00A66CF4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A66CF4" w:rsidRPr="00083446" w:rsidRDefault="00A66CF4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A66CF4" w:rsidRPr="00083446" w:rsidRDefault="00A66CF4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A66CF4" w:rsidRPr="00083446" w:rsidTr="00BD1D9C">
        <w:trPr>
          <w:trHeight w:val="339"/>
        </w:trPr>
        <w:tc>
          <w:tcPr>
            <w:tcW w:w="1109" w:type="dxa"/>
            <w:vMerge w:val="restart"/>
            <w:vAlign w:val="center"/>
          </w:tcPr>
          <w:p w:rsidR="00A66CF4" w:rsidRPr="00083446" w:rsidRDefault="00A66CF4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分区</w:t>
            </w:r>
          </w:p>
        </w:tc>
        <w:tc>
          <w:tcPr>
            <w:tcW w:w="4419" w:type="dxa"/>
          </w:tcPr>
          <w:p w:rsidR="00A66CF4" w:rsidRPr="00083446" w:rsidRDefault="00A66CF4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分区</w:t>
            </w:r>
            <w:r w:rsidR="004B4E15"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必须继承的类</w:t>
            </w:r>
          </w:p>
        </w:tc>
        <w:tc>
          <w:tcPr>
            <w:tcW w:w="4312" w:type="dxa"/>
          </w:tcPr>
          <w:p w:rsidR="00A66CF4" w:rsidRPr="00083446" w:rsidRDefault="004B4E15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掌握分区必须继承的类</w:t>
            </w:r>
          </w:p>
        </w:tc>
        <w:tc>
          <w:tcPr>
            <w:tcW w:w="780" w:type="dxa"/>
            <w:vAlign w:val="center"/>
          </w:tcPr>
          <w:p w:rsidR="00A66CF4" w:rsidRPr="00083446" w:rsidRDefault="00A66CF4" w:rsidP="00BD1D9C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A66CF4" w:rsidRPr="00083446" w:rsidTr="00BD1D9C">
        <w:trPr>
          <w:trHeight w:val="3942"/>
        </w:trPr>
        <w:tc>
          <w:tcPr>
            <w:tcW w:w="1109" w:type="dxa"/>
            <w:vMerge/>
            <w:vAlign w:val="center"/>
          </w:tcPr>
          <w:p w:rsidR="00A66CF4" w:rsidRPr="00083446" w:rsidRDefault="00A66CF4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0B0946" w:rsidRPr="00083446" w:rsidRDefault="00A66CF4" w:rsidP="000B0946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老师：</w:t>
            </w:r>
            <w:r w:rsidR="000B09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大家课后自行开发，现在先简单过一下</w:t>
            </w:r>
            <w:r w:rsidR="000B09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Reduce</w:t>
            </w:r>
            <w:r w:rsidR="000B09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</w:t>
            </w:r>
          </w:p>
          <w:p w:rsidR="00A66CF4" w:rsidRPr="00083446" w:rsidRDefault="00A66CF4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  <w:p w:rsidR="00A66CF4" w:rsidRPr="0077189D" w:rsidRDefault="00A66CF4" w:rsidP="000B0946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312" w:type="dxa"/>
          </w:tcPr>
          <w:p w:rsidR="000123B1" w:rsidRDefault="000123B1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 xml:space="preserve">public class </w:t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CourseReduce</w:t>
            </w:r>
            <w:proofErr w:type="spellEnd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 xml:space="preserve"> extends Reducer&lt;Text, Text, Text, Text&gt; {</w:t>
            </w:r>
            <w:r w:rsidR="000B0946"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protected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void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proofErr w:type="gramStart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reduce(</w:t>
            </w:r>
            <w:proofErr w:type="gram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Text 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key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</w:t>
            </w:r>
            <w:proofErr w:type="spellStart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Iterable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&lt;Text&gt; 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value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Reducer&lt;Text, Text, Text, Text&gt;.Context 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context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)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throws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proofErr w:type="spellStart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IOException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, </w:t>
            </w:r>
            <w:proofErr w:type="spellStart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InterruptedException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 {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Iterator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ita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proofErr w:type="spellStart"/>
            <w:proofErr w:type="gram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value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.iterator</w:t>
            </w:r>
            <w:proofErr w:type="spellEnd"/>
            <w:proofErr w:type="gram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();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  <w:t xml:space="preserve">String </w:t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stuname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=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""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;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  <w:t xml:space="preserve">    </w:t>
            </w:r>
            <w:proofErr w:type="spellStart"/>
            <w:proofErr w:type="gramStart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java.util</w:t>
            </w:r>
            <w:proofErr w:type="gram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.List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&lt;String&gt; 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l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new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 </w:t>
            </w:r>
            <w:proofErr w:type="spellStart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java.util.ArrayList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&lt;String&gt;();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//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判断当前集合里有没有内容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while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proofErr w:type="spellStart"/>
            <w:proofErr w:type="gram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ita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.hasNext</w:t>
            </w:r>
            <w:proofErr w:type="spellEnd"/>
            <w:proofErr w:type="gram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()){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//next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取出当前集合指针对应的内容，并将指针的位置下移一个位置。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  <w:t xml:space="preserve">Text 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t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(Text)</w:t>
            </w:r>
            <w:proofErr w:type="spellStart"/>
            <w:proofErr w:type="gram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ita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.next</w:t>
            </w:r>
            <w:proofErr w:type="spellEnd"/>
            <w:proofErr w:type="gram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();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  <w:t xml:space="preserve">String 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c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 = </w:t>
            </w:r>
            <w:proofErr w:type="spellStart"/>
            <w:proofErr w:type="gram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t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.toString</w:t>
            </w:r>
            <w:proofErr w:type="spellEnd"/>
            <w:proofErr w:type="gram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();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if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c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.endsWith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"_a"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)){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//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等于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a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表明这个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c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是人，来自于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stu.txt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//1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：</w:t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indexOf</w:t>
            </w:r>
            <w:proofErr w:type="spellEnd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 xml:space="preserve">("_"): 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返回指定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“_”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在字符串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c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中的位置。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stuname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=</w:t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c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.substring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(0, </w:t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c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.indexOf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"_"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));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 xml:space="preserve">//substring:  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截取从开始位置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0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到结束位置的字符串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lastRenderedPageBreak/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if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c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.endsWith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"_b"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)){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//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等于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b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表明这个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c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是课程，可能有很多课程，所以放到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list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集合里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proofErr w:type="spellStart"/>
            <w:proofErr w:type="gram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l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.add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proofErr w:type="spellStart"/>
            <w:proofErr w:type="gramEnd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c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.substring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(0, </w:t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c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.indexOf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"_"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)));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//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循环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list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，将姓名为键，课程为值，放到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reduce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里的输出集合里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if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((</w:t>
            </w:r>
            <w:proofErr w:type="spellStart"/>
            <w:proofErr w:type="gram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stuname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!=</w:t>
            </w:r>
            <w:proofErr w:type="gramEnd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null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&amp;&amp;!</w:t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stuname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.equals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""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))&amp;&amp;</w:t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l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.size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()&gt;0){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proofErr w:type="gram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for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proofErr w:type="gram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String </w:t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s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: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l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){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proofErr w:type="spellStart"/>
            <w:proofErr w:type="gram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context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.write</w:t>
            </w:r>
            <w:proofErr w:type="spellEnd"/>
            <w:proofErr w:type="gram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(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new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 Text(</w:t>
            </w:r>
            <w:proofErr w:type="spellStart"/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stuname</w:t>
            </w:r>
            <w:proofErr w:type="spellEnd"/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), 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new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 xml:space="preserve"> Text(</w:t>
            </w:r>
            <w:r w:rsidRPr="000123B1">
              <w:rPr>
                <w:rFonts w:ascii="Monaco" w:hAnsi="Monaco" w:cs="Monaco"/>
                <w:color w:val="000000"/>
                <w:sz w:val="15"/>
                <w:szCs w:val="36"/>
              </w:rPr>
              <w:t>s</w:t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>));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  <w:p w:rsidR="000B0946" w:rsidRPr="000123B1" w:rsidRDefault="000B0946" w:rsidP="000B0946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</w:r>
          </w:p>
          <w:p w:rsidR="00A66CF4" w:rsidRPr="000123B1" w:rsidRDefault="000B0946" w:rsidP="000B0946">
            <w:pPr>
              <w:rPr>
                <w:rFonts w:ascii="Monaco" w:hAnsi="Monaco" w:cs="Monaco"/>
                <w:color w:val="000000"/>
                <w:sz w:val="15"/>
                <w:szCs w:val="36"/>
              </w:rPr>
            </w:pPr>
            <w:r w:rsidRPr="000B0946">
              <w:rPr>
                <w:rFonts w:ascii="Monaco" w:hAnsi="Monaco" w:cs="Monaco"/>
                <w:color w:val="000000"/>
                <w:sz w:val="15"/>
                <w:szCs w:val="36"/>
              </w:rPr>
              <w:tab/>
              <w:t>}</w:t>
            </w:r>
          </w:p>
        </w:tc>
        <w:tc>
          <w:tcPr>
            <w:tcW w:w="780" w:type="dxa"/>
            <w:vAlign w:val="center"/>
          </w:tcPr>
          <w:p w:rsidR="00A66CF4" w:rsidRPr="00083446" w:rsidRDefault="00A66CF4" w:rsidP="00BD1D9C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292690" w:rsidRPr="00083446" w:rsidRDefault="00292690" w:rsidP="00DE59C2">
      <w:pPr>
        <w:pStyle w:val="af1"/>
        <w:numPr>
          <w:ilvl w:val="0"/>
          <w:numId w:val="16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脚本切片三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Pr="00083446">
        <w:rPr>
          <w:rStyle w:val="ae"/>
          <w:rFonts w:hint="eastAsia"/>
          <w:sz w:val="21"/>
        </w:rPr>
        <w:t>知识点回顾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292690" w:rsidRPr="00083446" w:rsidTr="00BD1D9C">
        <w:tc>
          <w:tcPr>
            <w:tcW w:w="1109" w:type="dxa"/>
          </w:tcPr>
          <w:p w:rsidR="00292690" w:rsidRPr="00083446" w:rsidRDefault="00292690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292690" w:rsidRPr="00083446" w:rsidRDefault="00292690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292690" w:rsidRPr="00083446" w:rsidRDefault="00292690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292690" w:rsidRPr="00083446" w:rsidRDefault="00292690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292690" w:rsidRPr="00083446" w:rsidTr="00BD1D9C">
        <w:trPr>
          <w:trHeight w:val="339"/>
        </w:trPr>
        <w:tc>
          <w:tcPr>
            <w:tcW w:w="1109" w:type="dxa"/>
            <w:vMerge w:val="restart"/>
            <w:vAlign w:val="center"/>
          </w:tcPr>
          <w:p w:rsidR="00292690" w:rsidRPr="00083446" w:rsidRDefault="00EA541A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知识点回顾</w:t>
            </w:r>
          </w:p>
        </w:tc>
        <w:tc>
          <w:tcPr>
            <w:tcW w:w="4419" w:type="dxa"/>
          </w:tcPr>
          <w:p w:rsidR="00292690" w:rsidRPr="00083446" w:rsidRDefault="00EA541A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知识点回顾</w:t>
            </w:r>
          </w:p>
        </w:tc>
        <w:tc>
          <w:tcPr>
            <w:tcW w:w="4312" w:type="dxa"/>
          </w:tcPr>
          <w:p w:rsidR="00292690" w:rsidRPr="00083446" w:rsidRDefault="00292690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自行开发实现数据分区</w:t>
            </w:r>
          </w:p>
        </w:tc>
        <w:tc>
          <w:tcPr>
            <w:tcW w:w="780" w:type="dxa"/>
            <w:vAlign w:val="center"/>
          </w:tcPr>
          <w:p w:rsidR="00292690" w:rsidRPr="00083446" w:rsidRDefault="00292690" w:rsidP="00BD1D9C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292690" w:rsidRPr="00083446" w:rsidTr="00BD1D9C">
        <w:trPr>
          <w:trHeight w:val="3942"/>
        </w:trPr>
        <w:tc>
          <w:tcPr>
            <w:tcW w:w="1109" w:type="dxa"/>
            <w:vMerge/>
            <w:vAlign w:val="center"/>
          </w:tcPr>
          <w:p w:rsidR="00292690" w:rsidRPr="00083446" w:rsidRDefault="00292690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292690" w:rsidRDefault="00292690" w:rsidP="002A7C1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老师：</w:t>
            </w:r>
            <w:r w:rsidR="0077189D" w:rsidRPr="0077189D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多个文件存在关系的模型设计的窍门</w:t>
            </w:r>
            <w:r w:rsidR="00923CFC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:</w:t>
            </w:r>
          </w:p>
          <w:p w:rsidR="00923CFC" w:rsidRPr="00083446" w:rsidRDefault="00923CFC" w:rsidP="002A7C1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将多个文件想想成多个相互存在关系的表</w:t>
            </w:r>
            <w:r w:rsidR="00411F7A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。找到用来连接的键</w:t>
            </w:r>
            <w:r w:rsidR="001F06E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。</w:t>
            </w:r>
          </w:p>
        </w:tc>
        <w:tc>
          <w:tcPr>
            <w:tcW w:w="4312" w:type="dxa"/>
          </w:tcPr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bCs/>
                <w:sz w:val="15"/>
                <w:szCs w:val="18"/>
              </w:rPr>
              <w:t>stu.txt</w:t>
            </w:r>
          </w:p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001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zhangsan</w:t>
            </w:r>
            <w:proofErr w:type="spellEnd"/>
          </w:p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002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lisi</w:t>
            </w:r>
            <w:proofErr w:type="spellEnd"/>
          </w:p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003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wangwu</w:t>
            </w:r>
            <w:proofErr w:type="spellEnd"/>
          </w:p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noProof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BF740AD" wp14:editId="17790A5C">
                      <wp:simplePos x="0" y="0"/>
                      <wp:positionH relativeFrom="column">
                        <wp:posOffset>1355725</wp:posOffset>
                      </wp:positionH>
                      <wp:positionV relativeFrom="paragraph">
                        <wp:posOffset>107527</wp:posOffset>
                      </wp:positionV>
                      <wp:extent cx="1246294" cy="854921"/>
                      <wp:effectExtent l="0" t="0" r="0" b="0"/>
                      <wp:wrapNone/>
                      <wp:docPr id="28" name="内容占位符 2">
                        <a:extLst xmlns:a="http://schemas.openxmlformats.org/drawingml/2006/main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246294" cy="854921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C61795" w:rsidRDefault="00C61795" w:rsidP="002A7C1D">
                                  <w:pPr>
                                    <w:pStyle w:val="ab"/>
                                    <w:spacing w:before="0" w:beforeAutospacing="0" w:after="0" w:afterAutospacing="0"/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</w:rPr>
                                  </w:pPr>
                                  <w:r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</w:rPr>
                                    <w:t xml:space="preserve">001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theme="minorBidi" w:hint="eastAsia"/>
                                      <w:color w:val="000000" w:themeColor="text1"/>
                                      <w:kern w:val="24"/>
                                    </w:rPr>
                                    <w:t>zha</w:t>
                                  </w:r>
                                  <w:r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</w:rPr>
                                    <w:t>ngsan_a</w:t>
                                  </w:r>
                                  <w:proofErr w:type="spellEnd"/>
                                </w:p>
                                <w:p w:rsidR="00C61795" w:rsidRDefault="00C61795" w:rsidP="002A7C1D">
                                  <w:pPr>
                                    <w:pStyle w:val="a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 xml:space="preserve">001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java</w:t>
                                  </w:r>
                                  <w:proofErr w:type="gramEnd"/>
                                  <w:r>
                                    <w:t>_b</w:t>
                                  </w:r>
                                  <w:proofErr w:type="spellEnd"/>
                                </w:p>
                                <w:p w:rsidR="00C61795" w:rsidRDefault="00C61795" w:rsidP="002A7C1D">
                                  <w:pPr>
                                    <w:pStyle w:val="ab"/>
                                    <w:spacing w:before="0" w:beforeAutospacing="0" w:after="0" w:afterAutospacing="0"/>
                                  </w:pPr>
                                  <w:r>
                                    <w:t xml:space="preserve">001 </w:t>
                                  </w:r>
                                  <w:proofErr w:type="spellStart"/>
                                  <w:proofErr w:type="gramStart"/>
                                  <w:r>
                                    <w:t>web</w:t>
                                  </w:r>
                                  <w:proofErr w:type="gramEnd"/>
                                  <w:r>
                                    <w:t>_b</w:t>
                                  </w:r>
                                  <w:proofErr w:type="spellEnd"/>
                                </w:p>
                                <w:p w:rsidR="00C61795" w:rsidRDefault="00C61795" w:rsidP="002A7C1D">
                                  <w:pPr>
                                    <w:pStyle w:val="ab"/>
                                    <w:spacing w:before="0" w:beforeAutospacing="0" w:after="0" w:afterAutospacing="0"/>
                                  </w:pPr>
                                  <w:r>
                                    <w:t xml:space="preserve">001 </w:t>
                                  </w:r>
                                  <w:proofErr w:type="spellStart"/>
                                  <w:r>
                                    <w:t>hadoop_b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vert="horz" wrap="square" lIns="91440" tIns="45720" rIns="91440" bIns="4572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740AD" id="_x0000_s1027" type="#_x0000_t202" style="position:absolute;margin-left:106.75pt;margin-top:8.45pt;width:98.15pt;height:67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" filled="f" stroked="f">
                      <v:textbox>
                        <w:txbxContent>
                          <w:p w:rsidR="00C61795" w:rsidRDefault="00C61795" w:rsidP="002A7C1D">
                            <w:pPr>
                              <w:pStyle w:val="ab"/>
                              <w:spacing w:before="0" w:beforeAutospacing="0" w:after="0" w:afterAutospacing="0"/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</w:rPr>
                              <w:t xml:space="preserve">001 </w:t>
                            </w:r>
                            <w:proofErr w:type="spellStart"/>
                            <w:r>
                              <w:rPr>
                                <w:rFonts w:ascii="Calibri" w:hAnsi="Calibri" w:cstheme="minorBidi" w:hint="eastAsia"/>
                                <w:color w:val="000000" w:themeColor="text1"/>
                                <w:kern w:val="24"/>
                              </w:rPr>
                              <w:t>zha</w:t>
                            </w:r>
                            <w:r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</w:rPr>
                              <w:t>ngsan_a</w:t>
                            </w:r>
                            <w:proofErr w:type="spellEnd"/>
                          </w:p>
                          <w:p w:rsidR="00C61795" w:rsidRDefault="00C61795" w:rsidP="002A7C1D">
                            <w:pPr>
                              <w:pStyle w:val="ab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/>
                              </w:rPr>
                              <w:t xml:space="preserve">001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java</w:t>
                            </w:r>
                            <w:proofErr w:type="gramEnd"/>
                            <w:r>
                              <w:t>_b</w:t>
                            </w:r>
                            <w:proofErr w:type="spellEnd"/>
                          </w:p>
                          <w:p w:rsidR="00C61795" w:rsidRDefault="00C61795" w:rsidP="002A7C1D">
                            <w:pPr>
                              <w:pStyle w:val="ab"/>
                              <w:spacing w:before="0" w:beforeAutospacing="0" w:after="0" w:afterAutospacing="0"/>
                            </w:pPr>
                            <w:r>
                              <w:t xml:space="preserve">001 </w:t>
                            </w:r>
                            <w:proofErr w:type="spellStart"/>
                            <w:proofErr w:type="gramStart"/>
                            <w:r>
                              <w:t>web</w:t>
                            </w:r>
                            <w:proofErr w:type="gramEnd"/>
                            <w:r>
                              <w:t>_b</w:t>
                            </w:r>
                            <w:proofErr w:type="spellEnd"/>
                          </w:p>
                          <w:p w:rsidR="00C61795" w:rsidRDefault="00C61795" w:rsidP="002A7C1D">
                            <w:pPr>
                              <w:pStyle w:val="ab"/>
                              <w:spacing w:before="0" w:beforeAutospacing="0" w:after="0" w:afterAutospacing="0"/>
                            </w:pPr>
                            <w:r>
                              <w:t xml:space="preserve">001 </w:t>
                            </w:r>
                            <w:proofErr w:type="spellStart"/>
                            <w:r>
                              <w:t>hadoop_b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>004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</w: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zhaoliu</w:t>
            </w:r>
            <w:proofErr w:type="spellEnd"/>
          </w:p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bCs/>
                <w:sz w:val="15"/>
                <w:szCs w:val="18"/>
              </w:rPr>
              <w:t>course.txt</w:t>
            </w:r>
          </w:p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noProof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98F3946" wp14:editId="269501B5">
                      <wp:simplePos x="0" y="0"/>
                      <wp:positionH relativeFrom="column">
                        <wp:posOffset>966682</wp:posOffset>
                      </wp:positionH>
                      <wp:positionV relativeFrom="paragraph">
                        <wp:posOffset>41698</wp:posOffset>
                      </wp:positionV>
                      <wp:extent cx="279400" cy="186267"/>
                      <wp:effectExtent l="12700" t="38100" r="25400" b="42545"/>
                      <wp:wrapNone/>
                      <wp:docPr id="30" name="右箭头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86267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1B75F2" id="右箭头 30" o:spid="_x0000_s1026" type="#_x0000_t13" style="position:absolute;left:0;text-align:left;margin-left:76.1pt;margin-top:3.3pt;width:22pt;height:14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" adj="14400" fillcolor="#4f81bd [3204]" strokecolor="#243f60 [1604]" strokeweight="2pt"/>
                  </w:pict>
                </mc:Fallback>
              </mc:AlternateConten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>java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001</w:t>
            </w:r>
          </w:p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web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001</w:t>
            </w:r>
          </w:p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hadoop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001</w:t>
            </w:r>
          </w:p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php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002</w:t>
            </w:r>
          </w:p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  <w:proofErr w:type="spellStart"/>
            <w:r w:rsidRPr="00083446">
              <w:rPr>
                <w:rFonts w:ascii="微软雅黑" w:eastAsia="微软雅黑" w:hAnsi="微软雅黑"/>
                <w:sz w:val="15"/>
                <w:szCs w:val="18"/>
              </w:rPr>
              <w:t>ui</w:t>
            </w:r>
            <w:proofErr w:type="spellEnd"/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002</w:t>
            </w:r>
          </w:p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c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002</w:t>
            </w:r>
          </w:p>
          <w:p w:rsidR="002A7C1D" w:rsidRPr="00083446" w:rsidRDefault="002A7C1D" w:rsidP="002A7C1D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sz w:val="15"/>
                <w:szCs w:val="18"/>
              </w:rPr>
              <w:t>python</w:t>
            </w:r>
            <w:r w:rsidRPr="00083446">
              <w:rPr>
                <w:rFonts w:ascii="微软雅黑" w:eastAsia="微软雅黑" w:hAnsi="微软雅黑"/>
                <w:sz w:val="15"/>
                <w:szCs w:val="18"/>
              </w:rPr>
              <w:tab/>
              <w:t>005</w:t>
            </w:r>
          </w:p>
          <w:p w:rsidR="00292690" w:rsidRPr="00083446" w:rsidRDefault="00292690" w:rsidP="00BD1D9C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292690" w:rsidRPr="00083446" w:rsidRDefault="00292690" w:rsidP="00BD1D9C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072856" w:rsidRPr="00083446" w:rsidRDefault="00072856" w:rsidP="00072856">
      <w:pPr>
        <w:rPr>
          <w:rFonts w:ascii="微软雅黑" w:eastAsia="微软雅黑" w:hAnsi="微软雅黑"/>
          <w:color w:val="FF0000"/>
          <w:sz w:val="15"/>
          <w:szCs w:val="18"/>
        </w:rPr>
      </w:pPr>
    </w:p>
    <w:p w:rsidR="004B56B7" w:rsidRPr="00083446" w:rsidRDefault="004B56B7">
      <w:pPr>
        <w:rPr>
          <w:rFonts w:ascii="微软雅黑" w:eastAsia="微软雅黑" w:hAnsi="微软雅黑"/>
          <w:color w:val="FF0000"/>
          <w:sz w:val="15"/>
          <w:szCs w:val="18"/>
        </w:rPr>
      </w:pPr>
    </w:p>
    <w:p w:rsidR="00C67C9E" w:rsidRPr="00083446" w:rsidRDefault="00C67C9E" w:rsidP="000712F1">
      <w:pPr>
        <w:pStyle w:val="af1"/>
        <w:spacing w:beforeLines="100" w:before="312" w:afterLines="100" w:after="312" w:line="400" w:lineRule="exact"/>
        <w:ind w:left="840" w:firstLineChars="0" w:firstLine="0"/>
        <w:outlineLvl w:val="1"/>
        <w:rPr>
          <w:sz w:val="21"/>
        </w:rPr>
      </w:pPr>
    </w:p>
    <w:p w:rsidR="00725417" w:rsidRPr="00083446" w:rsidRDefault="00725417" w:rsidP="00725417">
      <w:pPr>
        <w:spacing w:line="440" w:lineRule="exact"/>
        <w:rPr>
          <w:rFonts w:ascii="微软雅黑" w:eastAsia="微软雅黑" w:hAnsi="微软雅黑"/>
          <w:b/>
          <w:sz w:val="22"/>
          <w:szCs w:val="28"/>
        </w:rPr>
      </w:pPr>
      <w:r w:rsidRPr="00083446">
        <w:rPr>
          <w:rFonts w:ascii="微软雅黑" w:eastAsia="微软雅黑" w:hAnsi="微软雅黑" w:hint="eastAsia"/>
          <w:b/>
          <w:sz w:val="22"/>
          <w:szCs w:val="28"/>
        </w:rPr>
        <w:lastRenderedPageBreak/>
        <w:t>六、教学过程脚本设计</w:t>
      </w:r>
      <w:r w:rsidR="00964425">
        <w:rPr>
          <w:rFonts w:ascii="微软雅黑" w:eastAsia="微软雅黑" w:hAnsi="微软雅黑" w:hint="eastAsia"/>
          <w:b/>
          <w:bCs/>
          <w:color w:val="000000"/>
          <w:sz w:val="22"/>
          <w:szCs w:val="28"/>
        </w:rPr>
        <w:t>——第三</w:t>
      </w:r>
      <w:r w:rsidR="00A94ABE" w:rsidRPr="00083446">
        <w:rPr>
          <w:rFonts w:ascii="微软雅黑" w:eastAsia="微软雅黑" w:hAnsi="微软雅黑" w:hint="eastAsia"/>
          <w:b/>
          <w:bCs/>
          <w:color w:val="000000"/>
          <w:sz w:val="22"/>
          <w:szCs w:val="28"/>
        </w:rPr>
        <w:t>课时</w:t>
      </w:r>
    </w:p>
    <w:p w:rsidR="00725417" w:rsidRPr="00083446" w:rsidRDefault="00725417" w:rsidP="00DE59C2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1"/>
        </w:rPr>
      </w:pPr>
      <w:r w:rsidRPr="00083446">
        <w:rPr>
          <w:rFonts w:ascii="微软雅黑" w:eastAsia="微软雅黑" w:hAnsi="微软雅黑" w:hint="eastAsia"/>
          <w:b/>
          <w:bCs/>
          <w:color w:val="000000"/>
          <w:sz w:val="21"/>
        </w:rPr>
        <w:t>脚本设计思路</w:t>
      </w:r>
    </w:p>
    <w:p w:rsidR="00725417" w:rsidRPr="00083446" w:rsidRDefault="00725417" w:rsidP="00725417">
      <w:pPr>
        <w:rPr>
          <w:sz w:val="21"/>
          <w:lang w:bidi="ar"/>
        </w:rPr>
      </w:pPr>
      <w:r w:rsidRPr="00083446">
        <w:rPr>
          <w:rFonts w:hint="eastAsia"/>
          <w:sz w:val="21"/>
          <w:lang w:bidi="ar"/>
        </w:rPr>
        <w:t xml:space="preserve">         </w:t>
      </w:r>
      <w:r w:rsidR="003F15A1">
        <w:rPr>
          <w:noProof/>
          <w:sz w:val="21"/>
          <w:lang w:bidi="ar"/>
        </w:rPr>
        <w:drawing>
          <wp:inline distT="0" distB="0" distL="0" distR="0">
            <wp:extent cx="6840220" cy="3114040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A8D6EDE-0419-4A59-B256-FFB1929E9B4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17" w:rsidRPr="00083446" w:rsidRDefault="00725417" w:rsidP="00DE59C2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1"/>
        </w:rPr>
      </w:pPr>
      <w:r w:rsidRPr="00083446">
        <w:rPr>
          <w:rFonts w:ascii="微软雅黑" w:eastAsia="微软雅黑" w:hAnsi="微软雅黑" w:hint="eastAsia"/>
          <w:b/>
          <w:bCs/>
          <w:color w:val="000000"/>
          <w:sz w:val="21"/>
        </w:rPr>
        <w:t>脚本切片设计思路</w:t>
      </w:r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725417" w:rsidRPr="00083446" w:rsidTr="00BD1D9C">
        <w:trPr>
          <w:trHeight w:val="448"/>
        </w:trPr>
        <w:tc>
          <w:tcPr>
            <w:tcW w:w="825" w:type="dxa"/>
            <w:vAlign w:val="center"/>
          </w:tcPr>
          <w:p w:rsidR="00725417" w:rsidRPr="00083446" w:rsidRDefault="00725417" w:rsidP="00BD1D9C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981" w:type="dxa"/>
            <w:vAlign w:val="center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时间</w:t>
            </w:r>
          </w:p>
        </w:tc>
      </w:tr>
      <w:tr w:rsidR="00725417" w:rsidRPr="00083446" w:rsidTr="00BD1D9C">
        <w:tc>
          <w:tcPr>
            <w:tcW w:w="825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1</w:t>
            </w:r>
          </w:p>
        </w:tc>
        <w:tc>
          <w:tcPr>
            <w:tcW w:w="1981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课堂礼仪</w:t>
            </w:r>
          </w:p>
        </w:tc>
        <w:tc>
          <w:tcPr>
            <w:tcW w:w="2938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集中学生的注意力，喊出士气，以饱满的精神状态投入本节课的学习</w:t>
            </w:r>
          </w:p>
        </w:tc>
        <w:tc>
          <w:tcPr>
            <w:tcW w:w="3811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整齐、声音洪亮、铿锵有力，提升精气神！</w:t>
            </w:r>
          </w:p>
        </w:tc>
        <w:tc>
          <w:tcPr>
            <w:tcW w:w="1020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</w:pPr>
          </w:p>
        </w:tc>
      </w:tr>
      <w:tr w:rsidR="00725417" w:rsidRPr="00083446" w:rsidTr="00BD1D9C">
        <w:trPr>
          <w:trHeight w:val="90"/>
        </w:trPr>
        <w:tc>
          <w:tcPr>
            <w:tcW w:w="825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2</w:t>
            </w:r>
          </w:p>
        </w:tc>
        <w:tc>
          <w:tcPr>
            <w:tcW w:w="1981" w:type="dxa"/>
          </w:tcPr>
          <w:p w:rsidR="00725417" w:rsidRPr="00083446" w:rsidRDefault="00B26EBE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为什么要</w:t>
            </w:r>
            <w:r w:rsidR="00267DD4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学习</w:t>
            </w:r>
            <w:r w:rsidR="008973CB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爷孙</w:t>
            </w:r>
            <w:r w:rsidR="0095149E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关系</w:t>
            </w:r>
            <w:r w:rsidR="00400911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这个例子</w:t>
            </w:r>
          </w:p>
        </w:tc>
        <w:tc>
          <w:tcPr>
            <w:tcW w:w="2938" w:type="dxa"/>
          </w:tcPr>
          <w:p w:rsidR="00725417" w:rsidRPr="00083446" w:rsidRDefault="00AE6BCA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sz w:val="15"/>
                <w:szCs w:val="18"/>
              </w:rPr>
              <w:t>扩展解决问题的思路与设计模型的思路</w:t>
            </w:r>
          </w:p>
        </w:tc>
        <w:tc>
          <w:tcPr>
            <w:tcW w:w="3811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725417" w:rsidRPr="00083446" w:rsidTr="00BD1D9C">
        <w:trPr>
          <w:trHeight w:val="90"/>
        </w:trPr>
        <w:tc>
          <w:tcPr>
            <w:tcW w:w="825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3</w:t>
            </w:r>
          </w:p>
        </w:tc>
        <w:tc>
          <w:tcPr>
            <w:tcW w:w="1981" w:type="dxa"/>
          </w:tcPr>
          <w:p w:rsidR="00725417" w:rsidRPr="00083446" w:rsidRDefault="00A17B15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5"/>
                <w:szCs w:val="18"/>
              </w:rPr>
              <w:t>需求</w:t>
            </w:r>
          </w:p>
        </w:tc>
        <w:tc>
          <w:tcPr>
            <w:tcW w:w="2938" w:type="dxa"/>
          </w:tcPr>
          <w:p w:rsidR="00725417" w:rsidRPr="00083446" w:rsidRDefault="00A17B15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sz w:val="15"/>
                <w:szCs w:val="18"/>
              </w:rPr>
              <w:t>了解需求</w:t>
            </w:r>
          </w:p>
        </w:tc>
        <w:tc>
          <w:tcPr>
            <w:tcW w:w="3811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725417" w:rsidRPr="00083446" w:rsidTr="00BD1D9C">
        <w:trPr>
          <w:trHeight w:val="90"/>
        </w:trPr>
        <w:tc>
          <w:tcPr>
            <w:tcW w:w="825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4</w:t>
            </w:r>
          </w:p>
        </w:tc>
        <w:tc>
          <w:tcPr>
            <w:tcW w:w="1981" w:type="dxa"/>
          </w:tcPr>
          <w:p w:rsidR="00725417" w:rsidRPr="00083446" w:rsidRDefault="00A17B15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5"/>
                <w:szCs w:val="18"/>
              </w:rPr>
              <w:t>模型设计分析</w:t>
            </w:r>
          </w:p>
        </w:tc>
        <w:tc>
          <w:tcPr>
            <w:tcW w:w="2938" w:type="dxa"/>
          </w:tcPr>
          <w:p w:rsidR="00725417" w:rsidRPr="00083446" w:rsidRDefault="00C93FFC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sz w:val="15"/>
                <w:szCs w:val="18"/>
              </w:rPr>
              <w:t>继续强化关系模型设计窍门</w:t>
            </w:r>
          </w:p>
        </w:tc>
        <w:tc>
          <w:tcPr>
            <w:tcW w:w="3811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725417" w:rsidRPr="00083446" w:rsidTr="00BD1D9C">
        <w:trPr>
          <w:trHeight w:val="90"/>
        </w:trPr>
        <w:tc>
          <w:tcPr>
            <w:tcW w:w="825" w:type="dxa"/>
          </w:tcPr>
          <w:p w:rsidR="00725417" w:rsidRPr="00083446" w:rsidRDefault="007400A6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5"/>
                <w:szCs w:val="18"/>
              </w:rPr>
              <w:t>5</w:t>
            </w:r>
          </w:p>
        </w:tc>
        <w:tc>
          <w:tcPr>
            <w:tcW w:w="1981" w:type="dxa"/>
          </w:tcPr>
          <w:p w:rsidR="00725417" w:rsidRPr="00083446" w:rsidRDefault="005E378F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5"/>
                <w:szCs w:val="18"/>
              </w:rPr>
              <w:t>构建模型</w:t>
            </w:r>
          </w:p>
        </w:tc>
        <w:tc>
          <w:tcPr>
            <w:tcW w:w="2938" w:type="dxa"/>
          </w:tcPr>
          <w:p w:rsidR="00725417" w:rsidRPr="00083446" w:rsidRDefault="005E378F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sz w:val="15"/>
                <w:szCs w:val="18"/>
              </w:rPr>
              <w:t>构建模型</w:t>
            </w:r>
          </w:p>
        </w:tc>
        <w:tc>
          <w:tcPr>
            <w:tcW w:w="3811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725417" w:rsidRPr="00083446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4A3F37" w:rsidRPr="00083446" w:rsidTr="00BD1D9C">
        <w:trPr>
          <w:trHeight w:val="90"/>
        </w:trPr>
        <w:tc>
          <w:tcPr>
            <w:tcW w:w="825" w:type="dxa"/>
          </w:tcPr>
          <w:p w:rsidR="004A3F37" w:rsidRPr="00083446" w:rsidRDefault="007400A6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5"/>
                <w:szCs w:val="18"/>
              </w:rPr>
              <w:t>6</w:t>
            </w:r>
          </w:p>
        </w:tc>
        <w:tc>
          <w:tcPr>
            <w:tcW w:w="1981" w:type="dxa"/>
          </w:tcPr>
          <w:p w:rsidR="004A3F37" w:rsidRPr="00083446" w:rsidRDefault="007B716D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>
              <w:rPr>
                <w:rFonts w:ascii="微软雅黑" w:eastAsia="微软雅黑" w:hAnsi="微软雅黑"/>
                <w:b/>
                <w:sz w:val="15"/>
                <w:szCs w:val="18"/>
              </w:rPr>
              <w:t>m</w:t>
            </w:r>
            <w:r w:rsidR="008E5538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a</w:t>
            </w:r>
            <w:r w:rsidR="008E5538">
              <w:rPr>
                <w:rFonts w:ascii="微软雅黑" w:eastAsia="微软雅黑" w:hAnsi="微软雅黑"/>
                <w:b/>
                <w:sz w:val="15"/>
                <w:szCs w:val="18"/>
              </w:rPr>
              <w:t>p</w:t>
            </w:r>
            <w:r w:rsidR="008E5538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程序设计</w:t>
            </w:r>
          </w:p>
        </w:tc>
        <w:tc>
          <w:tcPr>
            <w:tcW w:w="2938" w:type="dxa"/>
          </w:tcPr>
          <w:p w:rsidR="004A3F37" w:rsidRPr="00083446" w:rsidRDefault="00956CC1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sz w:val="15"/>
                <w:szCs w:val="18"/>
              </w:rPr>
              <w:t>简略过代码，学生能够根据模型自行编写</w:t>
            </w:r>
          </w:p>
        </w:tc>
        <w:tc>
          <w:tcPr>
            <w:tcW w:w="3811" w:type="dxa"/>
          </w:tcPr>
          <w:p w:rsidR="004A3F37" w:rsidRPr="00083446" w:rsidRDefault="004A3F3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4A3F37" w:rsidRPr="00083446" w:rsidRDefault="004A3F3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956CC1" w:rsidRPr="00083446" w:rsidTr="00BD1D9C">
        <w:trPr>
          <w:trHeight w:val="90"/>
        </w:trPr>
        <w:tc>
          <w:tcPr>
            <w:tcW w:w="825" w:type="dxa"/>
          </w:tcPr>
          <w:p w:rsidR="00956CC1" w:rsidRPr="00083446" w:rsidRDefault="007400A6" w:rsidP="00956CC1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5"/>
                <w:szCs w:val="18"/>
              </w:rPr>
              <w:t>7</w:t>
            </w:r>
          </w:p>
        </w:tc>
        <w:tc>
          <w:tcPr>
            <w:tcW w:w="1981" w:type="dxa"/>
          </w:tcPr>
          <w:p w:rsidR="00956CC1" w:rsidRPr="00083446" w:rsidRDefault="00956CC1" w:rsidP="00956CC1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>
              <w:rPr>
                <w:rFonts w:ascii="微软雅黑" w:eastAsia="微软雅黑" w:hAnsi="微软雅黑"/>
                <w:b/>
                <w:sz w:val="15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b/>
                <w:sz w:val="15"/>
                <w:szCs w:val="18"/>
              </w:rPr>
              <w:t>educe程序设计</w:t>
            </w:r>
          </w:p>
        </w:tc>
        <w:tc>
          <w:tcPr>
            <w:tcW w:w="2938" w:type="dxa"/>
          </w:tcPr>
          <w:p w:rsidR="00956CC1" w:rsidRPr="00083446" w:rsidRDefault="00956CC1" w:rsidP="00956CC1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sz w:val="15"/>
                <w:szCs w:val="18"/>
              </w:rPr>
              <w:t>简略过代码，学生能够根据模型自行编写</w:t>
            </w:r>
          </w:p>
        </w:tc>
        <w:tc>
          <w:tcPr>
            <w:tcW w:w="3811" w:type="dxa"/>
          </w:tcPr>
          <w:p w:rsidR="00956CC1" w:rsidRPr="00083446" w:rsidRDefault="00956CC1" w:rsidP="00956CC1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956CC1" w:rsidRPr="00083446" w:rsidRDefault="00956CC1" w:rsidP="00956CC1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4A3F37" w:rsidRPr="00083446" w:rsidTr="00BD1D9C">
        <w:trPr>
          <w:trHeight w:val="90"/>
        </w:trPr>
        <w:tc>
          <w:tcPr>
            <w:tcW w:w="825" w:type="dxa"/>
          </w:tcPr>
          <w:p w:rsidR="004A3F37" w:rsidRPr="00083446" w:rsidRDefault="004A3F37" w:rsidP="004A3F3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8</w:t>
            </w:r>
          </w:p>
        </w:tc>
        <w:tc>
          <w:tcPr>
            <w:tcW w:w="1981" w:type="dxa"/>
          </w:tcPr>
          <w:p w:rsidR="004A3F37" w:rsidRPr="00083446" w:rsidRDefault="004A3F37" w:rsidP="004A3F3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知识点</w:t>
            </w:r>
            <w:r w:rsidR="00956CC1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总结</w:t>
            </w:r>
          </w:p>
        </w:tc>
        <w:tc>
          <w:tcPr>
            <w:tcW w:w="2938" w:type="dxa"/>
          </w:tcPr>
          <w:p w:rsidR="004A3F37" w:rsidRPr="007400A6" w:rsidRDefault="00DE59C2" w:rsidP="004A3F3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7400A6">
              <w:rPr>
                <w:rFonts w:ascii="微软雅黑" w:eastAsia="微软雅黑" w:hAnsi="微软雅黑" w:hint="eastAsia"/>
                <w:sz w:val="15"/>
                <w:szCs w:val="18"/>
              </w:rPr>
              <w:t>设计单个文件中具有关系的数据的模型</w:t>
            </w:r>
          </w:p>
        </w:tc>
        <w:tc>
          <w:tcPr>
            <w:tcW w:w="3811" w:type="dxa"/>
          </w:tcPr>
          <w:p w:rsidR="004A3F37" w:rsidRPr="00083446" w:rsidRDefault="004A3F37" w:rsidP="004A3F3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4A3F37" w:rsidRPr="00083446" w:rsidRDefault="004A3F37" w:rsidP="004A3F3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</w:tbl>
    <w:p w:rsidR="00725417" w:rsidRPr="00083446" w:rsidRDefault="00725417" w:rsidP="00725417">
      <w:pPr>
        <w:pStyle w:val="af1"/>
        <w:spacing w:beforeLines="100" w:before="312" w:afterLines="100" w:after="312" w:line="400" w:lineRule="exact"/>
        <w:ind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</w:p>
    <w:p w:rsidR="00725417" w:rsidRPr="00083446" w:rsidRDefault="00725417" w:rsidP="00725417">
      <w:pPr>
        <w:spacing w:beforeLines="100" w:before="312" w:afterLines="100" w:after="312" w:line="400" w:lineRule="exact"/>
        <w:outlineLvl w:val="1"/>
        <w:rPr>
          <w:rFonts w:ascii="微软雅黑" w:eastAsia="微软雅黑" w:hAnsi="微软雅黑"/>
          <w:color w:val="000000" w:themeColor="text1"/>
          <w:sz w:val="22"/>
          <w:szCs w:val="28"/>
        </w:rPr>
      </w:pPr>
    </w:p>
    <w:p w:rsidR="00725417" w:rsidRPr="00083446" w:rsidRDefault="00725417" w:rsidP="00DE59C2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lastRenderedPageBreak/>
        <w:t>脚本切片三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353E6E" w:rsidRPr="00083446">
        <w:rPr>
          <w:rStyle w:val="ae"/>
          <w:rFonts w:hint="eastAsia"/>
          <w:sz w:val="21"/>
        </w:rPr>
        <w:t>为</w:t>
      </w:r>
      <w:r w:rsidR="00244C2B">
        <w:rPr>
          <w:rStyle w:val="ae"/>
          <w:rFonts w:hint="eastAsia"/>
          <w:sz w:val="21"/>
        </w:rPr>
        <w:t>什么学习爷孙关系这个例子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725417" w:rsidRPr="00083446" w:rsidTr="00BD1D9C">
        <w:tc>
          <w:tcPr>
            <w:tcW w:w="1109" w:type="dxa"/>
          </w:tcPr>
          <w:p w:rsidR="00725417" w:rsidRPr="00083446" w:rsidRDefault="00725417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25417" w:rsidRPr="00083446" w:rsidRDefault="00725417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725417" w:rsidRPr="00083446" w:rsidRDefault="00725417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725417" w:rsidRPr="00083446" w:rsidRDefault="00725417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725417" w:rsidRPr="00083446" w:rsidTr="00BD1D9C">
        <w:trPr>
          <w:trHeight w:val="339"/>
        </w:trPr>
        <w:tc>
          <w:tcPr>
            <w:tcW w:w="1109" w:type="dxa"/>
            <w:vMerge w:val="restart"/>
            <w:vAlign w:val="center"/>
          </w:tcPr>
          <w:p w:rsidR="00725417" w:rsidRPr="00083446" w:rsidRDefault="00862E08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为什么要压缩</w:t>
            </w:r>
          </w:p>
        </w:tc>
        <w:tc>
          <w:tcPr>
            <w:tcW w:w="4419" w:type="dxa"/>
          </w:tcPr>
          <w:p w:rsidR="00725417" w:rsidRPr="00083446" w:rsidRDefault="00244C2B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强化关系模型的设计</w:t>
            </w:r>
          </w:p>
        </w:tc>
        <w:tc>
          <w:tcPr>
            <w:tcW w:w="4312" w:type="dxa"/>
          </w:tcPr>
          <w:p w:rsidR="00725417" w:rsidRPr="00083446" w:rsidRDefault="001856A3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能够设计具有自连接关系的模型</w:t>
            </w:r>
          </w:p>
        </w:tc>
        <w:tc>
          <w:tcPr>
            <w:tcW w:w="780" w:type="dxa"/>
            <w:vAlign w:val="center"/>
          </w:tcPr>
          <w:p w:rsidR="00725417" w:rsidRPr="00083446" w:rsidRDefault="00725417" w:rsidP="00BD1D9C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725417" w:rsidRPr="00083446" w:rsidTr="00BD1D9C">
        <w:trPr>
          <w:trHeight w:val="3942"/>
        </w:trPr>
        <w:tc>
          <w:tcPr>
            <w:tcW w:w="1109" w:type="dxa"/>
            <w:vMerge/>
            <w:vAlign w:val="center"/>
          </w:tcPr>
          <w:p w:rsidR="00725417" w:rsidRPr="00083446" w:rsidRDefault="00725417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725417" w:rsidRPr="00083446" w:rsidRDefault="00725417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老师：</w:t>
            </w:r>
            <w:r w:rsidR="00267930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上节课讲了具有两个文件存在连接关系的模型设计。这节课讲具有自连接关系的关系模型</w:t>
            </w:r>
          </w:p>
          <w:p w:rsidR="00725417" w:rsidRPr="00083446" w:rsidRDefault="00725417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  <w:p w:rsidR="00725417" w:rsidRPr="00083446" w:rsidRDefault="00725417" w:rsidP="00BD1D9C">
            <w:pPr>
              <w:spacing w:line="260" w:lineRule="exact"/>
              <w:ind w:left="72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312" w:type="dxa"/>
          </w:tcPr>
          <w:p w:rsidR="00A00B79" w:rsidRPr="000B4586" w:rsidRDefault="00DE59C2" w:rsidP="00DE59C2">
            <w:pPr>
              <w:numPr>
                <w:ilvl w:val="0"/>
                <w:numId w:val="24"/>
              </w:numPr>
              <w:rPr>
                <w:rFonts w:ascii="微软雅黑" w:eastAsia="微软雅黑" w:hAnsi="微软雅黑"/>
                <w:sz w:val="15"/>
                <w:szCs w:val="18"/>
              </w:rPr>
            </w:pPr>
            <w:r w:rsidRPr="000B4586">
              <w:rPr>
                <w:rFonts w:ascii="微软雅黑" w:eastAsia="微软雅黑" w:hAnsi="微软雅黑" w:hint="eastAsia"/>
                <w:sz w:val="15"/>
                <w:szCs w:val="18"/>
              </w:rPr>
              <w:t>学习如何用</w:t>
            </w:r>
            <w:r w:rsidRPr="000B4586">
              <w:rPr>
                <w:rFonts w:ascii="微软雅黑" w:eastAsia="微软雅黑" w:hAnsi="微软雅黑"/>
                <w:sz w:val="15"/>
                <w:szCs w:val="18"/>
              </w:rPr>
              <w:t>MapReduce</w:t>
            </w:r>
            <w:r w:rsidRPr="000B4586">
              <w:rPr>
                <w:rFonts w:ascii="微软雅黑" w:eastAsia="微软雅黑" w:hAnsi="微软雅黑" w:hint="eastAsia"/>
                <w:sz w:val="15"/>
                <w:szCs w:val="18"/>
              </w:rPr>
              <w:t>处理单个文件中具有关系的数据</w:t>
            </w:r>
          </w:p>
          <w:p w:rsidR="00A00B79" w:rsidRPr="000B4586" w:rsidRDefault="00DE59C2" w:rsidP="00DE59C2">
            <w:pPr>
              <w:numPr>
                <w:ilvl w:val="0"/>
                <w:numId w:val="24"/>
              </w:numPr>
              <w:rPr>
                <w:rFonts w:ascii="微软雅黑" w:eastAsia="微软雅黑" w:hAnsi="微软雅黑"/>
                <w:sz w:val="15"/>
                <w:szCs w:val="18"/>
              </w:rPr>
            </w:pPr>
            <w:r w:rsidRPr="000B4586">
              <w:rPr>
                <w:rFonts w:ascii="微软雅黑" w:eastAsia="微软雅黑" w:hAnsi="微软雅黑" w:hint="eastAsia"/>
                <w:sz w:val="15"/>
                <w:szCs w:val="18"/>
              </w:rPr>
              <w:t>继续强化模型设计</w:t>
            </w:r>
          </w:p>
          <w:p w:rsidR="00725417" w:rsidRPr="00083446" w:rsidRDefault="00725417" w:rsidP="00BD1D9C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725417" w:rsidRPr="00083446" w:rsidRDefault="00725417" w:rsidP="00BD1D9C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725417" w:rsidRPr="00083446" w:rsidRDefault="00725417" w:rsidP="00DE59C2">
      <w:pPr>
        <w:pStyle w:val="af1"/>
        <w:numPr>
          <w:ilvl w:val="0"/>
          <w:numId w:val="14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脚本切片三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0727DA">
        <w:rPr>
          <w:rStyle w:val="ae"/>
          <w:rFonts w:hint="eastAsia"/>
          <w:sz w:val="21"/>
        </w:rPr>
        <w:t>需求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725417" w:rsidRPr="00083446" w:rsidTr="00BD1D9C">
        <w:tc>
          <w:tcPr>
            <w:tcW w:w="1109" w:type="dxa"/>
          </w:tcPr>
          <w:p w:rsidR="00725417" w:rsidRPr="00083446" w:rsidRDefault="00725417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25417" w:rsidRPr="00083446" w:rsidRDefault="00725417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725417" w:rsidRPr="00083446" w:rsidRDefault="00725417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725417" w:rsidRPr="00083446" w:rsidRDefault="00725417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725417" w:rsidRPr="00083446" w:rsidTr="00BD1D9C">
        <w:trPr>
          <w:trHeight w:val="339"/>
        </w:trPr>
        <w:tc>
          <w:tcPr>
            <w:tcW w:w="1109" w:type="dxa"/>
            <w:vMerge w:val="restart"/>
            <w:vAlign w:val="center"/>
          </w:tcPr>
          <w:p w:rsidR="00725417" w:rsidRPr="00083446" w:rsidRDefault="00C62872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压缩的定义</w:t>
            </w:r>
          </w:p>
        </w:tc>
        <w:tc>
          <w:tcPr>
            <w:tcW w:w="4419" w:type="dxa"/>
          </w:tcPr>
          <w:p w:rsidR="00725417" w:rsidRPr="00083446" w:rsidRDefault="00FE45C9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了解需求</w:t>
            </w:r>
          </w:p>
        </w:tc>
        <w:tc>
          <w:tcPr>
            <w:tcW w:w="4312" w:type="dxa"/>
          </w:tcPr>
          <w:p w:rsidR="00725417" w:rsidRPr="00083446" w:rsidRDefault="00A62654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清晰理解需求</w:t>
            </w:r>
          </w:p>
        </w:tc>
        <w:tc>
          <w:tcPr>
            <w:tcW w:w="780" w:type="dxa"/>
            <w:vAlign w:val="center"/>
          </w:tcPr>
          <w:p w:rsidR="00725417" w:rsidRPr="00083446" w:rsidRDefault="00725417" w:rsidP="00BD1D9C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725417" w:rsidRPr="00083446" w:rsidTr="00BD1D9C">
        <w:trPr>
          <w:trHeight w:val="3942"/>
        </w:trPr>
        <w:tc>
          <w:tcPr>
            <w:tcW w:w="1109" w:type="dxa"/>
            <w:vMerge/>
            <w:vAlign w:val="center"/>
          </w:tcPr>
          <w:p w:rsidR="00725417" w:rsidRPr="00083446" w:rsidRDefault="00725417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725417" w:rsidRPr="00083446" w:rsidRDefault="00725417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老师：</w:t>
            </w:r>
          </w:p>
          <w:p w:rsidR="00F056CA" w:rsidRPr="00F056CA" w:rsidRDefault="00F056CA" w:rsidP="00DE59C2">
            <w:pPr>
              <w:pStyle w:val="af1"/>
              <w:numPr>
                <w:ilvl w:val="0"/>
                <w:numId w:val="25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F056CA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左边是具有儿子与父亲的两列文本文件的内容</w:t>
            </w:r>
          </w:p>
          <w:p w:rsidR="00725417" w:rsidRPr="00525F30" w:rsidRDefault="00F056CA" w:rsidP="00DE59C2">
            <w:pPr>
              <w:pStyle w:val="af1"/>
              <w:numPr>
                <w:ilvl w:val="0"/>
                <w:numId w:val="25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F056CA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要求：找出并输出具有孙子与爷爷关系的人（输出两列、第一列是孙子、第二列是爷爷）。</w:t>
            </w:r>
          </w:p>
        </w:tc>
        <w:tc>
          <w:tcPr>
            <w:tcW w:w="4312" w:type="dxa"/>
          </w:tcPr>
          <w:p w:rsidR="00725417" w:rsidRPr="00083446" w:rsidRDefault="000B3A5A" w:rsidP="00BD1D9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0B3A5A">
              <w:rPr>
                <w:rFonts w:ascii="微软雅黑" w:eastAsia="微软雅黑" w:hAnsi="微软雅黑"/>
                <w:noProof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F431A84" wp14:editId="0C5D0915">
                      <wp:simplePos x="0" y="0"/>
                      <wp:positionH relativeFrom="column">
                        <wp:posOffset>1313815</wp:posOffset>
                      </wp:positionH>
                      <wp:positionV relativeFrom="paragraph">
                        <wp:posOffset>30057</wp:posOffset>
                      </wp:positionV>
                      <wp:extent cx="787400" cy="2294255"/>
                      <wp:effectExtent l="0" t="0" r="0" b="0"/>
                      <wp:wrapNone/>
                      <wp:docPr id="16" name="矩形 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7400" cy="229425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孙子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</w:r>
                                  <w:r w:rsidRPr="000B3A5A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爷爷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proofErr w:type="spellStart"/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Jone</w:t>
                                  </w:r>
                                  <w:proofErr w:type="spellEnd"/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Alice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proofErr w:type="spellStart"/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Jone</w:t>
                                  </w:r>
                                  <w:proofErr w:type="spellEnd"/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Jesse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Tom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Alice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Tom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Jesse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proofErr w:type="spellStart"/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Jone</w:t>
                                  </w:r>
                                  <w:proofErr w:type="spellEnd"/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Mary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proofErr w:type="spellStart"/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Jone</w:t>
                                  </w:r>
                                  <w:proofErr w:type="spellEnd"/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Ben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Tom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Mary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Tom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Ben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Mark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Alice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Mark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Jesse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Philip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Alice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Philip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Jesse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431A84" id="矩形 6" o:spid="_x0000_s1028" style="position:absolute;margin-left:103.45pt;margin-top:2.35pt;width:62pt;height:180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" filled="f" stroked="f">
                      <v:textbox>
                        <w:txbxContent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</w:rPr>
                              <w:t>孙子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</w:r>
                            <w:r w:rsidRPr="000B3A5A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</w:rPr>
                              <w:t>爷爷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proofErr w:type="spellStart"/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Jone</w:t>
                            </w:r>
                            <w:proofErr w:type="spellEnd"/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Alice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proofErr w:type="spellStart"/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Jone</w:t>
                            </w:r>
                            <w:proofErr w:type="spellEnd"/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Jesse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Tom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Alice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Tom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Jesse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proofErr w:type="spellStart"/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Jone</w:t>
                            </w:r>
                            <w:proofErr w:type="spellEnd"/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Mary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proofErr w:type="spellStart"/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Jone</w:t>
                            </w:r>
                            <w:proofErr w:type="spellEnd"/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Ben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Tom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Mary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Tom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Ben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Mark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Alice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Mark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Jesse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Philip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Alice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Philip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Jesse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729615</wp:posOffset>
                      </wp:positionH>
                      <wp:positionV relativeFrom="paragraph">
                        <wp:posOffset>1046903</wp:posOffset>
                      </wp:positionV>
                      <wp:extent cx="372533" cy="203200"/>
                      <wp:effectExtent l="12700" t="38100" r="21590" b="38100"/>
                      <wp:wrapNone/>
                      <wp:docPr id="15" name="右箭头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533" cy="2032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5E2A8F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右箭头 15" o:spid="_x0000_s1026" type="#_x0000_t13" style="position:absolute;left:0;text-align:left;margin-left:57.45pt;margin-top:82.45pt;width:29.35pt;height:1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" adj="15709" fillcolor="#4f81bd [3204]" strokecolor="#243f60 [1604]" strokeweight="2pt"/>
                  </w:pict>
                </mc:Fallback>
              </mc:AlternateContent>
            </w:r>
            <w:r w:rsidR="007D7F67" w:rsidRPr="007D7F67">
              <w:rPr>
                <w:rFonts w:ascii="微软雅黑" w:eastAsia="微软雅黑" w:hAnsi="微软雅黑"/>
                <w:noProof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F20B261" wp14:editId="4467F972">
                      <wp:simplePos x="0" y="0"/>
                      <wp:positionH relativeFrom="column">
                        <wp:posOffset>-6984</wp:posOffset>
                      </wp:positionH>
                      <wp:positionV relativeFrom="paragraph">
                        <wp:posOffset>13970</wp:posOffset>
                      </wp:positionV>
                      <wp:extent cx="939800" cy="2446867"/>
                      <wp:effectExtent l="0" t="0" r="0" b="0"/>
                      <wp:wrapNone/>
                      <wp:docPr id="4" name="矩形 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3FA98857-F978-8942-9113-E91EC14D52B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9800" cy="2446867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儿子</w:t>
                                  </w:r>
                                  <w:r w:rsidRPr="000B3A5A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</w:r>
                                  <w:r w:rsidRPr="000B3A5A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父亲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Tom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Jack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proofErr w:type="spellStart"/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Jone</w:t>
                                  </w:r>
                                  <w:proofErr w:type="spellEnd"/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Lucy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proofErr w:type="spellStart"/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Jone</w:t>
                                  </w:r>
                                  <w:proofErr w:type="spellEnd"/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Jack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Lucy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Mary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Lucy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Ben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15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Tom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Lucy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Jack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Alice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Mark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Terry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Jack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Jesse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Mark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Alma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Terry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Alice</w:t>
                                  </w:r>
                                </w:p>
                                <w:p w:rsidR="00C61795" w:rsidRPr="000B3A5A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Terry</w:t>
                                  </w:r>
                                  <w:r w:rsidRPr="000B3A5A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Jesse</w:t>
                                  </w:r>
                                </w:p>
                                <w:p w:rsidR="00C61795" w:rsidRPr="007D7F67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8"/>
                                    </w:rPr>
                                  </w:pPr>
                                  <w:r w:rsidRPr="007D7F67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8"/>
                                    </w:rPr>
                                    <w:t>Philip</w:t>
                                  </w:r>
                                  <w:r w:rsidRPr="007D7F67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8"/>
                                    </w:rPr>
                                    <w:tab/>
                                    <w:t>Terry</w:t>
                                  </w:r>
                                </w:p>
                                <w:p w:rsidR="00C61795" w:rsidRPr="007D7F67" w:rsidRDefault="00C61795" w:rsidP="000B3A5A">
                                  <w:pPr>
                                    <w:pStyle w:val="ab"/>
                                    <w:spacing w:before="0" w:beforeAutospacing="0" w:after="0" w:afterAutospacing="0" w:line="300" w:lineRule="exact"/>
                                    <w:textAlignment w:val="baseline"/>
                                    <w:rPr>
                                      <w:sz w:val="8"/>
                                    </w:rPr>
                                  </w:pPr>
                                  <w:r w:rsidRPr="007D7F67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8"/>
                                    </w:rPr>
                                    <w:t>Philip</w:t>
                                  </w:r>
                                  <w:r w:rsidRPr="007D7F67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8"/>
                                    </w:rPr>
                                    <w:tab/>
                                    <w:t>Alma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20B261" id="矩形 3" o:spid="_x0000_s1029" style="position:absolute;margin-left:-.55pt;margin-top:1.1pt;width:74pt;height:192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" filled="f" stroked="f">
                      <v:textbox>
                        <w:txbxContent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</w:rPr>
                              <w:t>儿子</w:t>
                            </w:r>
                            <w:r w:rsidRPr="000B3A5A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</w:r>
                            <w:r w:rsidRPr="000B3A5A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</w:rPr>
                              <w:t>父亲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Tom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Jack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16"/>
                              </w:rPr>
                            </w:pPr>
                            <w:proofErr w:type="spellStart"/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Jone</w:t>
                            </w:r>
                            <w:proofErr w:type="spellEnd"/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Lucy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16"/>
                              </w:rPr>
                            </w:pPr>
                            <w:proofErr w:type="spellStart"/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Jone</w:t>
                            </w:r>
                            <w:proofErr w:type="spellEnd"/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Jack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Lucy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Mary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Lucy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Ben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15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Tom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Lucy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Jack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Alice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Mark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Terry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Jack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Jesse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Mark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Alma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Terry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Alice</w:t>
                            </w:r>
                          </w:p>
                          <w:p w:rsidR="00C61795" w:rsidRPr="000B3A5A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Terry</w:t>
                            </w:r>
                            <w:r w:rsidRPr="000B3A5A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Jesse</w:t>
                            </w:r>
                          </w:p>
                          <w:p w:rsidR="00C61795" w:rsidRPr="007D7F67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8"/>
                              </w:rPr>
                            </w:pPr>
                            <w:r w:rsidRPr="007D7F67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8"/>
                              </w:rPr>
                              <w:t>Philip</w:t>
                            </w:r>
                            <w:r w:rsidRPr="007D7F67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8"/>
                              </w:rPr>
                              <w:tab/>
                              <w:t>Terry</w:t>
                            </w:r>
                          </w:p>
                          <w:p w:rsidR="00C61795" w:rsidRPr="007D7F67" w:rsidRDefault="00C61795" w:rsidP="000B3A5A">
                            <w:pPr>
                              <w:pStyle w:val="ab"/>
                              <w:spacing w:before="0" w:beforeAutospacing="0" w:after="0" w:afterAutospacing="0" w:line="300" w:lineRule="exact"/>
                              <w:textAlignment w:val="baseline"/>
                              <w:rPr>
                                <w:sz w:val="8"/>
                              </w:rPr>
                            </w:pPr>
                            <w:r w:rsidRPr="007D7F67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8"/>
                              </w:rPr>
                              <w:t>Philip</w:t>
                            </w:r>
                            <w:r w:rsidRPr="007D7F67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8"/>
                              </w:rPr>
                              <w:tab/>
                              <w:t>Alma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780" w:type="dxa"/>
            <w:vAlign w:val="center"/>
          </w:tcPr>
          <w:p w:rsidR="00725417" w:rsidRPr="00083446" w:rsidRDefault="00725417" w:rsidP="00BD1D9C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506A43" w:rsidRPr="00083446" w:rsidRDefault="00506A43" w:rsidP="00DE59C2">
      <w:pPr>
        <w:pStyle w:val="af1"/>
        <w:numPr>
          <w:ilvl w:val="0"/>
          <w:numId w:val="17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脚本切片三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2C7C3E">
        <w:rPr>
          <w:rStyle w:val="ae"/>
          <w:rFonts w:hint="eastAsia"/>
          <w:sz w:val="21"/>
        </w:rPr>
        <w:t>模型设计窍门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506A43" w:rsidRPr="00083446" w:rsidTr="00BD1D9C">
        <w:tc>
          <w:tcPr>
            <w:tcW w:w="1109" w:type="dxa"/>
          </w:tcPr>
          <w:p w:rsidR="00506A43" w:rsidRPr="00083446" w:rsidRDefault="00506A43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506A43" w:rsidRPr="00083446" w:rsidRDefault="00506A43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506A43" w:rsidRPr="00083446" w:rsidRDefault="00506A43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506A43" w:rsidRPr="00083446" w:rsidRDefault="00506A43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506A43" w:rsidRPr="00083446" w:rsidTr="00BD1D9C">
        <w:trPr>
          <w:trHeight w:val="339"/>
        </w:trPr>
        <w:tc>
          <w:tcPr>
            <w:tcW w:w="1109" w:type="dxa"/>
            <w:vMerge w:val="restart"/>
            <w:vAlign w:val="center"/>
          </w:tcPr>
          <w:p w:rsidR="00506A43" w:rsidRPr="00083446" w:rsidRDefault="00064ACA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压缩的注意事项</w:t>
            </w:r>
          </w:p>
        </w:tc>
        <w:tc>
          <w:tcPr>
            <w:tcW w:w="4419" w:type="dxa"/>
          </w:tcPr>
          <w:p w:rsidR="00506A43" w:rsidRPr="00083446" w:rsidRDefault="00FF76D3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了解模型设计的窍门</w:t>
            </w:r>
          </w:p>
        </w:tc>
        <w:tc>
          <w:tcPr>
            <w:tcW w:w="4312" w:type="dxa"/>
          </w:tcPr>
          <w:p w:rsidR="00506A43" w:rsidRPr="00083446" w:rsidRDefault="00FF76D3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强化关系模型设计</w:t>
            </w:r>
          </w:p>
        </w:tc>
        <w:tc>
          <w:tcPr>
            <w:tcW w:w="780" w:type="dxa"/>
            <w:vAlign w:val="center"/>
          </w:tcPr>
          <w:p w:rsidR="00506A43" w:rsidRPr="00083446" w:rsidRDefault="00506A43" w:rsidP="00BD1D9C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506A43" w:rsidRPr="00083446" w:rsidTr="00BD1D9C">
        <w:trPr>
          <w:trHeight w:val="3942"/>
        </w:trPr>
        <w:tc>
          <w:tcPr>
            <w:tcW w:w="1109" w:type="dxa"/>
            <w:vMerge/>
            <w:vAlign w:val="center"/>
          </w:tcPr>
          <w:p w:rsidR="00506A43" w:rsidRPr="00083446" w:rsidRDefault="00506A43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506A43" w:rsidRPr="00083446" w:rsidRDefault="00506A43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老师：</w:t>
            </w:r>
          </w:p>
          <w:p w:rsidR="00D817BA" w:rsidRPr="00D817BA" w:rsidRDefault="00D817BA" w:rsidP="00D817BA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D817BA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1</w:t>
            </w:r>
            <w:r w:rsidRPr="00D817BA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：针对这样的独立文件可以看做是一个表。</w:t>
            </w:r>
          </w:p>
          <w:p w:rsidR="00D817BA" w:rsidRPr="00D817BA" w:rsidRDefault="00D817BA" w:rsidP="00D817BA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D817BA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2</w:t>
            </w:r>
            <w:r w:rsidRPr="00D817BA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：分析发现这样的表具有自连接关系（可以将自连接看成是两个记录内容完全相同的表）</w:t>
            </w:r>
          </w:p>
          <w:p w:rsidR="00D817BA" w:rsidRPr="00D817BA" w:rsidRDefault="00D817BA" w:rsidP="00D817BA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D817BA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3</w:t>
            </w:r>
            <w:r w:rsidRPr="00D817BA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：通过连接写出连接两个内容完全相同的表的</w:t>
            </w:r>
            <w:proofErr w:type="spellStart"/>
            <w:r w:rsidRPr="00D817BA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sql</w:t>
            </w:r>
            <w:proofErr w:type="spellEnd"/>
            <w:r w:rsidRPr="00D817BA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语句。连接的关键字就作为</w:t>
            </w:r>
            <w:r w:rsidRPr="00D817BA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</w:t>
            </w:r>
            <w:r w:rsidRPr="00D817BA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模型的键。</w:t>
            </w:r>
          </w:p>
          <w:p w:rsidR="00506A43" w:rsidRDefault="00D817BA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D817BA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4</w:t>
            </w:r>
            <w:r w:rsidRPr="00D817BA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：连接的关键字就作为</w:t>
            </w:r>
            <w:r w:rsidRPr="00D817BA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</w:t>
            </w:r>
            <w:r w:rsidRPr="00D817BA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的</w:t>
            </w:r>
            <w:r w:rsidRPr="00D817BA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key</w:t>
            </w:r>
          </w:p>
          <w:p w:rsidR="003E1045" w:rsidRPr="00083446" w:rsidRDefault="003E1045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312" w:type="dxa"/>
          </w:tcPr>
          <w:p w:rsidR="00506A43" w:rsidRPr="00083446" w:rsidRDefault="009C4A9A" w:rsidP="00BD1D9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3E1045">
              <w:rPr>
                <w:rFonts w:ascii="微软雅黑" w:eastAsia="微软雅黑" w:hAnsi="微软雅黑"/>
                <w:noProof/>
                <w:color w:val="000000" w:themeColor="text1"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9B6FD3E" wp14:editId="3C1DFA8E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6350</wp:posOffset>
                      </wp:positionV>
                      <wp:extent cx="6219972" cy="369332"/>
                      <wp:effectExtent l="0" t="0" r="0" b="0"/>
                      <wp:wrapNone/>
                      <wp:docPr id="3" name="矩形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3740E9A-4D8C-8640-8F07-80391B31862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19972" cy="369332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C61795" w:rsidRDefault="00C61795" w:rsidP="009C4A9A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</w:rPr>
                                    <w:t>本例子：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</w:rPr>
                                    <w:t>sql</w:t>
                                  </w:r>
                                  <w:proofErr w:type="spellEnd"/>
                                  <w:r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</w:rPr>
                                    <w:t>语句的条件形式：找出身份具有儿子或父亲的人</w:t>
                                  </w:r>
                                </w:p>
                              </w:txbxContent>
                            </wps:txbx>
                            <wps:bodyPr wrap="none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9B6FD3E" id="矩形 2" o:spid="_x0000_s1030" style="position:absolute;margin-left:-.4pt;margin-top:.5pt;width:489.75pt;height:29.1pt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" filled="f" stroked="f">
                      <v:textbox style="mso-fit-shape-to-text:t">
                        <w:txbxContent>
                          <w:p w:rsidR="00C61795" w:rsidRDefault="00C61795" w:rsidP="009C4A9A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</w:rPr>
                              <w:t>本例子：</w:t>
                            </w:r>
                            <w:proofErr w:type="spellStart"/>
                            <w:r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</w:rPr>
                              <w:t>sql</w:t>
                            </w:r>
                            <w:proofErr w:type="spellEnd"/>
                            <w:r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</w:rPr>
                              <w:t>语句的条件形式：找出身份具有儿子或父亲的人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06A43" w:rsidRPr="00083446" w:rsidRDefault="00506A43" w:rsidP="00BD1D9C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506A43" w:rsidRPr="00083446" w:rsidRDefault="00506A43" w:rsidP="00BD1D9C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D3033C" w:rsidRPr="00083446" w:rsidRDefault="00D3033C" w:rsidP="00DE59C2">
      <w:pPr>
        <w:pStyle w:val="af1"/>
        <w:numPr>
          <w:ilvl w:val="0"/>
          <w:numId w:val="17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脚本切片三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2F4465">
        <w:rPr>
          <w:rStyle w:val="ae"/>
          <w:rFonts w:hint="eastAsia"/>
          <w:sz w:val="21"/>
        </w:rPr>
        <w:t>分析视图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D3033C" w:rsidRPr="00083446" w:rsidTr="00BD1D9C">
        <w:tc>
          <w:tcPr>
            <w:tcW w:w="1109" w:type="dxa"/>
          </w:tcPr>
          <w:p w:rsidR="00D3033C" w:rsidRPr="00083446" w:rsidRDefault="00D3033C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D3033C" w:rsidRPr="00083446" w:rsidRDefault="00D3033C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D3033C" w:rsidRPr="00083446" w:rsidRDefault="00D3033C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D3033C" w:rsidRPr="00083446" w:rsidRDefault="00D3033C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D3033C" w:rsidRPr="00083446" w:rsidTr="00BD1D9C">
        <w:trPr>
          <w:trHeight w:val="339"/>
        </w:trPr>
        <w:tc>
          <w:tcPr>
            <w:tcW w:w="1109" w:type="dxa"/>
            <w:vMerge w:val="restart"/>
            <w:vAlign w:val="center"/>
          </w:tcPr>
          <w:p w:rsidR="00D3033C" w:rsidRPr="00083446" w:rsidRDefault="00064ACA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压缩需要继承的类</w:t>
            </w:r>
          </w:p>
        </w:tc>
        <w:tc>
          <w:tcPr>
            <w:tcW w:w="4419" w:type="dxa"/>
          </w:tcPr>
          <w:p w:rsidR="00D3033C" w:rsidRPr="00083446" w:rsidRDefault="00BF6AFA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了解压缩需要继承的类</w:t>
            </w:r>
          </w:p>
        </w:tc>
        <w:tc>
          <w:tcPr>
            <w:tcW w:w="4312" w:type="dxa"/>
          </w:tcPr>
          <w:p w:rsidR="00D3033C" w:rsidRPr="00083446" w:rsidRDefault="00D3033C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D3033C" w:rsidRPr="00083446" w:rsidRDefault="00D3033C" w:rsidP="00BD1D9C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776D6F" w:rsidRPr="00083446" w:rsidTr="00F5429A">
        <w:trPr>
          <w:trHeight w:val="3942"/>
        </w:trPr>
        <w:tc>
          <w:tcPr>
            <w:tcW w:w="1109" w:type="dxa"/>
            <w:vMerge/>
            <w:vAlign w:val="center"/>
          </w:tcPr>
          <w:p w:rsidR="00776D6F" w:rsidRPr="00083446" w:rsidRDefault="00776D6F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8731" w:type="dxa"/>
            <w:gridSpan w:val="2"/>
          </w:tcPr>
          <w:p w:rsidR="00776D6F" w:rsidRPr="00083446" w:rsidRDefault="00776D6F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776D6F">
              <w:rPr>
                <w:rFonts w:ascii="微软雅黑" w:eastAsia="微软雅黑" w:hAnsi="微软雅黑"/>
                <w:noProof/>
                <w:color w:val="000000" w:themeColor="text1"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68E9734" wp14:editId="174B783D">
                      <wp:simplePos x="0" y="0"/>
                      <wp:positionH relativeFrom="column">
                        <wp:posOffset>1351069</wp:posOffset>
                      </wp:positionH>
                      <wp:positionV relativeFrom="paragraph">
                        <wp:posOffset>30480</wp:posOffset>
                      </wp:positionV>
                      <wp:extent cx="677333" cy="2032000"/>
                      <wp:effectExtent l="0" t="0" r="0" b="0"/>
                      <wp:wrapNone/>
                      <wp:docPr id="26" name="矩形 10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333" cy="203200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孩子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父亲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Tom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Jack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proofErr w:type="spellStart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Jone</w:t>
                                  </w:r>
                                  <w:proofErr w:type="spellEnd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Lucy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proofErr w:type="spellStart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Jone</w:t>
                                  </w:r>
                                  <w:proofErr w:type="spellEnd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Jack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Lucy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Mary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Lucy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Ben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Tom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Lucy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Jack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Alice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Mark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Terry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Jack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Jesse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Mark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Alma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Terry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Alice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Terry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Jesse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Philip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Terry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Philip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Alma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8E9734" id="矩形 10" o:spid="_x0000_s1031" style="position:absolute;margin-left:106.4pt;margin-top:2.4pt;width:53.35pt;height:16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" filled="f" stroked="f">
                      <v:textbox>
                        <w:txbxContent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</w:rPr>
                              <w:t>孩子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</w:rPr>
                              <w:t>父亲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Tom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Jack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proofErr w:type="spellStart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Jone</w:t>
                            </w:r>
                            <w:proofErr w:type="spellEnd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Lucy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proofErr w:type="spellStart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Jone</w:t>
                            </w:r>
                            <w:proofErr w:type="spellEnd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Jack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Lucy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Mary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Lucy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Ben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Tom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Lucy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Jack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Alice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Mark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Terry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Jack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Jesse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Mark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Alma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Terry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Alice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Terry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Jesse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Philip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Terry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Philip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Alma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776D6F">
              <w:rPr>
                <w:rFonts w:ascii="微软雅黑" w:eastAsia="微软雅黑" w:hAnsi="微软雅黑"/>
                <w:noProof/>
                <w:color w:val="000000" w:themeColor="text1"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C0D9026" wp14:editId="4F5FB61B">
                      <wp:simplePos x="0" y="0"/>
                      <wp:positionH relativeFrom="column">
                        <wp:posOffset>-3386</wp:posOffset>
                      </wp:positionH>
                      <wp:positionV relativeFrom="paragraph">
                        <wp:posOffset>5503</wp:posOffset>
                      </wp:positionV>
                      <wp:extent cx="804334" cy="2057400"/>
                      <wp:effectExtent l="0" t="0" r="0" b="0"/>
                      <wp:wrapNone/>
                      <wp:docPr id="25" name="矩形 9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4334" cy="205740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孩子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父亲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Tom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Jack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proofErr w:type="spellStart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Jone</w:t>
                                  </w:r>
                                  <w:proofErr w:type="spellEnd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Lucy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proofErr w:type="spellStart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Jone</w:t>
                                  </w:r>
                                  <w:proofErr w:type="spellEnd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Jack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Lucy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Mary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Lucy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Ben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Tom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Lucy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Jack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Alice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Mark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Terry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Jack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Jesse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Mark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Alma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Terry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Alice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Terry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Jesse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Philip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Terry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6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>Philip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</w:rPr>
                                    <w:tab/>
                                    <w:t>Alma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0D9026" id="矩形 9" o:spid="_x0000_s1032" style="position:absolute;margin-left:-.25pt;margin-top:.45pt;width:63.35pt;height:16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" filled="f" stroked="f">
                      <v:textbox>
                        <w:txbxContent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</w:rPr>
                              <w:t>孩子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</w:rPr>
                              <w:t>父亲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Tom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Jack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proofErr w:type="spellStart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Jone</w:t>
                            </w:r>
                            <w:proofErr w:type="spellEnd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Lucy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proofErr w:type="spellStart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Jone</w:t>
                            </w:r>
                            <w:proofErr w:type="spellEnd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Jack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Lucy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Mary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Lucy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Ben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Tom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Lucy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Jack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Alice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Mark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Terry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Jack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Jesse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Mark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Alma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Terry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Alice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Terry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Jesse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Philip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Terry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6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>Philip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</w:rPr>
                              <w:tab/>
                              <w:t>Alma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76D6F" w:rsidRPr="00083446" w:rsidRDefault="00776D6F" w:rsidP="00BD1D9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776D6F">
              <w:rPr>
                <w:rFonts w:ascii="微软雅黑" w:eastAsia="微软雅黑" w:hAnsi="微软雅黑"/>
                <w:noProof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D9F7EE7" wp14:editId="2AD44879">
                      <wp:simplePos x="0" y="0"/>
                      <wp:positionH relativeFrom="column">
                        <wp:posOffset>4349750</wp:posOffset>
                      </wp:positionH>
                      <wp:positionV relativeFrom="paragraph">
                        <wp:posOffset>206375</wp:posOffset>
                      </wp:positionV>
                      <wp:extent cx="2731770" cy="645795"/>
                      <wp:effectExtent l="0" t="0" r="0" b="0"/>
                      <wp:wrapNone/>
                      <wp:docPr id="18" name="文本框 1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BCAD239-4273-9245-A3FA-B52AB1CF76F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31770" cy="64579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3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Ben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是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tom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，</w:t>
                                  </w:r>
                                  <w:proofErr w:type="spellStart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Jone</w:t>
                                  </w:r>
                                  <w:proofErr w:type="spellEnd"/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的爷爷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3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Mary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是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 xml:space="preserve">tom 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，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jone</w:t>
                                  </w:r>
                                  <w:proofErr w:type="spellEnd"/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的爷爷</w:t>
                                  </w:r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9F7EE7" id="文本框 17" o:spid="_x0000_s1033" type="#_x0000_t202" style="position:absolute;margin-left:342.5pt;margin-top:16.25pt;width:215.1pt;height:50.85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" filled="f" stroked="f">
                      <v:textbox style="mso-fit-shape-to-text:t">
                        <w:txbxContent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3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Ben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是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tom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，</w:t>
                            </w:r>
                            <w:proofErr w:type="spellStart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Jone</w:t>
                            </w:r>
                            <w:proofErr w:type="spellEnd"/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的爷爷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3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Mary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是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 xml:space="preserve">tom 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，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 xml:space="preserve"> </w:t>
                            </w:r>
                            <w:proofErr w:type="spellStart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jone</w:t>
                            </w:r>
                            <w:proofErr w:type="spellEnd"/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的爷爷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76D6F">
              <w:rPr>
                <w:rFonts w:ascii="微软雅黑" w:eastAsia="微软雅黑" w:hAnsi="微软雅黑"/>
                <w:noProof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3AD5FE7" wp14:editId="6D44ED44">
                      <wp:simplePos x="0" y="0"/>
                      <wp:positionH relativeFrom="column">
                        <wp:posOffset>3199130</wp:posOffset>
                      </wp:positionH>
                      <wp:positionV relativeFrom="paragraph">
                        <wp:posOffset>105410</wp:posOffset>
                      </wp:positionV>
                      <wp:extent cx="1498680" cy="1477328"/>
                      <wp:effectExtent l="0" t="0" r="0" b="0"/>
                      <wp:wrapNone/>
                      <wp:docPr id="29" name="矩形 12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8680" cy="1477328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3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Lucy Ben_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父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3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 xml:space="preserve">Lucy </w:t>
                                  </w:r>
                                  <w:proofErr w:type="spellStart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Jone</w:t>
                                  </w:r>
                                  <w:proofErr w:type="spellEnd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_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儿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3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Lucy Mary_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父</w:t>
                                  </w:r>
                                </w:p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3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Lucy Tom_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儿</w:t>
                                  </w:r>
                                </w:p>
                              </w:txbxContent>
                            </wps:txbx>
                            <wps:bodyPr wrap="none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3AD5FE7" id="矩形 12" o:spid="_x0000_s1034" style="position:absolute;margin-left:251.9pt;margin-top:8.3pt;width:118pt;height:116.35pt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" filled="f" stroked="f">
                      <v:textbox style="mso-fit-shape-to-text:t">
                        <w:txbxContent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3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Lucy Ben_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父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3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 xml:space="preserve">Lucy </w:t>
                            </w:r>
                            <w:proofErr w:type="spellStart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Jone</w:t>
                            </w:r>
                            <w:proofErr w:type="spellEnd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_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儿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3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Lucy Mary_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父</w:t>
                            </w:r>
                          </w:p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3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Lucy Tom_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儿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76D6F" w:rsidRPr="00083446" w:rsidRDefault="00776D6F" w:rsidP="00BD1D9C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776D6F">
              <w:rPr>
                <w:rFonts w:ascii="微软雅黑" w:eastAsia="微软雅黑" w:hAnsi="微软雅黑"/>
                <w:noProof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0CFBAAE" wp14:editId="310EB276">
                      <wp:simplePos x="0" y="0"/>
                      <wp:positionH relativeFrom="column">
                        <wp:posOffset>3848947</wp:posOffset>
                      </wp:positionH>
                      <wp:positionV relativeFrom="paragraph">
                        <wp:posOffset>167217</wp:posOffset>
                      </wp:positionV>
                      <wp:extent cx="448733" cy="203200"/>
                      <wp:effectExtent l="12700" t="38100" r="21590" b="38100"/>
                      <wp:wrapNone/>
                      <wp:docPr id="31" name="右箭头 1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733" cy="2032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ED2530" id="右箭头 16" o:spid="_x0000_s1026" type="#_x0000_t13" style="position:absolute;left:0;text-align:left;margin-left:303.05pt;margin-top:13.15pt;width:35.35pt;height:1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" adj="16709" fillcolor="#4f81bd [3204]" strokecolor="#243f60 [1604]" strokeweight="2pt"/>
                  </w:pict>
                </mc:Fallback>
              </mc:AlternateContent>
            </w:r>
            <w:r w:rsidRPr="00776D6F">
              <w:rPr>
                <w:rFonts w:ascii="微软雅黑" w:eastAsia="微软雅黑" w:hAnsi="微软雅黑"/>
                <w:noProof/>
                <w:color w:val="000000" w:themeColor="text1"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D6C88A2" wp14:editId="6877AF3F">
                      <wp:simplePos x="0" y="0"/>
                      <wp:positionH relativeFrom="column">
                        <wp:posOffset>1943946</wp:posOffset>
                      </wp:positionH>
                      <wp:positionV relativeFrom="paragraph">
                        <wp:posOffset>91017</wp:posOffset>
                      </wp:positionV>
                      <wp:extent cx="1185333" cy="516467"/>
                      <wp:effectExtent l="12700" t="38100" r="21590" b="42545"/>
                      <wp:wrapNone/>
                      <wp:docPr id="27" name="右箭头 13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5333" cy="516467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61795" w:rsidRPr="00776D6F" w:rsidRDefault="00C61795" w:rsidP="00776D6F">
                                  <w:pPr>
                                    <w:pStyle w:val="ab"/>
                                    <w:spacing w:before="0" w:beforeAutospacing="0" w:after="0" w:afterAutospacing="0"/>
                                    <w:jc w:val="center"/>
                                    <w:textAlignment w:val="baseline"/>
                                    <w:rPr>
                                      <w:sz w:val="11"/>
                                    </w:rPr>
                                  </w:pPr>
                                  <w:r w:rsidRPr="00776D6F">
                                    <w:rPr>
                                      <w:rFonts w:asciiTheme="minorHAnsi" w:eastAsiaTheme="minorEastAsia" w:cstheme="minorBidi" w:hint="eastAsia"/>
                                      <w:color w:val="FFFFFF" w:themeColor="light1"/>
                                      <w:kern w:val="24"/>
                                      <w:sz w:val="13"/>
                                      <w:szCs w:val="28"/>
                                    </w:rPr>
                                    <w:t>将右侧的表列调换位置</w:t>
                                  </w:r>
                                </w:p>
                              </w:txbxContent>
                            </wps:txbx>
                            <wps:bodyPr wrap="square" rtlCol="0" anchor="ctr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6C88A2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右箭头 13" o:spid="_x0000_s1035" type="#_x0000_t13" style="position:absolute;margin-left:153.05pt;margin-top:7.15pt;width:93.35pt;height:40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" adj="16894" fillcolor="#4f81bd [3204]" strokecolor="#243f60 [1604]" strokeweight="2pt">
                      <v:textbox>
                        <w:txbxContent>
                          <w:p w:rsidR="00C61795" w:rsidRPr="00776D6F" w:rsidRDefault="00C61795" w:rsidP="00776D6F">
                            <w:pPr>
                              <w:pStyle w:val="a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11"/>
                              </w:rPr>
                            </w:pPr>
                            <w:r w:rsidRPr="00776D6F">
                              <w:rPr>
                                <w:rFonts w:asciiTheme="minorHAnsi" w:eastAsiaTheme="minorEastAsia" w:cstheme="minorBidi" w:hint="eastAsia"/>
                                <w:color w:val="FFFFFF" w:themeColor="light1"/>
                                <w:kern w:val="24"/>
                                <w:sz w:val="13"/>
                                <w:szCs w:val="28"/>
                              </w:rPr>
                              <w:t>将右侧的表列调换位置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80" w:type="dxa"/>
            <w:vAlign w:val="center"/>
          </w:tcPr>
          <w:p w:rsidR="00776D6F" w:rsidRPr="00083446" w:rsidRDefault="00776D6F" w:rsidP="00BD1D9C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506A43" w:rsidRPr="00083446" w:rsidRDefault="00506A43" w:rsidP="00FE10F6">
      <w:pPr>
        <w:pStyle w:val="af1"/>
        <w:spacing w:beforeLines="100" w:before="312" w:afterLines="100" w:after="312" w:line="400" w:lineRule="exact"/>
        <w:ind w:left="846" w:firstLineChars="0" w:firstLine="0"/>
        <w:outlineLvl w:val="1"/>
        <w:rPr>
          <w:rFonts w:ascii="微软雅黑" w:eastAsia="微软雅黑" w:hAnsi="微软雅黑"/>
          <w:color w:val="000000" w:themeColor="text1"/>
          <w:sz w:val="21"/>
        </w:rPr>
      </w:pPr>
    </w:p>
    <w:p w:rsidR="00446959" w:rsidRPr="00083446" w:rsidRDefault="00446959" w:rsidP="00DE59C2">
      <w:pPr>
        <w:pStyle w:val="af1"/>
        <w:numPr>
          <w:ilvl w:val="0"/>
          <w:numId w:val="17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1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脚本切片四</w:t>
      </w:r>
      <w:r w:rsidRPr="00083446">
        <w:rPr>
          <w:rFonts w:ascii="微软雅黑" w:eastAsia="微软雅黑" w:hAnsi="微软雅黑" w:hint="eastAsia"/>
          <w:b/>
          <w:color w:val="000000" w:themeColor="text1"/>
          <w:sz w:val="21"/>
        </w:rPr>
        <w:t>：</w:t>
      </w:r>
      <w:r w:rsidR="00FF7CAB">
        <w:rPr>
          <w:rStyle w:val="ae"/>
          <w:rFonts w:hint="eastAsia"/>
          <w:b/>
          <w:sz w:val="21"/>
        </w:rPr>
        <w:t>构建模型</w:t>
      </w:r>
    </w:p>
    <w:tbl>
      <w:tblPr>
        <w:tblStyle w:val="af0"/>
        <w:tblW w:w="10630" w:type="dxa"/>
        <w:tblInd w:w="391" w:type="dxa"/>
        <w:tblLayout w:type="fixed"/>
        <w:tblLook w:val="04A0" w:firstRow="1" w:lastRow="0" w:firstColumn="1" w:lastColumn="0" w:noHBand="0" w:noVBand="1"/>
      </w:tblPr>
      <w:tblGrid>
        <w:gridCol w:w="1013"/>
        <w:gridCol w:w="3998"/>
        <w:gridCol w:w="4824"/>
        <w:gridCol w:w="795"/>
      </w:tblGrid>
      <w:tr w:rsidR="00446959" w:rsidRPr="00083446" w:rsidTr="00BD1D9C">
        <w:tc>
          <w:tcPr>
            <w:tcW w:w="1013" w:type="dxa"/>
          </w:tcPr>
          <w:p w:rsidR="00446959" w:rsidRPr="00083446" w:rsidRDefault="00446959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模块</w:t>
            </w:r>
          </w:p>
        </w:tc>
        <w:tc>
          <w:tcPr>
            <w:tcW w:w="3998" w:type="dxa"/>
          </w:tcPr>
          <w:p w:rsidR="00446959" w:rsidRPr="00083446" w:rsidRDefault="00446959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824" w:type="dxa"/>
          </w:tcPr>
          <w:p w:rsidR="00446959" w:rsidRPr="00083446" w:rsidRDefault="00446959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95" w:type="dxa"/>
          </w:tcPr>
          <w:p w:rsidR="00446959" w:rsidRPr="00083446" w:rsidRDefault="00446959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446959" w:rsidRPr="00083446" w:rsidTr="00BD1D9C">
        <w:trPr>
          <w:trHeight w:val="377"/>
        </w:trPr>
        <w:tc>
          <w:tcPr>
            <w:tcW w:w="1013" w:type="dxa"/>
            <w:vMerge w:val="restart"/>
            <w:vAlign w:val="center"/>
          </w:tcPr>
          <w:p w:rsidR="00446959" w:rsidRPr="00083446" w:rsidRDefault="00446959" w:rsidP="00BD1D9C">
            <w:pPr>
              <w:jc w:val="center"/>
              <w:rPr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hint="eastAsia"/>
                <w:b/>
                <w:color w:val="000000" w:themeColor="text1"/>
                <w:sz w:val="15"/>
                <w:szCs w:val="18"/>
              </w:rPr>
              <w:t>开发</w:t>
            </w:r>
            <w:r w:rsidRPr="00083446">
              <w:rPr>
                <w:b/>
                <w:color w:val="000000" w:themeColor="text1"/>
                <w:sz w:val="15"/>
                <w:szCs w:val="18"/>
              </w:rPr>
              <w:t>combiner</w:t>
            </w:r>
          </w:p>
        </w:tc>
        <w:tc>
          <w:tcPr>
            <w:tcW w:w="3998" w:type="dxa"/>
            <w:vAlign w:val="center"/>
          </w:tcPr>
          <w:p w:rsidR="00446959" w:rsidRPr="00083446" w:rsidRDefault="006D6606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根据需求分析构建模型</w:t>
            </w:r>
          </w:p>
        </w:tc>
        <w:tc>
          <w:tcPr>
            <w:tcW w:w="4824" w:type="dxa"/>
            <w:vAlign w:val="center"/>
          </w:tcPr>
          <w:p w:rsidR="00446959" w:rsidRPr="00083446" w:rsidRDefault="0099391F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99391F">
              <w:rPr>
                <w:rFonts w:ascii="Arial" w:hAnsi="Arial" w:cs="Arial"/>
                <w:noProof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5D03BF1" wp14:editId="10985D40">
                      <wp:simplePos x="0" y="0"/>
                      <wp:positionH relativeFrom="column">
                        <wp:posOffset>2117090</wp:posOffset>
                      </wp:positionH>
                      <wp:positionV relativeFrom="paragraph">
                        <wp:posOffset>5181600</wp:posOffset>
                      </wp:positionV>
                      <wp:extent cx="448310" cy="203200"/>
                      <wp:effectExtent l="12700" t="38100" r="21590" b="38100"/>
                      <wp:wrapNone/>
                      <wp:docPr id="33" name="右箭头 1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310" cy="2032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835046" id="右箭头 16" o:spid="_x0000_s1026" type="#_x0000_t13" style="position:absolute;left:0;text-align:left;margin-left:166.7pt;margin-top:408pt;width:35.3pt;height:1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" adj="16705" fillcolor="#4f81bd [3204]" strokecolor="#243f60 [1604]" strokeweight="2pt"/>
                  </w:pict>
                </mc:Fallback>
              </mc:AlternateContent>
            </w:r>
            <w:r w:rsidRPr="0099391F">
              <w:rPr>
                <w:rFonts w:ascii="Arial" w:hAnsi="Arial" w:cs="Arial"/>
                <w:noProof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3455C09" wp14:editId="06E8A748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211455</wp:posOffset>
                      </wp:positionV>
                      <wp:extent cx="1498600" cy="1477010"/>
                      <wp:effectExtent l="0" t="0" r="0" b="0"/>
                      <wp:wrapNone/>
                      <wp:docPr id="32" name="矩形 12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8600" cy="147701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C61795" w:rsidRPr="00776D6F" w:rsidRDefault="00C61795" w:rsidP="0099391F">
                                  <w:pPr>
                                    <w:textAlignment w:val="baseline"/>
                                    <w:rPr>
                                      <w:sz w:val="13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Lucy Ben_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父</w:t>
                                  </w:r>
                                </w:p>
                                <w:p w:rsidR="00C61795" w:rsidRPr="00776D6F" w:rsidRDefault="00C61795" w:rsidP="0099391F">
                                  <w:pPr>
                                    <w:textAlignment w:val="baseline"/>
                                    <w:rPr>
                                      <w:sz w:val="13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 xml:space="preserve">Lucy </w:t>
                                  </w:r>
                                  <w:proofErr w:type="spellStart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Jone</w:t>
                                  </w:r>
                                  <w:proofErr w:type="spellEnd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_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儿</w:t>
                                  </w:r>
                                </w:p>
                                <w:p w:rsidR="00C61795" w:rsidRPr="00776D6F" w:rsidRDefault="00C61795" w:rsidP="0099391F">
                                  <w:pPr>
                                    <w:textAlignment w:val="baseline"/>
                                    <w:rPr>
                                      <w:sz w:val="13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Lucy Mary_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父</w:t>
                                  </w:r>
                                </w:p>
                                <w:p w:rsidR="00C61795" w:rsidRPr="00776D6F" w:rsidRDefault="00C61795" w:rsidP="0099391F">
                                  <w:pPr>
                                    <w:textAlignment w:val="baseline"/>
                                    <w:rPr>
                                      <w:sz w:val="13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Lucy Tom_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儿</w:t>
                                  </w:r>
                                </w:p>
                              </w:txbxContent>
                            </wps:txbx>
                            <wps:bodyPr wrap="none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455C09" id="_x0000_s1036" style="position:absolute;margin-left:5.95pt;margin-top:16.65pt;width:118pt;height:116.3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" filled="f" stroked="f">
                      <v:textbox style="mso-fit-shape-to-text:t">
                        <w:txbxContent>
                          <w:p w:rsidR="00C61795" w:rsidRPr="00776D6F" w:rsidRDefault="00C61795" w:rsidP="0099391F">
                            <w:pPr>
                              <w:textAlignment w:val="baseline"/>
                              <w:rPr>
                                <w:sz w:val="13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Lucy Ben_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父</w:t>
                            </w:r>
                          </w:p>
                          <w:p w:rsidR="00C61795" w:rsidRPr="00776D6F" w:rsidRDefault="00C61795" w:rsidP="0099391F">
                            <w:pPr>
                              <w:textAlignment w:val="baseline"/>
                              <w:rPr>
                                <w:sz w:val="13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 xml:space="preserve">Lucy </w:t>
                            </w:r>
                            <w:proofErr w:type="spellStart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Jone</w:t>
                            </w:r>
                            <w:proofErr w:type="spellEnd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_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儿</w:t>
                            </w:r>
                          </w:p>
                          <w:p w:rsidR="00C61795" w:rsidRPr="00776D6F" w:rsidRDefault="00C61795" w:rsidP="0099391F">
                            <w:pPr>
                              <w:textAlignment w:val="baseline"/>
                              <w:rPr>
                                <w:sz w:val="13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Lucy Mary_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父</w:t>
                            </w:r>
                          </w:p>
                          <w:p w:rsidR="00C61795" w:rsidRPr="00776D6F" w:rsidRDefault="00C61795" w:rsidP="0099391F">
                            <w:pPr>
                              <w:textAlignment w:val="baseline"/>
                              <w:rPr>
                                <w:sz w:val="13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Lucy Tom_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儿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99391F">
              <w:rPr>
                <w:rFonts w:ascii="Arial" w:hAnsi="Arial" w:cs="Arial"/>
                <w:noProof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C224EBB" wp14:editId="3B3322D1">
                      <wp:simplePos x="0" y="0"/>
                      <wp:positionH relativeFrom="column">
                        <wp:posOffset>1226185</wp:posOffset>
                      </wp:positionH>
                      <wp:positionV relativeFrom="paragraph">
                        <wp:posOffset>312420</wp:posOffset>
                      </wp:positionV>
                      <wp:extent cx="2731770" cy="645795"/>
                      <wp:effectExtent l="0" t="0" r="0" b="0"/>
                      <wp:wrapNone/>
                      <wp:docPr id="34" name="文本框 17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31770" cy="64579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C61795" w:rsidRPr="00776D6F" w:rsidRDefault="00C61795" w:rsidP="0099391F">
                                  <w:pPr>
                                    <w:textAlignment w:val="baseline"/>
                                    <w:rPr>
                                      <w:sz w:val="13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Ben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是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tom</w:t>
                                  </w:r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，</w:t>
                                  </w:r>
                                  <w:proofErr w:type="spellStart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Jone</w:t>
                                  </w:r>
                                  <w:proofErr w:type="spellEnd"/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的爷爷</w:t>
                                  </w:r>
                                </w:p>
                                <w:p w:rsidR="00C61795" w:rsidRPr="00776D6F" w:rsidRDefault="00C61795" w:rsidP="0099391F">
                                  <w:pPr>
                                    <w:textAlignment w:val="baseline"/>
                                    <w:rPr>
                                      <w:sz w:val="13"/>
                                    </w:rPr>
                                  </w:pP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Mary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是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 xml:space="preserve">tom 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，</w:t>
                                  </w:r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76D6F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jone</w:t>
                                  </w:r>
                                  <w:proofErr w:type="spellEnd"/>
                                  <w:r w:rsidRPr="00776D6F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</w:rPr>
                                    <w:t>的爷爷</w:t>
                                  </w:r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224EBB" id="_x0000_s1037" type="#_x0000_t202" style="position:absolute;margin-left:96.55pt;margin-top:24.6pt;width:215.1pt;height:50.85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" filled="f" stroked="f">
                      <v:textbox style="mso-fit-shape-to-text:t">
                        <w:txbxContent>
                          <w:p w:rsidR="00C61795" w:rsidRPr="00776D6F" w:rsidRDefault="00C61795" w:rsidP="0099391F">
                            <w:pPr>
                              <w:textAlignment w:val="baseline"/>
                              <w:rPr>
                                <w:sz w:val="13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Ben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是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tom</w:t>
                            </w:r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，</w:t>
                            </w:r>
                            <w:proofErr w:type="spellStart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Jone</w:t>
                            </w:r>
                            <w:proofErr w:type="spellEnd"/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的爷爷</w:t>
                            </w:r>
                          </w:p>
                          <w:p w:rsidR="00C61795" w:rsidRPr="00776D6F" w:rsidRDefault="00C61795" w:rsidP="0099391F">
                            <w:pPr>
                              <w:textAlignment w:val="baseline"/>
                              <w:rPr>
                                <w:sz w:val="13"/>
                              </w:rPr>
                            </w:pP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Mary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是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 xml:space="preserve">tom 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，</w:t>
                            </w:r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 xml:space="preserve"> </w:t>
                            </w:r>
                            <w:proofErr w:type="spellStart"/>
                            <w:r w:rsidRPr="00776D6F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</w:rPr>
                              <w:t>jone</w:t>
                            </w:r>
                            <w:proofErr w:type="spellEnd"/>
                            <w:r w:rsidRPr="00776D6F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</w:rPr>
                              <w:t>的爷爷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D660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准确构建模型</w:t>
            </w:r>
          </w:p>
        </w:tc>
        <w:tc>
          <w:tcPr>
            <w:tcW w:w="795" w:type="dxa"/>
            <w:vAlign w:val="center"/>
          </w:tcPr>
          <w:p w:rsidR="00446959" w:rsidRPr="00083446" w:rsidRDefault="00446959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</w:tr>
      <w:tr w:rsidR="00446959" w:rsidRPr="00083446" w:rsidTr="00BD1D9C">
        <w:trPr>
          <w:trHeight w:val="90"/>
        </w:trPr>
        <w:tc>
          <w:tcPr>
            <w:tcW w:w="1013" w:type="dxa"/>
            <w:vMerge/>
            <w:vAlign w:val="center"/>
          </w:tcPr>
          <w:p w:rsidR="00446959" w:rsidRPr="00083446" w:rsidRDefault="00446959" w:rsidP="00BD1D9C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 w:val="21"/>
                <w:szCs w:val="21"/>
              </w:rPr>
            </w:pPr>
          </w:p>
        </w:tc>
        <w:tc>
          <w:tcPr>
            <w:tcW w:w="3998" w:type="dxa"/>
          </w:tcPr>
          <w:p w:rsidR="00446959" w:rsidRPr="00083446" w:rsidRDefault="00446959" w:rsidP="00BD1D9C">
            <w:pPr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讲师：</w:t>
            </w:r>
          </w:p>
          <w:p w:rsidR="00A00B79" w:rsidRPr="00465AA9" w:rsidRDefault="00DE59C2" w:rsidP="00DE59C2">
            <w:pPr>
              <w:pStyle w:val="af1"/>
              <w:numPr>
                <w:ilvl w:val="0"/>
                <w:numId w:val="26"/>
              </w:numPr>
              <w:tabs>
                <w:tab w:val="clear" w:pos="720"/>
              </w:tabs>
              <w:ind w:left="41" w:firstLine="300"/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</w:pPr>
            <w:r w:rsidRPr="00465AA9"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  <w:t>map&lt;</w:t>
            </w:r>
            <w:r w:rsidRPr="00465AA9"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儿子，父亲</w:t>
            </w:r>
            <w:r w:rsidRPr="00465AA9"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  <w:t xml:space="preserve">_p&gt; </w:t>
            </w:r>
            <w:r w:rsidRPr="00465AA9"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或</w:t>
            </w:r>
            <w:r w:rsidRPr="00465AA9"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  <w:t>map&lt;</w:t>
            </w:r>
            <w:r w:rsidRPr="00465AA9"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父亲，儿子</w:t>
            </w:r>
            <w:r w:rsidRPr="00465AA9"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  <w:t>_c&gt;</w:t>
            </w:r>
          </w:p>
          <w:p w:rsidR="00A00B79" w:rsidRPr="00465AA9" w:rsidRDefault="00DE59C2" w:rsidP="00DE59C2">
            <w:pPr>
              <w:pStyle w:val="af1"/>
              <w:numPr>
                <w:ilvl w:val="0"/>
                <w:numId w:val="26"/>
              </w:numPr>
              <w:tabs>
                <w:tab w:val="clear" w:pos="720"/>
              </w:tabs>
              <w:ind w:left="41" w:firstLine="300"/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</w:pPr>
            <w:r w:rsidRPr="00465AA9"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  <w:t>reducer&lt;</w:t>
            </w:r>
            <w:r w:rsidRPr="00465AA9"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孙子，爷爷</w:t>
            </w:r>
            <w:r w:rsidRPr="00465AA9"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  <w:t>&gt;</w:t>
            </w:r>
          </w:p>
          <w:p w:rsidR="00446959" w:rsidRPr="00083446" w:rsidRDefault="00446959" w:rsidP="00951F0F">
            <w:pPr>
              <w:pStyle w:val="af1"/>
              <w:ind w:left="360"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</w:pPr>
          </w:p>
        </w:tc>
        <w:tc>
          <w:tcPr>
            <w:tcW w:w="4824" w:type="dxa"/>
          </w:tcPr>
          <w:p w:rsidR="00446959" w:rsidRPr="00083446" w:rsidRDefault="00446959" w:rsidP="00BD1D9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</w:p>
          <w:p w:rsidR="00446959" w:rsidRPr="00083446" w:rsidRDefault="0099391F" w:rsidP="00BD1D9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776D6F">
              <w:rPr>
                <w:rFonts w:ascii="微软雅黑" w:eastAsia="微软雅黑" w:hAnsi="微软雅黑"/>
                <w:noProof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F1A8E59" wp14:editId="68D3CF89">
                      <wp:simplePos x="0" y="0"/>
                      <wp:positionH relativeFrom="column">
                        <wp:posOffset>770255</wp:posOffset>
                      </wp:positionH>
                      <wp:positionV relativeFrom="paragraph">
                        <wp:posOffset>48260</wp:posOffset>
                      </wp:positionV>
                      <wp:extent cx="448733" cy="203200"/>
                      <wp:effectExtent l="12700" t="38100" r="21590" b="38100"/>
                      <wp:wrapNone/>
                      <wp:docPr id="35" name="右箭头 16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733" cy="2032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66B305" id="右箭头 16" o:spid="_x0000_s1026" type="#_x0000_t13" style="position:absolute;left:0;text-align:left;margin-left:60.65pt;margin-top:3.8pt;width:35.35pt;height:1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" adj="16709" fillcolor="#4f81bd [3204]" strokecolor="#243f60 [1604]" strokeweight="2pt"/>
                  </w:pict>
                </mc:Fallback>
              </mc:AlternateContent>
            </w:r>
          </w:p>
          <w:p w:rsidR="00446959" w:rsidRPr="00083446" w:rsidRDefault="00446959" w:rsidP="00BD1D9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</w:p>
          <w:p w:rsidR="00446959" w:rsidRPr="00083446" w:rsidRDefault="00446959" w:rsidP="00BD1D9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</w:p>
          <w:p w:rsidR="00446959" w:rsidRPr="00083446" w:rsidRDefault="00446959" w:rsidP="00BD1D9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</w:p>
        </w:tc>
        <w:tc>
          <w:tcPr>
            <w:tcW w:w="795" w:type="dxa"/>
            <w:vAlign w:val="center"/>
          </w:tcPr>
          <w:p w:rsidR="00446959" w:rsidRPr="00083446" w:rsidRDefault="00446959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</w:tr>
    </w:tbl>
    <w:p w:rsidR="00FE10F6" w:rsidRPr="00083446" w:rsidRDefault="00FE10F6" w:rsidP="00DE59C2">
      <w:pPr>
        <w:pStyle w:val="af1"/>
        <w:numPr>
          <w:ilvl w:val="0"/>
          <w:numId w:val="17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1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脚本切片四</w:t>
      </w:r>
      <w:r w:rsidRPr="00083446">
        <w:rPr>
          <w:rFonts w:ascii="微软雅黑" w:eastAsia="微软雅黑" w:hAnsi="微软雅黑" w:hint="eastAsia"/>
          <w:b/>
          <w:color w:val="000000" w:themeColor="text1"/>
          <w:sz w:val="21"/>
        </w:rPr>
        <w:t>：</w:t>
      </w:r>
      <w:r w:rsidR="00123EB2">
        <w:rPr>
          <w:rStyle w:val="ae"/>
          <w:rFonts w:hint="eastAsia"/>
          <w:b/>
          <w:sz w:val="21"/>
        </w:rPr>
        <w:t>Map程序</w:t>
      </w:r>
    </w:p>
    <w:tbl>
      <w:tblPr>
        <w:tblStyle w:val="af0"/>
        <w:tblW w:w="10630" w:type="dxa"/>
        <w:tblInd w:w="391" w:type="dxa"/>
        <w:tblLayout w:type="fixed"/>
        <w:tblLook w:val="04A0" w:firstRow="1" w:lastRow="0" w:firstColumn="1" w:lastColumn="0" w:noHBand="0" w:noVBand="1"/>
      </w:tblPr>
      <w:tblGrid>
        <w:gridCol w:w="1013"/>
        <w:gridCol w:w="3998"/>
        <w:gridCol w:w="4824"/>
        <w:gridCol w:w="795"/>
      </w:tblGrid>
      <w:tr w:rsidR="00FE10F6" w:rsidRPr="00083446" w:rsidTr="00BD1D9C">
        <w:tc>
          <w:tcPr>
            <w:tcW w:w="1013" w:type="dxa"/>
          </w:tcPr>
          <w:p w:rsidR="00FE10F6" w:rsidRPr="00083446" w:rsidRDefault="00FE10F6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模块</w:t>
            </w:r>
          </w:p>
        </w:tc>
        <w:tc>
          <w:tcPr>
            <w:tcW w:w="3998" w:type="dxa"/>
          </w:tcPr>
          <w:p w:rsidR="00FE10F6" w:rsidRPr="00083446" w:rsidRDefault="00FE10F6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824" w:type="dxa"/>
          </w:tcPr>
          <w:p w:rsidR="00FE10F6" w:rsidRPr="00083446" w:rsidRDefault="00FE10F6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95" w:type="dxa"/>
          </w:tcPr>
          <w:p w:rsidR="00FE10F6" w:rsidRPr="00083446" w:rsidRDefault="00FE10F6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FE10F6" w:rsidRPr="00083446" w:rsidTr="00BD1D9C">
        <w:trPr>
          <w:trHeight w:val="377"/>
        </w:trPr>
        <w:tc>
          <w:tcPr>
            <w:tcW w:w="1013" w:type="dxa"/>
            <w:vMerge w:val="restart"/>
            <w:vAlign w:val="center"/>
          </w:tcPr>
          <w:p w:rsidR="00FE10F6" w:rsidRPr="00083446" w:rsidRDefault="00CC76EB" w:rsidP="00BD1D9C">
            <w:pPr>
              <w:jc w:val="center"/>
              <w:rPr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hint="eastAsia"/>
                <w:b/>
                <w:color w:val="000000" w:themeColor="text1"/>
                <w:sz w:val="15"/>
                <w:szCs w:val="18"/>
              </w:rPr>
              <w:t>编写并启动程序</w:t>
            </w:r>
          </w:p>
        </w:tc>
        <w:tc>
          <w:tcPr>
            <w:tcW w:w="3998" w:type="dxa"/>
            <w:vAlign w:val="center"/>
          </w:tcPr>
          <w:p w:rsidR="00FE10F6" w:rsidRPr="00083446" w:rsidRDefault="00123EB2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根据模型开发</w:t>
            </w:r>
            <w: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</w:t>
            </w: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</w:t>
            </w:r>
          </w:p>
        </w:tc>
        <w:tc>
          <w:tcPr>
            <w:tcW w:w="4824" w:type="dxa"/>
            <w:vAlign w:val="center"/>
          </w:tcPr>
          <w:p w:rsidR="00FE10F6" w:rsidRPr="00083446" w:rsidRDefault="00123EB2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根据模型自行开发M</w:t>
            </w:r>
            <w: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ap</w:t>
            </w: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</w:t>
            </w:r>
          </w:p>
        </w:tc>
        <w:tc>
          <w:tcPr>
            <w:tcW w:w="795" w:type="dxa"/>
            <w:vAlign w:val="center"/>
          </w:tcPr>
          <w:p w:rsidR="00FE10F6" w:rsidRPr="00083446" w:rsidRDefault="00FE10F6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</w:tr>
      <w:tr w:rsidR="00FE10F6" w:rsidRPr="00083446" w:rsidTr="00BD1D9C">
        <w:trPr>
          <w:trHeight w:val="90"/>
        </w:trPr>
        <w:tc>
          <w:tcPr>
            <w:tcW w:w="1013" w:type="dxa"/>
            <w:vMerge/>
            <w:vAlign w:val="center"/>
          </w:tcPr>
          <w:p w:rsidR="00FE10F6" w:rsidRPr="00083446" w:rsidRDefault="00FE10F6" w:rsidP="00BD1D9C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 w:val="21"/>
                <w:szCs w:val="21"/>
              </w:rPr>
            </w:pPr>
          </w:p>
        </w:tc>
        <w:tc>
          <w:tcPr>
            <w:tcW w:w="3998" w:type="dxa"/>
          </w:tcPr>
          <w:p w:rsidR="00FE10F6" w:rsidRPr="00083446" w:rsidRDefault="00FE10F6" w:rsidP="00BD1D9C">
            <w:pPr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讲师：</w:t>
            </w:r>
            <w:r w:rsidR="00176E21"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过一下</w:t>
            </w:r>
            <w:r w:rsidR="00176E21"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  <w:t>Map</w:t>
            </w:r>
            <w:r w:rsidR="00176E21"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程序，课后每个同学自行完成</w:t>
            </w:r>
            <w:r w:rsidR="00176E21"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  <w:t>Map</w:t>
            </w:r>
            <w:r w:rsidR="00176E21"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程序开发</w:t>
            </w:r>
          </w:p>
          <w:p w:rsidR="00FE10F6" w:rsidRPr="00083446" w:rsidRDefault="00FE10F6" w:rsidP="004A2D29">
            <w:pPr>
              <w:pStyle w:val="af1"/>
              <w:ind w:left="466"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</w:pPr>
          </w:p>
        </w:tc>
        <w:tc>
          <w:tcPr>
            <w:tcW w:w="4824" w:type="dxa"/>
          </w:tcPr>
          <w:p w:rsidR="00011FFC" w:rsidRPr="00011FFC" w:rsidRDefault="00011FFC" w:rsidP="00011FF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public class </w:t>
            </w:r>
            <w:proofErr w:type="spellStart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YessunMapper</w:t>
            </w:r>
            <w:proofErr w:type="spellEnd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 extends Mapper&lt;</w:t>
            </w:r>
            <w:proofErr w:type="spellStart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LongWritable</w:t>
            </w:r>
            <w:proofErr w:type="spellEnd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, Text, Text, Text&gt; {</w:t>
            </w:r>
          </w:p>
          <w:p w:rsidR="00011FFC" w:rsidRPr="00011FFC" w:rsidRDefault="00011FFC" w:rsidP="00011FF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@Override</w:t>
            </w:r>
          </w:p>
          <w:p w:rsidR="00011FFC" w:rsidRPr="00011FFC" w:rsidRDefault="00011FFC" w:rsidP="00011FF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protected void </w:t>
            </w:r>
            <w:proofErr w:type="gramStart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map(</w:t>
            </w:r>
            <w:proofErr w:type="spellStart"/>
            <w:proofErr w:type="gramEnd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LongWritable</w:t>
            </w:r>
            <w:proofErr w:type="spellEnd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 key, Text value, Mapper&lt;</w:t>
            </w:r>
            <w:proofErr w:type="spellStart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LongWritable</w:t>
            </w:r>
            <w:proofErr w:type="spellEnd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, Text, Text, Text&gt;.Context context)</w:t>
            </w:r>
          </w:p>
          <w:p w:rsidR="00011FFC" w:rsidRPr="00011FFC" w:rsidRDefault="00011FFC" w:rsidP="00011FF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throws </w:t>
            </w:r>
            <w:proofErr w:type="spellStart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IOException</w:t>
            </w:r>
            <w:proofErr w:type="spellEnd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, </w:t>
            </w:r>
            <w:proofErr w:type="spellStart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InterruptedException</w:t>
            </w:r>
            <w:proofErr w:type="spellEnd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 {</w:t>
            </w:r>
          </w:p>
          <w:p w:rsidR="00011FFC" w:rsidRPr="00011FFC" w:rsidRDefault="00011FFC" w:rsidP="00011FF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  <w:t xml:space="preserve">String a = </w:t>
            </w:r>
            <w:proofErr w:type="spellStart"/>
            <w:proofErr w:type="gramStart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value.toString</w:t>
            </w:r>
            <w:proofErr w:type="spellEnd"/>
            <w:proofErr w:type="gramEnd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();</w:t>
            </w:r>
          </w:p>
          <w:p w:rsidR="00011FFC" w:rsidRPr="00011FFC" w:rsidRDefault="00011FFC" w:rsidP="00011FF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  <w:t xml:space="preserve">String b[] = </w:t>
            </w:r>
            <w:proofErr w:type="spellStart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a.split</w:t>
            </w:r>
            <w:proofErr w:type="spellEnd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("\t");//</w:t>
            </w:r>
            <w:r w:rsidRPr="00011FFC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数组</w:t>
            </w: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b</w:t>
            </w:r>
            <w:r w:rsidRPr="00011FFC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里包括了两个人，子与父</w:t>
            </w:r>
          </w:p>
          <w:p w:rsidR="00011FFC" w:rsidRPr="00011FFC" w:rsidRDefault="00011FFC" w:rsidP="00011FF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  <w:t xml:space="preserve">String </w:t>
            </w: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u w:val="single"/>
                <w:shd w:val="clear" w:color="auto" w:fill="FFFFFF"/>
                <w:lang w:bidi="ar"/>
              </w:rPr>
              <w:t>child</w:t>
            </w: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=b[0];//</w:t>
            </w:r>
            <w:r w:rsidRPr="00011FFC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儿子</w:t>
            </w:r>
          </w:p>
          <w:p w:rsidR="00011FFC" w:rsidRPr="00011FFC" w:rsidRDefault="00011FFC" w:rsidP="00011FF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  <w:t xml:space="preserve">String </w:t>
            </w: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u w:val="single"/>
                <w:shd w:val="clear" w:color="auto" w:fill="FFFFFF"/>
                <w:lang w:bidi="ar"/>
              </w:rPr>
              <w:t>parent</w:t>
            </w: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 = b[1];//</w:t>
            </w:r>
            <w:r w:rsidRPr="00011FFC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父亲</w:t>
            </w:r>
          </w:p>
          <w:p w:rsidR="00011FFC" w:rsidRPr="00011FFC" w:rsidRDefault="00011FFC" w:rsidP="00011FF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</w:r>
            <w:proofErr w:type="spellStart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context.write</w:t>
            </w:r>
            <w:proofErr w:type="spellEnd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(new Text(b[0]), new Text(b[1]+“_p”)); //</w:t>
            </w:r>
            <w:r w:rsidRPr="00011FFC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相当于第一个表（文件）</w:t>
            </w:r>
          </w:p>
          <w:p w:rsidR="00011FFC" w:rsidRPr="00011FFC" w:rsidRDefault="00011FFC" w:rsidP="00011FF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</w:r>
            <w:proofErr w:type="spellStart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context.write</w:t>
            </w:r>
            <w:proofErr w:type="spellEnd"/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(new Text(b[1]), new Text(b[0]+“_c”)); //</w:t>
            </w:r>
            <w:r w:rsidRPr="00011FFC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相当于第二个表（文件）</w:t>
            </w:r>
          </w:p>
          <w:p w:rsidR="00011FFC" w:rsidRPr="00011FFC" w:rsidRDefault="00011FFC" w:rsidP="00011FF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}</w:t>
            </w:r>
          </w:p>
          <w:p w:rsidR="00011FFC" w:rsidRPr="00011FFC" w:rsidRDefault="00011FFC" w:rsidP="00011FF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011FFC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}</w:t>
            </w:r>
          </w:p>
          <w:p w:rsidR="00FE10F6" w:rsidRPr="00083446" w:rsidRDefault="00FE10F6" w:rsidP="00011FF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</w:p>
        </w:tc>
        <w:tc>
          <w:tcPr>
            <w:tcW w:w="795" w:type="dxa"/>
            <w:vAlign w:val="center"/>
          </w:tcPr>
          <w:p w:rsidR="00FE10F6" w:rsidRPr="00083446" w:rsidRDefault="00FE10F6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</w:tr>
    </w:tbl>
    <w:p w:rsidR="00E05CBD" w:rsidRPr="00083446" w:rsidRDefault="00E05CBD" w:rsidP="00DE59C2">
      <w:pPr>
        <w:pStyle w:val="af1"/>
        <w:numPr>
          <w:ilvl w:val="0"/>
          <w:numId w:val="17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1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脚本切片四</w:t>
      </w:r>
      <w:r w:rsidRPr="00083446">
        <w:rPr>
          <w:rFonts w:ascii="微软雅黑" w:eastAsia="微软雅黑" w:hAnsi="微软雅黑" w:hint="eastAsia"/>
          <w:b/>
          <w:color w:val="000000" w:themeColor="text1"/>
          <w:sz w:val="21"/>
        </w:rPr>
        <w:t>：</w:t>
      </w:r>
      <w:r w:rsidR="004A728C">
        <w:rPr>
          <w:rStyle w:val="ae"/>
          <w:b/>
          <w:sz w:val="21"/>
        </w:rPr>
        <w:t>Reduce</w:t>
      </w:r>
      <w:r>
        <w:rPr>
          <w:rStyle w:val="ae"/>
          <w:rFonts w:hint="eastAsia"/>
          <w:b/>
          <w:sz w:val="21"/>
        </w:rPr>
        <w:t>程序</w:t>
      </w:r>
    </w:p>
    <w:tbl>
      <w:tblPr>
        <w:tblStyle w:val="af0"/>
        <w:tblW w:w="10630" w:type="dxa"/>
        <w:tblInd w:w="391" w:type="dxa"/>
        <w:tblLayout w:type="fixed"/>
        <w:tblLook w:val="04A0" w:firstRow="1" w:lastRow="0" w:firstColumn="1" w:lastColumn="0" w:noHBand="0" w:noVBand="1"/>
      </w:tblPr>
      <w:tblGrid>
        <w:gridCol w:w="1013"/>
        <w:gridCol w:w="3998"/>
        <w:gridCol w:w="4824"/>
        <w:gridCol w:w="795"/>
      </w:tblGrid>
      <w:tr w:rsidR="00E05CBD" w:rsidRPr="00083446" w:rsidTr="00F5429A">
        <w:tc>
          <w:tcPr>
            <w:tcW w:w="1013" w:type="dxa"/>
          </w:tcPr>
          <w:p w:rsidR="00E05CBD" w:rsidRPr="00083446" w:rsidRDefault="00E05CBD" w:rsidP="00F5429A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模块</w:t>
            </w:r>
          </w:p>
        </w:tc>
        <w:tc>
          <w:tcPr>
            <w:tcW w:w="3998" w:type="dxa"/>
          </w:tcPr>
          <w:p w:rsidR="00E05CBD" w:rsidRPr="00083446" w:rsidRDefault="00E05CBD" w:rsidP="00F5429A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824" w:type="dxa"/>
          </w:tcPr>
          <w:p w:rsidR="00E05CBD" w:rsidRPr="00083446" w:rsidRDefault="00E05CBD" w:rsidP="00F5429A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95" w:type="dxa"/>
          </w:tcPr>
          <w:p w:rsidR="00E05CBD" w:rsidRPr="00083446" w:rsidRDefault="00E05CBD" w:rsidP="00F5429A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E05CBD" w:rsidRPr="00083446" w:rsidTr="00F5429A">
        <w:trPr>
          <w:trHeight w:val="377"/>
        </w:trPr>
        <w:tc>
          <w:tcPr>
            <w:tcW w:w="1013" w:type="dxa"/>
            <w:vMerge w:val="restart"/>
            <w:vAlign w:val="center"/>
          </w:tcPr>
          <w:p w:rsidR="00E05CBD" w:rsidRPr="00083446" w:rsidRDefault="00E05CBD" w:rsidP="00F5429A">
            <w:pPr>
              <w:jc w:val="center"/>
              <w:rPr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hint="eastAsia"/>
                <w:b/>
                <w:color w:val="000000" w:themeColor="text1"/>
                <w:sz w:val="15"/>
                <w:szCs w:val="18"/>
              </w:rPr>
              <w:t>编写并启动程序</w:t>
            </w:r>
          </w:p>
        </w:tc>
        <w:tc>
          <w:tcPr>
            <w:tcW w:w="3998" w:type="dxa"/>
            <w:vAlign w:val="center"/>
          </w:tcPr>
          <w:p w:rsidR="00E05CBD" w:rsidRPr="00083446" w:rsidRDefault="00E05CBD" w:rsidP="00F5429A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根据模型开发</w:t>
            </w:r>
            <w:r w:rsidR="00EB3D7E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Reduce</w:t>
            </w: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</w:t>
            </w:r>
          </w:p>
        </w:tc>
        <w:tc>
          <w:tcPr>
            <w:tcW w:w="4824" w:type="dxa"/>
            <w:vAlign w:val="center"/>
          </w:tcPr>
          <w:p w:rsidR="00E05CBD" w:rsidRPr="00083446" w:rsidRDefault="00E05CBD" w:rsidP="00F5429A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根据模型自行开发</w:t>
            </w:r>
            <w:r w:rsidR="00EB3D7E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Reduce</w:t>
            </w: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</w:t>
            </w:r>
          </w:p>
        </w:tc>
        <w:tc>
          <w:tcPr>
            <w:tcW w:w="795" w:type="dxa"/>
            <w:vAlign w:val="center"/>
          </w:tcPr>
          <w:p w:rsidR="00E05CBD" w:rsidRPr="00083446" w:rsidRDefault="00E05CBD" w:rsidP="00F5429A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</w:tr>
      <w:tr w:rsidR="00E05CBD" w:rsidRPr="00083446" w:rsidTr="00F5429A">
        <w:trPr>
          <w:trHeight w:val="90"/>
        </w:trPr>
        <w:tc>
          <w:tcPr>
            <w:tcW w:w="1013" w:type="dxa"/>
            <w:vMerge/>
            <w:vAlign w:val="center"/>
          </w:tcPr>
          <w:p w:rsidR="00E05CBD" w:rsidRPr="00083446" w:rsidRDefault="00E05CBD" w:rsidP="00F5429A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 w:val="21"/>
                <w:szCs w:val="21"/>
              </w:rPr>
            </w:pPr>
          </w:p>
        </w:tc>
        <w:tc>
          <w:tcPr>
            <w:tcW w:w="3998" w:type="dxa"/>
          </w:tcPr>
          <w:p w:rsidR="00E05CBD" w:rsidRPr="00083446" w:rsidRDefault="00E05CBD" w:rsidP="00F5429A">
            <w:pPr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讲师：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过一下</w:t>
            </w:r>
            <w:r w:rsidR="0071770E"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  <w:t>Reduce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程序，课后每个同学自行完成</w:t>
            </w:r>
            <w:r w:rsidR="0071770E"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  <w:t>Reduce</w:t>
            </w:r>
            <w:r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程序开发</w:t>
            </w:r>
          </w:p>
          <w:p w:rsidR="00E05CBD" w:rsidRPr="00083446" w:rsidRDefault="00E05CBD" w:rsidP="00F5429A">
            <w:pPr>
              <w:pStyle w:val="af1"/>
              <w:ind w:left="466"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</w:pPr>
          </w:p>
        </w:tc>
        <w:tc>
          <w:tcPr>
            <w:tcW w:w="4824" w:type="dxa"/>
          </w:tcPr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public class 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YesunReducer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 extends Reducer&lt;Text, Text, Text, Text&gt; {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@Override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protected void reduce(Text key/*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传进来的键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  </w:t>
            </w: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jack*/, 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Iterable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&lt;Text&gt; values/*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值的集合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*</w:t>
            </w: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/, Reducer&lt;Text, Text, Text, Text&gt;.Context context) throws 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IOException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, 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InterruptedException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 {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  <w:t xml:space="preserve">Iterator 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ita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 = 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values.iterator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();//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获取循环的遍历器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  <w:t xml:space="preserve">List&lt;String&gt; 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lc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= new 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ArrayList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&lt;String&gt;();//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存放</w:t>
            </w: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_c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结尾的人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  <w:t xml:space="preserve">List&lt;String&gt; 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lp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= new 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ArrayList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&lt;String&gt;();//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存放</w:t>
            </w: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_p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结尾的人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  <w:t>while(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ita.hasNext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()){//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先判断</w:t>
            </w: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values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里有没有内容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</w: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  <w:t>Text t = (Text)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ita.next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();//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返回当前的内容并将指针移动到下一个内容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String s1 = </w:t>
            </w:r>
            <w:proofErr w:type="spellStart"/>
            <w:proofErr w:type="gram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t.toString</w:t>
            </w:r>
            <w:proofErr w:type="spellEnd"/>
            <w:proofErr w:type="gram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();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if(s1.endsWith("_c")){//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如果以</w:t>
            </w: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_c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结尾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s1 = s1.substring(0,s1.indexOf("_"));//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u w:val="single"/>
                <w:shd w:val="clear" w:color="auto" w:fill="FFFFFF"/>
                <w:lang w:bidi="ar"/>
              </w:rPr>
              <w:t>indexof</w:t>
            </w:r>
            <w:proofErr w:type="spellEnd"/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获取字符在字符串中的位置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lc.add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(s1);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}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if(s1.endsWith("_p")){//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如果以</w:t>
            </w: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_p</w:t>
            </w:r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结尾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s1 = s1.substring(0,s1.indexOf("_"));//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u w:val="single"/>
                <w:shd w:val="clear" w:color="auto" w:fill="FFFFFF"/>
                <w:lang w:bidi="ar"/>
              </w:rPr>
              <w:t>indexof</w:t>
            </w:r>
            <w:proofErr w:type="spellEnd"/>
            <w:r w:rsidRPr="00EB3D7E">
              <w:rPr>
                <w:rFonts w:ascii="Arial" w:hAnsi="Arial" w:cs="Arial" w:hint="eastAsia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获取字符在字符串中的位置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lp.add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(s1);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lastRenderedPageBreak/>
              <w:t xml:space="preserve">} 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  <w:t>}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proofErr w:type="gram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for(</w:t>
            </w:r>
            <w:proofErr w:type="gram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String 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c:lc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){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proofErr w:type="gram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for(</w:t>
            </w:r>
            <w:proofErr w:type="gram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 xml:space="preserve">String </w:t>
            </w:r>
            <w:proofErr w:type="spell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p:lp</w:t>
            </w:r>
            <w:proofErr w:type="spell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){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proofErr w:type="spellStart"/>
            <w:proofErr w:type="gramStart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context.write</w:t>
            </w:r>
            <w:proofErr w:type="spellEnd"/>
            <w:proofErr w:type="gramEnd"/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(new Text(c), new Text(p));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}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ab/>
              <w:t>}</w:t>
            </w:r>
          </w:p>
          <w:p w:rsidR="00EB3D7E" w:rsidRPr="00EB3D7E" w:rsidRDefault="00EB3D7E" w:rsidP="00EB3D7E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  <w:r w:rsidRPr="00EB3D7E"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  <w:t>}}</w:t>
            </w:r>
          </w:p>
          <w:p w:rsidR="00E05CBD" w:rsidRPr="00083446" w:rsidRDefault="00E05CBD" w:rsidP="00F5429A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</w:p>
        </w:tc>
        <w:tc>
          <w:tcPr>
            <w:tcW w:w="795" w:type="dxa"/>
            <w:vAlign w:val="center"/>
          </w:tcPr>
          <w:p w:rsidR="00E05CBD" w:rsidRPr="00083446" w:rsidRDefault="00E05CBD" w:rsidP="00F5429A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</w:tr>
    </w:tbl>
    <w:p w:rsidR="00E05CBD" w:rsidRPr="00E05CBD" w:rsidRDefault="00E05CBD" w:rsidP="00E05CBD">
      <w:pPr>
        <w:spacing w:beforeLines="100" w:before="312" w:afterLines="100" w:after="312" w:line="400" w:lineRule="exact"/>
        <w:outlineLvl w:val="1"/>
        <w:rPr>
          <w:rFonts w:ascii="微软雅黑" w:eastAsia="微软雅黑" w:hAnsi="微软雅黑"/>
          <w:color w:val="000000" w:themeColor="text1"/>
          <w:sz w:val="21"/>
        </w:rPr>
      </w:pPr>
    </w:p>
    <w:p w:rsidR="006059ED" w:rsidRPr="00083446" w:rsidRDefault="006059ED" w:rsidP="00DE59C2">
      <w:pPr>
        <w:pStyle w:val="af1"/>
        <w:numPr>
          <w:ilvl w:val="0"/>
          <w:numId w:val="17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1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脚本切片四</w:t>
      </w:r>
      <w:r w:rsidRPr="00083446">
        <w:rPr>
          <w:rFonts w:ascii="微软雅黑" w:eastAsia="微软雅黑" w:hAnsi="微软雅黑" w:hint="eastAsia"/>
          <w:b/>
          <w:color w:val="000000" w:themeColor="text1"/>
          <w:sz w:val="21"/>
        </w:rPr>
        <w:t>：</w:t>
      </w:r>
      <w:r w:rsidRPr="00083446">
        <w:rPr>
          <w:rStyle w:val="ae"/>
          <w:rFonts w:hint="eastAsia"/>
          <w:b/>
          <w:sz w:val="21"/>
        </w:rPr>
        <w:t>编只是点回顾</w:t>
      </w:r>
    </w:p>
    <w:tbl>
      <w:tblPr>
        <w:tblStyle w:val="af0"/>
        <w:tblW w:w="10630" w:type="dxa"/>
        <w:tblInd w:w="391" w:type="dxa"/>
        <w:tblLayout w:type="fixed"/>
        <w:tblLook w:val="04A0" w:firstRow="1" w:lastRow="0" w:firstColumn="1" w:lastColumn="0" w:noHBand="0" w:noVBand="1"/>
      </w:tblPr>
      <w:tblGrid>
        <w:gridCol w:w="1013"/>
        <w:gridCol w:w="3998"/>
        <w:gridCol w:w="4824"/>
        <w:gridCol w:w="795"/>
      </w:tblGrid>
      <w:tr w:rsidR="006059ED" w:rsidRPr="00083446" w:rsidTr="00BD1D9C">
        <w:tc>
          <w:tcPr>
            <w:tcW w:w="1013" w:type="dxa"/>
          </w:tcPr>
          <w:p w:rsidR="006059ED" w:rsidRPr="00083446" w:rsidRDefault="006059E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模块</w:t>
            </w:r>
          </w:p>
        </w:tc>
        <w:tc>
          <w:tcPr>
            <w:tcW w:w="3998" w:type="dxa"/>
          </w:tcPr>
          <w:p w:rsidR="006059ED" w:rsidRPr="00083446" w:rsidRDefault="006059E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824" w:type="dxa"/>
          </w:tcPr>
          <w:p w:rsidR="006059ED" w:rsidRPr="00083446" w:rsidRDefault="006059E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95" w:type="dxa"/>
          </w:tcPr>
          <w:p w:rsidR="006059ED" w:rsidRPr="00083446" w:rsidRDefault="006059ED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6059ED" w:rsidRPr="00083446" w:rsidTr="00BD1D9C">
        <w:trPr>
          <w:trHeight w:val="377"/>
        </w:trPr>
        <w:tc>
          <w:tcPr>
            <w:tcW w:w="1013" w:type="dxa"/>
            <w:vMerge w:val="restart"/>
            <w:vAlign w:val="center"/>
          </w:tcPr>
          <w:p w:rsidR="006059ED" w:rsidRPr="00083446" w:rsidRDefault="004277AC" w:rsidP="00BD1D9C">
            <w:pPr>
              <w:jc w:val="center"/>
              <w:rPr>
                <w:b/>
                <w:color w:val="000000" w:themeColor="text1"/>
                <w:sz w:val="15"/>
                <w:szCs w:val="18"/>
              </w:rPr>
            </w:pPr>
            <w:r>
              <w:rPr>
                <w:rFonts w:hint="eastAsia"/>
                <w:b/>
                <w:color w:val="000000" w:themeColor="text1"/>
                <w:sz w:val="15"/>
                <w:szCs w:val="18"/>
              </w:rPr>
              <w:t>知识点总结</w:t>
            </w:r>
          </w:p>
        </w:tc>
        <w:tc>
          <w:tcPr>
            <w:tcW w:w="3998" w:type="dxa"/>
            <w:vAlign w:val="center"/>
          </w:tcPr>
          <w:p w:rsidR="006059ED" w:rsidRPr="00083446" w:rsidRDefault="004277AC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知识点总结</w:t>
            </w:r>
          </w:p>
        </w:tc>
        <w:tc>
          <w:tcPr>
            <w:tcW w:w="4824" w:type="dxa"/>
            <w:vAlign w:val="center"/>
          </w:tcPr>
          <w:p w:rsidR="006059ED" w:rsidRPr="00083446" w:rsidRDefault="006059ED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795" w:type="dxa"/>
            <w:vAlign w:val="center"/>
          </w:tcPr>
          <w:p w:rsidR="006059ED" w:rsidRPr="00083446" w:rsidRDefault="006059ED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</w:tr>
      <w:tr w:rsidR="006059ED" w:rsidRPr="00083446" w:rsidTr="00BD1D9C">
        <w:trPr>
          <w:trHeight w:val="90"/>
        </w:trPr>
        <w:tc>
          <w:tcPr>
            <w:tcW w:w="1013" w:type="dxa"/>
            <w:vMerge/>
            <w:vAlign w:val="center"/>
          </w:tcPr>
          <w:p w:rsidR="006059ED" w:rsidRPr="00083446" w:rsidRDefault="006059ED" w:rsidP="00BD1D9C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 w:val="21"/>
                <w:szCs w:val="21"/>
              </w:rPr>
            </w:pPr>
          </w:p>
        </w:tc>
        <w:tc>
          <w:tcPr>
            <w:tcW w:w="3998" w:type="dxa"/>
          </w:tcPr>
          <w:p w:rsidR="006059ED" w:rsidRPr="00083446" w:rsidRDefault="006059ED" w:rsidP="00BD1D9C">
            <w:pPr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讲师：</w:t>
            </w:r>
          </w:p>
          <w:p w:rsidR="006059ED" w:rsidRPr="00083446" w:rsidRDefault="004F43D5" w:rsidP="00C219F1">
            <w:pPr>
              <w:pStyle w:val="af1"/>
              <w:ind w:left="420"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color w:val="000000" w:themeColor="text1"/>
                <w:sz w:val="15"/>
                <w:szCs w:val="18"/>
              </w:rPr>
              <w:t>设计具有自连接关系的表模型</w:t>
            </w:r>
          </w:p>
        </w:tc>
        <w:tc>
          <w:tcPr>
            <w:tcW w:w="4824" w:type="dxa"/>
          </w:tcPr>
          <w:p w:rsidR="006059ED" w:rsidRPr="00083446" w:rsidRDefault="006059ED" w:rsidP="00BD1D9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</w:p>
          <w:p w:rsidR="006059ED" w:rsidRPr="004F43D5" w:rsidRDefault="006059ED" w:rsidP="00BD1D9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</w:p>
          <w:p w:rsidR="006059ED" w:rsidRPr="00083446" w:rsidRDefault="006059ED" w:rsidP="00BD1D9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</w:p>
          <w:p w:rsidR="006059ED" w:rsidRPr="00083446" w:rsidRDefault="006059ED" w:rsidP="00BD1D9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</w:p>
          <w:p w:rsidR="006059ED" w:rsidRPr="00083446" w:rsidRDefault="006059ED" w:rsidP="00BD1D9C">
            <w:pPr>
              <w:rPr>
                <w:rFonts w:ascii="Arial" w:hAnsi="Arial" w:cs="Arial"/>
                <w:color w:val="000000" w:themeColor="text1"/>
                <w:sz w:val="11"/>
                <w:szCs w:val="14"/>
                <w:shd w:val="clear" w:color="auto" w:fill="FFFFFF"/>
                <w:lang w:bidi="ar"/>
              </w:rPr>
            </w:pPr>
          </w:p>
        </w:tc>
        <w:tc>
          <w:tcPr>
            <w:tcW w:w="795" w:type="dxa"/>
            <w:vAlign w:val="center"/>
          </w:tcPr>
          <w:p w:rsidR="006059ED" w:rsidRPr="00083446" w:rsidRDefault="006059ED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</w:tr>
    </w:tbl>
    <w:p w:rsidR="007907BB" w:rsidRPr="00083446" w:rsidRDefault="007907BB" w:rsidP="007907BB">
      <w:pPr>
        <w:spacing w:line="440" w:lineRule="exact"/>
        <w:rPr>
          <w:rFonts w:ascii="微软雅黑" w:eastAsia="微软雅黑" w:hAnsi="微软雅黑"/>
          <w:b/>
          <w:sz w:val="22"/>
          <w:szCs w:val="28"/>
        </w:rPr>
      </w:pPr>
      <w:r w:rsidRPr="00083446">
        <w:rPr>
          <w:rFonts w:ascii="微软雅黑" w:eastAsia="微软雅黑" w:hAnsi="微软雅黑" w:hint="eastAsia"/>
          <w:b/>
          <w:sz w:val="22"/>
          <w:szCs w:val="28"/>
        </w:rPr>
        <w:t>七、教学过程脚本设计</w:t>
      </w:r>
      <w:r w:rsidR="00E7135A">
        <w:rPr>
          <w:rFonts w:ascii="微软雅黑" w:eastAsia="微软雅黑" w:hAnsi="微软雅黑" w:hint="eastAsia"/>
          <w:b/>
          <w:bCs/>
          <w:color w:val="000000"/>
          <w:sz w:val="22"/>
          <w:szCs w:val="28"/>
        </w:rPr>
        <w:t>——第四</w:t>
      </w:r>
      <w:r w:rsidR="00D7199C" w:rsidRPr="00083446">
        <w:rPr>
          <w:rFonts w:ascii="微软雅黑" w:eastAsia="微软雅黑" w:hAnsi="微软雅黑" w:hint="eastAsia"/>
          <w:b/>
          <w:bCs/>
          <w:color w:val="000000"/>
          <w:sz w:val="22"/>
          <w:szCs w:val="28"/>
        </w:rPr>
        <w:t>课时</w:t>
      </w:r>
    </w:p>
    <w:p w:rsidR="007907BB" w:rsidRPr="00083446" w:rsidRDefault="007907BB" w:rsidP="00DE59C2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1"/>
        </w:rPr>
      </w:pPr>
      <w:r w:rsidRPr="00083446">
        <w:rPr>
          <w:rFonts w:ascii="微软雅黑" w:eastAsia="微软雅黑" w:hAnsi="微软雅黑" w:hint="eastAsia"/>
          <w:b/>
          <w:bCs/>
          <w:color w:val="000000"/>
          <w:sz w:val="21"/>
        </w:rPr>
        <w:t>脚本设计思路</w:t>
      </w:r>
    </w:p>
    <w:p w:rsidR="007907BB" w:rsidRPr="00083446" w:rsidRDefault="007907BB" w:rsidP="007907BB">
      <w:pPr>
        <w:rPr>
          <w:sz w:val="21"/>
          <w:lang w:bidi="ar"/>
        </w:rPr>
      </w:pPr>
      <w:r w:rsidRPr="00083446">
        <w:rPr>
          <w:rFonts w:hint="eastAsia"/>
          <w:sz w:val="21"/>
          <w:lang w:bidi="ar"/>
        </w:rPr>
        <w:t xml:space="preserve">         </w:t>
      </w:r>
      <w:r w:rsidR="00150AE8">
        <w:rPr>
          <w:noProof/>
          <w:sz w:val="21"/>
          <w:lang w:bidi="ar"/>
        </w:rPr>
        <w:drawing>
          <wp:inline distT="0" distB="0" distL="0" distR="0">
            <wp:extent cx="5702300" cy="3022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912560C-CE9B-4918-911D-31FAB8A7FC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BB" w:rsidRPr="00083446" w:rsidRDefault="007907BB" w:rsidP="00DE59C2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1"/>
        </w:rPr>
      </w:pPr>
      <w:r w:rsidRPr="00083446">
        <w:rPr>
          <w:rFonts w:ascii="微软雅黑" w:eastAsia="微软雅黑" w:hAnsi="微软雅黑" w:hint="eastAsia"/>
          <w:b/>
          <w:bCs/>
          <w:color w:val="000000"/>
          <w:sz w:val="21"/>
        </w:rPr>
        <w:lastRenderedPageBreak/>
        <w:t>脚本切片设计思路</w:t>
      </w:r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7907BB" w:rsidRPr="00083446" w:rsidTr="00BD1D9C">
        <w:trPr>
          <w:trHeight w:val="448"/>
        </w:trPr>
        <w:tc>
          <w:tcPr>
            <w:tcW w:w="825" w:type="dxa"/>
            <w:vAlign w:val="center"/>
          </w:tcPr>
          <w:p w:rsidR="007907BB" w:rsidRPr="00083446" w:rsidRDefault="007907BB" w:rsidP="00BD1D9C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981" w:type="dxa"/>
            <w:vAlign w:val="center"/>
          </w:tcPr>
          <w:p w:rsidR="007907BB" w:rsidRPr="00083446" w:rsidRDefault="007907BB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7907BB" w:rsidRPr="00083446" w:rsidRDefault="007907BB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7907BB" w:rsidRPr="00083446" w:rsidRDefault="007907BB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7907BB" w:rsidRPr="00083446" w:rsidRDefault="007907BB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sz w:val="21"/>
                <w:szCs w:val="21"/>
              </w:rPr>
              <w:t>时间</w:t>
            </w:r>
          </w:p>
        </w:tc>
      </w:tr>
      <w:tr w:rsidR="007907BB" w:rsidRPr="00083446" w:rsidTr="00BD1D9C">
        <w:trPr>
          <w:trHeight w:val="90"/>
        </w:trPr>
        <w:tc>
          <w:tcPr>
            <w:tcW w:w="825" w:type="dxa"/>
          </w:tcPr>
          <w:p w:rsidR="007907BB" w:rsidRPr="00083446" w:rsidRDefault="00491CA9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1</w:t>
            </w:r>
          </w:p>
        </w:tc>
        <w:tc>
          <w:tcPr>
            <w:tcW w:w="1981" w:type="dxa"/>
          </w:tcPr>
          <w:p w:rsidR="007907BB" w:rsidRPr="00083446" w:rsidRDefault="001E5E16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5"/>
                <w:szCs w:val="18"/>
              </w:rPr>
              <w:t>需求</w:t>
            </w:r>
          </w:p>
        </w:tc>
        <w:tc>
          <w:tcPr>
            <w:tcW w:w="2938" w:type="dxa"/>
          </w:tcPr>
          <w:p w:rsidR="007907BB" w:rsidRPr="00083446" w:rsidRDefault="00A11276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理解，掌握，自行编写</w:t>
            </w:r>
          </w:p>
        </w:tc>
        <w:tc>
          <w:tcPr>
            <w:tcW w:w="3811" w:type="dxa"/>
          </w:tcPr>
          <w:p w:rsidR="007907BB" w:rsidRPr="00083446" w:rsidRDefault="007907BB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7907BB" w:rsidRPr="00083446" w:rsidRDefault="007907BB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  <w:tr w:rsidR="007907BB" w:rsidRPr="00083446" w:rsidTr="00BD1D9C">
        <w:trPr>
          <w:trHeight w:val="90"/>
        </w:trPr>
        <w:tc>
          <w:tcPr>
            <w:tcW w:w="825" w:type="dxa"/>
          </w:tcPr>
          <w:p w:rsidR="007907BB" w:rsidRPr="00083446" w:rsidRDefault="00491CA9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b/>
                <w:sz w:val="15"/>
                <w:szCs w:val="18"/>
              </w:rPr>
              <w:t>2</w:t>
            </w:r>
          </w:p>
        </w:tc>
        <w:tc>
          <w:tcPr>
            <w:tcW w:w="1981" w:type="dxa"/>
          </w:tcPr>
          <w:p w:rsidR="007907BB" w:rsidRPr="00083446" w:rsidRDefault="00A11276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实践文档提交</w:t>
            </w:r>
            <w:r w:rsidR="00AF1D6B" w:rsidRPr="00083446">
              <w:rPr>
                <w:rFonts w:ascii="微软雅黑" w:eastAsia="微软雅黑" w:hAnsi="微软雅黑" w:hint="eastAsia"/>
                <w:b/>
                <w:sz w:val="15"/>
                <w:szCs w:val="18"/>
              </w:rPr>
              <w:t>要求</w:t>
            </w:r>
          </w:p>
        </w:tc>
        <w:tc>
          <w:tcPr>
            <w:tcW w:w="2938" w:type="dxa"/>
          </w:tcPr>
          <w:p w:rsidR="007907BB" w:rsidRPr="00083446" w:rsidRDefault="00A5767E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sz w:val="15"/>
                <w:szCs w:val="18"/>
              </w:rPr>
              <w:t>文档的提交要求</w:t>
            </w:r>
          </w:p>
        </w:tc>
        <w:tc>
          <w:tcPr>
            <w:tcW w:w="3811" w:type="dxa"/>
          </w:tcPr>
          <w:p w:rsidR="007907BB" w:rsidRPr="00083446" w:rsidRDefault="007907BB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1020" w:type="dxa"/>
          </w:tcPr>
          <w:p w:rsidR="007907BB" w:rsidRPr="00083446" w:rsidRDefault="007907BB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5"/>
                <w:szCs w:val="18"/>
              </w:rPr>
            </w:pPr>
          </w:p>
        </w:tc>
      </w:tr>
    </w:tbl>
    <w:p w:rsidR="007907BB" w:rsidRPr="00083446" w:rsidRDefault="007907BB" w:rsidP="007907BB">
      <w:pPr>
        <w:pStyle w:val="af1"/>
        <w:spacing w:beforeLines="100" w:before="312" w:afterLines="100" w:after="312" w:line="400" w:lineRule="exact"/>
        <w:ind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</w:p>
    <w:p w:rsidR="007907BB" w:rsidRPr="00083446" w:rsidRDefault="007907BB" w:rsidP="007907BB">
      <w:pPr>
        <w:spacing w:beforeLines="100" w:before="312" w:afterLines="100" w:after="312" w:line="400" w:lineRule="exact"/>
        <w:outlineLvl w:val="1"/>
        <w:rPr>
          <w:rFonts w:ascii="微软雅黑" w:eastAsia="微软雅黑" w:hAnsi="微软雅黑"/>
          <w:color w:val="000000" w:themeColor="text1"/>
          <w:sz w:val="22"/>
          <w:szCs w:val="28"/>
        </w:rPr>
      </w:pPr>
    </w:p>
    <w:p w:rsidR="007907BB" w:rsidRPr="00083446" w:rsidRDefault="007907BB" w:rsidP="00DE59C2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脚本切片三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941A11" w:rsidRPr="00083446">
        <w:rPr>
          <w:rStyle w:val="ae"/>
          <w:rFonts w:hint="eastAsia"/>
          <w:sz w:val="21"/>
        </w:rPr>
        <w:t>降雨量程序实践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7907BB" w:rsidRPr="00083446" w:rsidTr="00BD1D9C">
        <w:tc>
          <w:tcPr>
            <w:tcW w:w="1109" w:type="dxa"/>
          </w:tcPr>
          <w:p w:rsidR="007907BB" w:rsidRPr="00083446" w:rsidRDefault="007907BB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907BB" w:rsidRPr="00083446" w:rsidRDefault="007907BB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7907BB" w:rsidRPr="00083446" w:rsidRDefault="007907BB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7907BB" w:rsidRPr="00083446" w:rsidRDefault="007907BB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7907BB" w:rsidRPr="00083446" w:rsidTr="00BD1D9C">
        <w:trPr>
          <w:trHeight w:val="339"/>
        </w:trPr>
        <w:tc>
          <w:tcPr>
            <w:tcW w:w="1109" w:type="dxa"/>
            <w:vMerge w:val="restart"/>
            <w:vAlign w:val="center"/>
          </w:tcPr>
          <w:p w:rsidR="007907BB" w:rsidRPr="00083446" w:rsidRDefault="00146FA2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降雨量程序实践</w:t>
            </w:r>
          </w:p>
        </w:tc>
        <w:tc>
          <w:tcPr>
            <w:tcW w:w="4419" w:type="dxa"/>
          </w:tcPr>
          <w:p w:rsidR="007907BB" w:rsidRPr="00083446" w:rsidRDefault="00113E77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需求</w:t>
            </w:r>
          </w:p>
        </w:tc>
        <w:tc>
          <w:tcPr>
            <w:tcW w:w="4312" w:type="dxa"/>
          </w:tcPr>
          <w:p w:rsidR="007907BB" w:rsidRPr="00083446" w:rsidRDefault="002570B8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强化编程</w:t>
            </w:r>
            <w:r w:rsidR="0094586A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思想</w:t>
            </w:r>
          </w:p>
        </w:tc>
        <w:tc>
          <w:tcPr>
            <w:tcW w:w="780" w:type="dxa"/>
            <w:vAlign w:val="center"/>
          </w:tcPr>
          <w:p w:rsidR="007907BB" w:rsidRPr="00083446" w:rsidRDefault="007907BB" w:rsidP="00BD1D9C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7907BB" w:rsidRPr="00083446" w:rsidTr="00BD1D9C">
        <w:trPr>
          <w:trHeight w:val="3942"/>
        </w:trPr>
        <w:tc>
          <w:tcPr>
            <w:tcW w:w="1109" w:type="dxa"/>
            <w:vMerge/>
            <w:vAlign w:val="center"/>
          </w:tcPr>
          <w:p w:rsidR="007907BB" w:rsidRPr="00083446" w:rsidRDefault="007907BB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7907BB" w:rsidRDefault="007907BB" w:rsidP="00AE2A7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F84BBA">
              <w:rPr>
                <w:rFonts w:ascii="微软雅黑" w:eastAsia="微软雅黑" w:hAnsi="微软雅黑" w:hint="eastAsia"/>
                <w:b/>
                <w:color w:val="000000" w:themeColor="text1"/>
                <w:sz w:val="15"/>
                <w:szCs w:val="18"/>
              </w:rPr>
              <w:t>老师：</w:t>
            </w:r>
            <w:r w:rsidR="00DF3AA5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大家先熟悉一下需求</w:t>
            </w:r>
          </w:p>
          <w:p w:rsidR="00392230" w:rsidRDefault="00AE2A7C" w:rsidP="00AE2A7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AE2A7C">
              <w:rPr>
                <w:rFonts w:ascii="微软雅黑" w:eastAsia="微软雅黑" w:hAnsi="微软雅黑"/>
                <w:noProof/>
                <w:color w:val="000000" w:themeColor="text1"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9B5898F" wp14:editId="646AF110">
                      <wp:simplePos x="0" y="0"/>
                      <wp:positionH relativeFrom="column">
                        <wp:posOffset>22013</wp:posOffset>
                      </wp:positionH>
                      <wp:positionV relativeFrom="paragraph">
                        <wp:posOffset>91652</wp:posOffset>
                      </wp:positionV>
                      <wp:extent cx="2675467" cy="1446530"/>
                      <wp:effectExtent l="0" t="0" r="0" b="0"/>
                      <wp:wrapNone/>
                      <wp:docPr id="36" name="矩形 2">
                        <a:extLst xmlns:a="http://schemas.openxmlformats.org/drawingml/2006/main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75467" cy="144653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C61795" w:rsidRPr="00AE2A7C" w:rsidRDefault="00C61795" w:rsidP="00AE2A7C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8"/>
                                    </w:rPr>
                                  </w:pPr>
                                  <w:r w:rsidRPr="00AE2A7C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以下是要计算的文件内容，共</w:t>
                                  </w:r>
                                  <w:r w:rsidRPr="00AE2A7C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5</w:t>
                                  </w:r>
                                  <w:r w:rsidRPr="00AE2A7C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列内容：</w:t>
                                  </w:r>
                                </w:p>
                                <w:p w:rsidR="00C61795" w:rsidRPr="00AE2A7C" w:rsidRDefault="00C61795" w:rsidP="00AE2A7C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8"/>
                                    </w:rPr>
                                  </w:pPr>
                                  <w:r w:rsidRPr="00AE2A7C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第一列：</w:t>
                                  </w:r>
                                  <w:r w:rsidRPr="00AE2A7C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id</w:t>
                                  </w:r>
                                </w:p>
                                <w:p w:rsidR="00C61795" w:rsidRPr="00AE2A7C" w:rsidRDefault="00C61795" w:rsidP="00AE2A7C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8"/>
                                    </w:rPr>
                                  </w:pPr>
                                  <w:r w:rsidRPr="00AE2A7C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第二列：电话号</w:t>
                                  </w:r>
                                </w:p>
                                <w:p w:rsidR="00C61795" w:rsidRPr="00AE2A7C" w:rsidRDefault="00C61795" w:rsidP="00AE2A7C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8"/>
                                    </w:rPr>
                                  </w:pPr>
                                  <w:r w:rsidRPr="00AE2A7C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第三列：月收入</w:t>
                                  </w:r>
                                </w:p>
                                <w:p w:rsidR="00C61795" w:rsidRPr="00AE2A7C" w:rsidRDefault="00C61795" w:rsidP="00AE2A7C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8"/>
                                    </w:rPr>
                                  </w:pPr>
                                  <w:r w:rsidRPr="00AE2A7C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第四列：地址</w:t>
                                  </w:r>
                                </w:p>
                                <w:p w:rsidR="00C61795" w:rsidRPr="00AE2A7C" w:rsidRDefault="00C61795" w:rsidP="00AE2A7C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8"/>
                                    </w:rPr>
                                  </w:pPr>
                                  <w:r w:rsidRPr="00AE2A7C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如：</w:t>
                                  </w:r>
                                </w:p>
                                <w:p w:rsidR="00C61795" w:rsidRPr="00AE2A7C" w:rsidRDefault="00C61795" w:rsidP="00AE2A7C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18"/>
                                    </w:rPr>
                                  </w:pPr>
                                  <w:r w:rsidRPr="00AE2A7C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1</w:t>
                                  </w:r>
                                  <w:r w:rsidRPr="00AE2A7C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ab/>
                                    <w:t>135****9365</w:t>
                                  </w:r>
                                  <w:r w:rsidRPr="00AE2A7C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ab/>
                                  </w:r>
                                  <w:r w:rsidRPr="00AE2A7C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林</w:t>
                                  </w:r>
                                  <w:r w:rsidRPr="00AE2A7C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*</w:t>
                                  </w:r>
                                  <w:r w:rsidRPr="00AE2A7C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彬</w:t>
                                  </w:r>
                                  <w:r w:rsidRPr="00AE2A7C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ab/>
                                    <w:t>2484</w:t>
                                  </w:r>
                                  <w:r w:rsidRPr="00AE2A7C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ab/>
                                  </w:r>
                                  <w:r w:rsidRPr="00AE2A7C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北京市</w:t>
                                  </w:r>
                                  <w:r w:rsidRPr="00AE2A7C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****</w:t>
                                  </w:r>
                                  <w:r w:rsidRPr="00AE2A7C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6"/>
                                      <w:szCs w:val="22"/>
                                    </w:rPr>
                                    <w:t>三旗村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19B5898F" id="_x0000_s1038" style="position:absolute;margin-left:1.75pt;margin-top:7.2pt;width:210.65pt;height:113.9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" filled="f" stroked="f">
                      <v:textbox style="mso-fit-shape-to-text:t">
                        <w:txbxContent>
                          <w:p w:rsidR="00C61795" w:rsidRPr="00AE2A7C" w:rsidRDefault="00C61795" w:rsidP="00AE2A7C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</w:rPr>
                            </w:pPr>
                            <w:r w:rsidRPr="00AE2A7C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以下是要计算的文件内容，共</w:t>
                            </w:r>
                            <w:r w:rsidRPr="00AE2A7C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5</w:t>
                            </w:r>
                            <w:r w:rsidRPr="00AE2A7C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列内容：</w:t>
                            </w:r>
                          </w:p>
                          <w:p w:rsidR="00C61795" w:rsidRPr="00AE2A7C" w:rsidRDefault="00C61795" w:rsidP="00AE2A7C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</w:rPr>
                            </w:pPr>
                            <w:r w:rsidRPr="00AE2A7C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第一列：</w:t>
                            </w:r>
                            <w:r w:rsidRPr="00AE2A7C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id</w:t>
                            </w:r>
                          </w:p>
                          <w:p w:rsidR="00C61795" w:rsidRPr="00AE2A7C" w:rsidRDefault="00C61795" w:rsidP="00AE2A7C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</w:rPr>
                            </w:pPr>
                            <w:r w:rsidRPr="00AE2A7C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第二列：电话号</w:t>
                            </w:r>
                          </w:p>
                          <w:p w:rsidR="00C61795" w:rsidRPr="00AE2A7C" w:rsidRDefault="00C61795" w:rsidP="00AE2A7C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</w:rPr>
                            </w:pPr>
                            <w:r w:rsidRPr="00AE2A7C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第三列：月收入</w:t>
                            </w:r>
                          </w:p>
                          <w:p w:rsidR="00C61795" w:rsidRPr="00AE2A7C" w:rsidRDefault="00C61795" w:rsidP="00AE2A7C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</w:rPr>
                            </w:pPr>
                            <w:r w:rsidRPr="00AE2A7C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第四列：地址</w:t>
                            </w:r>
                          </w:p>
                          <w:p w:rsidR="00C61795" w:rsidRPr="00AE2A7C" w:rsidRDefault="00C61795" w:rsidP="00AE2A7C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</w:rPr>
                            </w:pPr>
                            <w:r w:rsidRPr="00AE2A7C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如：</w:t>
                            </w:r>
                          </w:p>
                          <w:p w:rsidR="00C61795" w:rsidRPr="00AE2A7C" w:rsidRDefault="00C61795" w:rsidP="00AE2A7C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18"/>
                              </w:rPr>
                            </w:pPr>
                            <w:r w:rsidRPr="00AE2A7C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1</w:t>
                            </w:r>
                            <w:r w:rsidRPr="00AE2A7C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ab/>
                              <w:t>135****9365</w:t>
                            </w:r>
                            <w:r w:rsidRPr="00AE2A7C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ab/>
                            </w:r>
                            <w:r w:rsidRPr="00AE2A7C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林</w:t>
                            </w:r>
                            <w:r w:rsidRPr="00AE2A7C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*</w:t>
                            </w:r>
                            <w:r w:rsidRPr="00AE2A7C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彬</w:t>
                            </w:r>
                            <w:r w:rsidRPr="00AE2A7C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ab/>
                              <w:t>2484</w:t>
                            </w:r>
                            <w:r w:rsidRPr="00AE2A7C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ab/>
                            </w:r>
                            <w:r w:rsidRPr="00AE2A7C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北京市</w:t>
                            </w:r>
                            <w:r w:rsidRPr="00AE2A7C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****</w:t>
                            </w:r>
                            <w:r w:rsidRPr="00AE2A7C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6"/>
                                <w:szCs w:val="22"/>
                              </w:rPr>
                              <w:t>三旗村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2230" w:rsidRPr="00392230" w:rsidRDefault="00392230" w:rsidP="00392230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392230" w:rsidRPr="00392230" w:rsidRDefault="00392230" w:rsidP="00392230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392230" w:rsidRPr="00392230" w:rsidRDefault="00392230" w:rsidP="00392230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392230" w:rsidRPr="00392230" w:rsidRDefault="00392230" w:rsidP="00392230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392230" w:rsidRPr="00392230" w:rsidRDefault="00392230" w:rsidP="00392230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392230" w:rsidRPr="00392230" w:rsidRDefault="00392230" w:rsidP="00392230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392230" w:rsidRPr="00392230" w:rsidRDefault="00392230" w:rsidP="00392230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392230" w:rsidRPr="00392230" w:rsidRDefault="00392230" w:rsidP="00392230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392230" w:rsidRPr="00392230" w:rsidRDefault="00392230" w:rsidP="00392230">
            <w:pPr>
              <w:rPr>
                <w:rFonts w:ascii="微软雅黑" w:eastAsia="微软雅黑" w:hAnsi="微软雅黑"/>
                <w:sz w:val="15"/>
                <w:szCs w:val="18"/>
              </w:rPr>
            </w:pPr>
            <w:r w:rsidRPr="00392230">
              <w:rPr>
                <w:rFonts w:ascii="微软雅黑" w:eastAsia="微软雅黑" w:hAnsi="微软雅黑"/>
                <w:noProof/>
                <w:sz w:val="15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0D6EE46" wp14:editId="707FBECE">
                      <wp:simplePos x="0" y="0"/>
                      <wp:positionH relativeFrom="column">
                        <wp:posOffset>22013</wp:posOffset>
                      </wp:positionH>
                      <wp:positionV relativeFrom="paragraph">
                        <wp:posOffset>94192</wp:posOffset>
                      </wp:positionV>
                      <wp:extent cx="2726267" cy="2677160"/>
                      <wp:effectExtent l="0" t="0" r="0" b="0"/>
                      <wp:wrapNone/>
                      <wp:docPr id="6" name="矩形 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7D9EFC1-9AF9-0649-A816-67ED2C374A7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26267" cy="26771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C61795" w:rsidRPr="00F84BBA" w:rsidRDefault="00C61795" w:rsidP="00392230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b/>
                                      <w:sz w:val="4"/>
                                    </w:rPr>
                                  </w:pPr>
                                  <w:r w:rsidRPr="00F84BBA">
                                    <w:rPr>
                                      <w:rFonts w:ascii="Calibri" w:cstheme="minorBidi" w:hint="eastAsia"/>
                                      <w:b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要求</w:t>
                                  </w:r>
                                  <w:r w:rsidRPr="00F84BBA">
                                    <w:rPr>
                                      <w:rFonts w:ascii="Calibri" w:hAnsi="Calibri" w:cstheme="minorBidi"/>
                                      <w:b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:</w:t>
                                  </w:r>
                                </w:p>
                                <w:p w:rsidR="00C61795" w:rsidRPr="00392230" w:rsidRDefault="00C61795" w:rsidP="00392230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4"/>
                                    </w:rPr>
                                  </w:pP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计算每个用户的年收入。按照电话号码分区，分区要求按照电话号段分，如下：</w:t>
                                  </w:r>
                                </w:p>
                                <w:p w:rsidR="00C61795" w:rsidRPr="00392230" w:rsidRDefault="00C61795" w:rsidP="00392230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4"/>
                                    </w:rPr>
                                  </w:pP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第一区：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130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133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134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135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136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137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138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139</w:t>
                                  </w:r>
                                </w:p>
                                <w:p w:rsidR="00C61795" w:rsidRPr="00392230" w:rsidRDefault="00C61795" w:rsidP="00392230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4"/>
                                    </w:rPr>
                                  </w:pP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第二区：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150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151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153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158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159</w:t>
                                  </w:r>
                                </w:p>
                                <w:p w:rsidR="00C61795" w:rsidRPr="00392230" w:rsidRDefault="00C61795" w:rsidP="00392230">
                                  <w:pPr>
                                    <w:pStyle w:val="ab"/>
                                    <w:spacing w:before="0" w:beforeAutospacing="0" w:after="0" w:afterAutospacing="0"/>
                                    <w:textAlignment w:val="baseline"/>
                                    <w:rPr>
                                      <w:sz w:val="4"/>
                                    </w:rPr>
                                  </w:pP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第三区：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170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180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181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183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185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186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187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188</w:t>
                                  </w:r>
                                  <w:r w:rsidRPr="00392230">
                                    <w:rPr>
                                      <w:rFonts w:ascii="Calibri" w:cstheme="minorBidi" w:hint="eastAsia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，</w:t>
                                  </w:r>
                                  <w:r w:rsidRPr="00392230">
                                    <w:rPr>
                                      <w:rFonts w:ascii="Calibri" w:hAnsi="Calibri" w:cstheme="minorBidi"/>
                                      <w:color w:val="000000" w:themeColor="text1"/>
                                      <w:kern w:val="24"/>
                                      <w:sz w:val="13"/>
                                      <w:szCs w:val="56"/>
                                    </w:rPr>
                                    <w:t>189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0D6EE46" id="矩形 5" o:spid="_x0000_s1039" style="position:absolute;margin-left:1.75pt;margin-top:7.4pt;width:214.65pt;height:210.8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" filled="f" stroked="f">
                      <v:textbox style="mso-fit-shape-to-text:t">
                        <w:txbxContent>
                          <w:p w:rsidR="00C61795" w:rsidRPr="00F84BBA" w:rsidRDefault="00C61795" w:rsidP="00392230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b/>
                                <w:sz w:val="4"/>
                              </w:rPr>
                            </w:pPr>
                            <w:r w:rsidRPr="00F84BBA">
                              <w:rPr>
                                <w:rFonts w:ascii="Calibri" w:cstheme="minorBidi" w:hint="eastAsia"/>
                                <w:b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要求</w:t>
                            </w:r>
                            <w:r w:rsidRPr="00F84BBA">
                              <w:rPr>
                                <w:rFonts w:ascii="Calibri" w:hAnsi="Calibri" w:cstheme="minorBidi"/>
                                <w:b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:</w:t>
                            </w:r>
                          </w:p>
                          <w:p w:rsidR="00C61795" w:rsidRPr="00392230" w:rsidRDefault="00C61795" w:rsidP="00392230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4"/>
                              </w:rPr>
                            </w:pP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计算每个用户的年收入。按照电话号码分区，分区要求按照电话号段分，如下：</w:t>
                            </w:r>
                          </w:p>
                          <w:p w:rsidR="00C61795" w:rsidRPr="00392230" w:rsidRDefault="00C61795" w:rsidP="00392230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4"/>
                              </w:rPr>
                            </w:pP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第一区：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130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133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134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135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136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137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138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139</w:t>
                            </w:r>
                          </w:p>
                          <w:p w:rsidR="00C61795" w:rsidRPr="00392230" w:rsidRDefault="00C61795" w:rsidP="00392230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4"/>
                              </w:rPr>
                            </w:pP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第二区：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150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151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153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158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159</w:t>
                            </w:r>
                          </w:p>
                          <w:p w:rsidR="00C61795" w:rsidRPr="00392230" w:rsidRDefault="00C61795" w:rsidP="00392230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4"/>
                              </w:rPr>
                            </w:pP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第三区：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170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180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181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183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185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186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187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188</w:t>
                            </w:r>
                            <w:r w:rsidRPr="00392230">
                              <w:rPr>
                                <w:rFonts w:ascii="Calibri" w:cstheme="minorBidi" w:hint="eastAsia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，</w:t>
                            </w:r>
                            <w:r w:rsidRPr="00392230">
                              <w:rPr>
                                <w:rFonts w:ascii="Calibri" w:hAnsi="Calibri" w:cstheme="minorBidi"/>
                                <w:color w:val="000000" w:themeColor="text1"/>
                                <w:kern w:val="24"/>
                                <w:sz w:val="13"/>
                                <w:szCs w:val="56"/>
                              </w:rPr>
                              <w:t>189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92230" w:rsidRPr="00392230" w:rsidRDefault="00392230" w:rsidP="00392230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392230" w:rsidRPr="00392230" w:rsidRDefault="00392230" w:rsidP="00392230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  <w:p w:rsidR="00AE2A7C" w:rsidRPr="00392230" w:rsidRDefault="00AE2A7C" w:rsidP="00392230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4312" w:type="dxa"/>
          </w:tcPr>
          <w:p w:rsidR="007907BB" w:rsidRDefault="00392230" w:rsidP="00BD1D9C">
            <w:pPr>
              <w:rPr>
                <w:rFonts w:ascii="微软雅黑" w:eastAsia="微软雅黑" w:hAnsi="微软雅黑"/>
                <w:sz w:val="15"/>
                <w:szCs w:val="18"/>
              </w:rPr>
            </w:pPr>
            <w:r>
              <w:rPr>
                <w:rFonts w:ascii="微软雅黑" w:eastAsia="微软雅黑" w:hAnsi="微软雅黑"/>
                <w:noProof/>
                <w:sz w:val="15"/>
                <w:szCs w:val="18"/>
              </w:rPr>
              <w:drawing>
                <wp:inline distT="0" distB="0" distL="0" distR="0">
                  <wp:extent cx="2600960" cy="3815715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2A0D9BE3-6AA9-4577-96CC-B3016EAC6366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381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230" w:rsidRPr="00083446" w:rsidRDefault="00392230" w:rsidP="00BD1D9C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7907BB" w:rsidRPr="00083446" w:rsidRDefault="007907BB" w:rsidP="00BD1D9C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7907BB" w:rsidRPr="00083446" w:rsidRDefault="007907BB" w:rsidP="00DE59C2">
      <w:pPr>
        <w:pStyle w:val="af1"/>
        <w:numPr>
          <w:ilvl w:val="0"/>
          <w:numId w:val="14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szCs w:val="28"/>
          <w:u w:val="none"/>
        </w:rPr>
      </w:pPr>
      <w:r w:rsidRPr="00083446">
        <w:rPr>
          <w:rFonts w:ascii="微软雅黑" w:eastAsia="微软雅黑" w:hAnsi="微软雅黑" w:hint="eastAsia"/>
          <w:b/>
          <w:bCs/>
          <w:color w:val="000000" w:themeColor="text1"/>
          <w:sz w:val="21"/>
        </w:rPr>
        <w:t>脚本切片三</w:t>
      </w:r>
      <w:r w:rsidRPr="00083446">
        <w:rPr>
          <w:rFonts w:ascii="微软雅黑" w:eastAsia="微软雅黑" w:hAnsi="微软雅黑" w:hint="eastAsia"/>
          <w:b/>
          <w:color w:val="000000" w:themeColor="text1"/>
          <w:sz w:val="22"/>
          <w:szCs w:val="28"/>
        </w:rPr>
        <w:t>：</w:t>
      </w:r>
      <w:r w:rsidR="00CB2E5F" w:rsidRPr="00083446">
        <w:rPr>
          <w:rStyle w:val="ae"/>
          <w:rFonts w:hint="eastAsia"/>
          <w:sz w:val="21"/>
        </w:rPr>
        <w:t>实践文档提交要求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7907BB" w:rsidRPr="00083446" w:rsidTr="00BD1D9C">
        <w:tc>
          <w:tcPr>
            <w:tcW w:w="1109" w:type="dxa"/>
          </w:tcPr>
          <w:p w:rsidR="007907BB" w:rsidRPr="00083446" w:rsidRDefault="007907BB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907BB" w:rsidRPr="00083446" w:rsidRDefault="007907BB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7907BB" w:rsidRPr="00083446" w:rsidRDefault="007907BB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7907BB" w:rsidRPr="00083446" w:rsidRDefault="007907BB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1"/>
                <w:szCs w:val="21"/>
              </w:rPr>
            </w:pPr>
            <w:r w:rsidRPr="00083446">
              <w:rPr>
                <w:rFonts w:ascii="微软雅黑" w:eastAsia="微软雅黑" w:hAnsi="微软雅黑" w:hint="eastAsia"/>
                <w:b/>
                <w:color w:val="000000" w:themeColor="text1"/>
                <w:sz w:val="21"/>
                <w:szCs w:val="21"/>
              </w:rPr>
              <w:t>时长</w:t>
            </w:r>
          </w:p>
        </w:tc>
      </w:tr>
      <w:tr w:rsidR="007907BB" w:rsidRPr="00083446" w:rsidTr="00BD1D9C">
        <w:trPr>
          <w:trHeight w:val="339"/>
        </w:trPr>
        <w:tc>
          <w:tcPr>
            <w:tcW w:w="1109" w:type="dxa"/>
            <w:vMerge w:val="restart"/>
            <w:vAlign w:val="center"/>
          </w:tcPr>
          <w:p w:rsidR="007907BB" w:rsidRPr="00083446" w:rsidRDefault="005F7862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lastRenderedPageBreak/>
              <w:t>实践文档提交要求</w:t>
            </w:r>
          </w:p>
        </w:tc>
        <w:tc>
          <w:tcPr>
            <w:tcW w:w="4419" w:type="dxa"/>
          </w:tcPr>
          <w:p w:rsidR="007907BB" w:rsidRPr="00083446" w:rsidRDefault="007907BB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</w:p>
        </w:tc>
        <w:tc>
          <w:tcPr>
            <w:tcW w:w="4312" w:type="dxa"/>
          </w:tcPr>
          <w:p w:rsidR="007907BB" w:rsidRPr="00083446" w:rsidRDefault="007907BB" w:rsidP="00BD1D9C">
            <w:pPr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7907BB" w:rsidRPr="00083446" w:rsidRDefault="007907BB" w:rsidP="00BD1D9C">
            <w:pPr>
              <w:jc w:val="center"/>
              <w:rPr>
                <w:b/>
                <w:bCs/>
                <w:color w:val="000000" w:themeColor="text1"/>
                <w:sz w:val="21"/>
              </w:rPr>
            </w:pPr>
          </w:p>
        </w:tc>
      </w:tr>
      <w:tr w:rsidR="007907BB" w:rsidRPr="00083446" w:rsidTr="00BD1D9C">
        <w:trPr>
          <w:trHeight w:val="3942"/>
        </w:trPr>
        <w:tc>
          <w:tcPr>
            <w:tcW w:w="1109" w:type="dxa"/>
            <w:vMerge/>
            <w:vAlign w:val="center"/>
          </w:tcPr>
          <w:p w:rsidR="007907BB" w:rsidRPr="00083446" w:rsidRDefault="007907BB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</w:p>
        </w:tc>
        <w:tc>
          <w:tcPr>
            <w:tcW w:w="4419" w:type="dxa"/>
          </w:tcPr>
          <w:p w:rsidR="007907BB" w:rsidRPr="00083446" w:rsidRDefault="007907BB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老师：</w:t>
            </w:r>
          </w:p>
          <w:p w:rsidR="00CF5D88" w:rsidRPr="00083446" w:rsidRDefault="00CF5D88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 xml:space="preserve">       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本课时根据上节课的安装讲解，由教师进行安装辅导，学生小组成员为每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4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个人一组（按照班级已有组别）进行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MapReduce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程序的调试。下课提交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Word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版实验报告，要求每组每个同学调试并运行通讲课的案例。</w:t>
            </w:r>
          </w:p>
          <w:p w:rsidR="00CF5D88" w:rsidRPr="00083446" w:rsidRDefault="00CF5D88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 xml:space="preserve">        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步骤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5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教师会在下节课细讲实验步骤，学生请比较与自己的实现有什么不同。</w:t>
            </w:r>
          </w:p>
          <w:p w:rsidR="00CF5D88" w:rsidRPr="00083446" w:rsidRDefault="00CF5D88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实验报告要求：</w:t>
            </w:r>
          </w:p>
          <w:p w:rsidR="000E3C5B" w:rsidRPr="00083446" w:rsidRDefault="002A1C3F" w:rsidP="00DE59C2">
            <w:pPr>
              <w:numPr>
                <w:ilvl w:val="0"/>
                <w:numId w:val="18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提交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MapReduce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的运行流程说明（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阶段业务说明，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reduce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阶段业务说明）</w:t>
            </w:r>
          </w:p>
          <w:p w:rsidR="000E3C5B" w:rsidRPr="00083446" w:rsidRDefault="002A1C3F" w:rsidP="00DE59C2">
            <w:pPr>
              <w:numPr>
                <w:ilvl w:val="0"/>
                <w:numId w:val="18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提交自定义键值的描述，提交分区与压缩的实现机制以及运行原理说明；代码要有注释</w:t>
            </w:r>
          </w:p>
          <w:p w:rsidR="00CF5D88" w:rsidRPr="00083446" w:rsidRDefault="00CF5D88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 xml:space="preserve">3. 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提交团队成员实验主要分工；</w:t>
            </w:r>
          </w:p>
          <w:p w:rsidR="00CF5D88" w:rsidRPr="00083446" w:rsidRDefault="00CF5D88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 xml:space="preserve">4. 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对</w:t>
            </w:r>
            <w:proofErr w:type="spellStart"/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mapreduce</w:t>
            </w:r>
            <w:proofErr w:type="spellEnd"/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中的示例代码进行开发调试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(1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组、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2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组</w:t>
            </w: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……)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；</w:t>
            </w:r>
          </w:p>
          <w:p w:rsidR="00CF5D88" w:rsidRPr="00083446" w:rsidRDefault="00CF5D88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>5.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提交疑难问题列表</w:t>
            </w:r>
          </w:p>
          <w:p w:rsidR="007907BB" w:rsidRPr="00083446" w:rsidRDefault="00CF5D88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</w:pPr>
            <w:r w:rsidRPr="00083446">
              <w:rPr>
                <w:rFonts w:ascii="微软雅黑" w:eastAsia="微软雅黑" w:hAnsi="微软雅黑"/>
                <w:color w:val="000000" w:themeColor="text1"/>
                <w:sz w:val="15"/>
                <w:szCs w:val="18"/>
              </w:rPr>
              <w:t xml:space="preserve">6. </w:t>
            </w:r>
            <w:r w:rsidRPr="00083446">
              <w:rPr>
                <w:rFonts w:ascii="微软雅黑" w:eastAsia="微软雅黑" w:hAnsi="微软雅黑" w:hint="eastAsia"/>
                <w:color w:val="000000" w:themeColor="text1"/>
                <w:sz w:val="15"/>
                <w:szCs w:val="18"/>
              </w:rPr>
              <w:t>程序分析疑难问题解决</w:t>
            </w:r>
          </w:p>
        </w:tc>
        <w:tc>
          <w:tcPr>
            <w:tcW w:w="4312" w:type="dxa"/>
          </w:tcPr>
          <w:p w:rsidR="007907BB" w:rsidRPr="00083446" w:rsidRDefault="007907BB" w:rsidP="00BD1D9C">
            <w:pPr>
              <w:rPr>
                <w:rFonts w:ascii="微软雅黑" w:eastAsia="微软雅黑" w:hAnsi="微软雅黑"/>
                <w:sz w:val="15"/>
                <w:szCs w:val="18"/>
              </w:rPr>
            </w:pPr>
          </w:p>
        </w:tc>
        <w:tc>
          <w:tcPr>
            <w:tcW w:w="780" w:type="dxa"/>
            <w:vAlign w:val="center"/>
          </w:tcPr>
          <w:p w:rsidR="007907BB" w:rsidRPr="00083446" w:rsidRDefault="007907BB" w:rsidP="00BD1D9C">
            <w:pPr>
              <w:jc w:val="center"/>
              <w:rPr>
                <w:color w:val="000000" w:themeColor="text1"/>
                <w:sz w:val="15"/>
                <w:szCs w:val="18"/>
              </w:rPr>
            </w:pPr>
          </w:p>
        </w:tc>
      </w:tr>
    </w:tbl>
    <w:p w:rsidR="00725417" w:rsidRPr="00083446" w:rsidRDefault="00725417" w:rsidP="00CF5D88">
      <w:pPr>
        <w:pStyle w:val="af1"/>
        <w:spacing w:beforeLines="100" w:before="312" w:afterLines="100" w:after="312" w:line="400" w:lineRule="exact"/>
        <w:ind w:left="846" w:firstLineChars="0" w:firstLine="0"/>
        <w:outlineLvl w:val="1"/>
        <w:rPr>
          <w:sz w:val="21"/>
        </w:rPr>
      </w:pPr>
    </w:p>
    <w:sectPr w:rsidR="00725417" w:rsidRPr="00083446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3C89" w:rsidRDefault="005A3C89">
      <w:r>
        <w:separator/>
      </w:r>
    </w:p>
  </w:endnote>
  <w:endnote w:type="continuationSeparator" w:id="0">
    <w:p w:rsidR="005A3C89" w:rsidRDefault="005A3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1333983"/>
    </w:sdtPr>
    <w:sdtContent>
      <w:sdt>
        <w:sdtPr>
          <w:id w:val="-1705238520"/>
        </w:sdtPr>
        <w:sdtContent>
          <w:p w:rsidR="00C61795" w:rsidRDefault="00C61795">
            <w:pPr>
              <w:pStyle w:val="a7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61795" w:rsidRDefault="00C6179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3C89" w:rsidRDefault="005A3C89">
      <w:r>
        <w:separator/>
      </w:r>
    </w:p>
  </w:footnote>
  <w:footnote w:type="continuationSeparator" w:id="0">
    <w:p w:rsidR="005A3C89" w:rsidRDefault="005A3C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1795" w:rsidRDefault="00C61795">
    <w:pPr>
      <w:pStyle w:val="a9"/>
      <w:jc w:val="left"/>
    </w:pPr>
    <w:r>
      <w:t>北京八维研修学院</w:t>
    </w:r>
    <w:r>
      <w:rPr>
        <w:rFonts w:hint="eastAsia"/>
      </w:rPr>
      <w:t xml:space="preserve">                                大数据学院  《Hadoop》第1单元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3789A"/>
    <w:multiLevelType w:val="hybridMultilevel"/>
    <w:tmpl w:val="D96A6FAC"/>
    <w:lvl w:ilvl="0" w:tplc="941ED5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6801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024B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A4D9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D65A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EA9A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9A3B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F6EA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AC27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568D7"/>
    <w:multiLevelType w:val="hybridMultilevel"/>
    <w:tmpl w:val="7B1AFAB2"/>
    <w:lvl w:ilvl="0" w:tplc="32A66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0A58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B40D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D039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C873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3401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6A1B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C84B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42A59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0573A5"/>
    <w:multiLevelType w:val="multilevel"/>
    <w:tmpl w:val="0F0573A5"/>
    <w:lvl w:ilvl="0">
      <w:start w:val="1"/>
      <w:numFmt w:val="japaneseCounting"/>
      <w:lvlText w:val="%1、"/>
      <w:lvlJc w:val="left"/>
      <w:pPr>
        <w:ind w:left="57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697" w:hanging="420"/>
      </w:pPr>
    </w:lvl>
    <w:lvl w:ilvl="2">
      <w:start w:val="1"/>
      <w:numFmt w:val="lowerRoman"/>
      <w:lvlText w:val="%3."/>
      <w:lvlJc w:val="right"/>
      <w:pPr>
        <w:ind w:left="1117" w:hanging="420"/>
      </w:pPr>
    </w:lvl>
    <w:lvl w:ilvl="3">
      <w:start w:val="1"/>
      <w:numFmt w:val="decimal"/>
      <w:lvlText w:val="%4."/>
      <w:lvlJc w:val="left"/>
      <w:pPr>
        <w:ind w:left="1537" w:hanging="420"/>
      </w:pPr>
    </w:lvl>
    <w:lvl w:ilvl="4">
      <w:start w:val="1"/>
      <w:numFmt w:val="lowerLetter"/>
      <w:lvlText w:val="%5)"/>
      <w:lvlJc w:val="left"/>
      <w:pPr>
        <w:ind w:left="1957" w:hanging="420"/>
      </w:pPr>
    </w:lvl>
    <w:lvl w:ilvl="5">
      <w:start w:val="1"/>
      <w:numFmt w:val="lowerRoman"/>
      <w:lvlText w:val="%6."/>
      <w:lvlJc w:val="right"/>
      <w:pPr>
        <w:ind w:left="2377" w:hanging="420"/>
      </w:pPr>
    </w:lvl>
    <w:lvl w:ilvl="6">
      <w:start w:val="1"/>
      <w:numFmt w:val="decimal"/>
      <w:lvlText w:val="%7."/>
      <w:lvlJc w:val="left"/>
      <w:pPr>
        <w:ind w:left="2797" w:hanging="420"/>
      </w:pPr>
    </w:lvl>
    <w:lvl w:ilvl="7">
      <w:start w:val="1"/>
      <w:numFmt w:val="lowerLetter"/>
      <w:lvlText w:val="%8)"/>
      <w:lvlJc w:val="left"/>
      <w:pPr>
        <w:ind w:left="3217" w:hanging="420"/>
      </w:pPr>
    </w:lvl>
    <w:lvl w:ilvl="8">
      <w:start w:val="1"/>
      <w:numFmt w:val="lowerRoman"/>
      <w:lvlText w:val="%9."/>
      <w:lvlJc w:val="right"/>
      <w:pPr>
        <w:ind w:left="3637" w:hanging="420"/>
      </w:pPr>
    </w:lvl>
  </w:abstractNum>
  <w:abstractNum w:abstractNumId="3" w15:restartNumberingAfterBreak="0">
    <w:nsid w:val="11A64227"/>
    <w:multiLevelType w:val="hybridMultilevel"/>
    <w:tmpl w:val="0520EA14"/>
    <w:lvl w:ilvl="0" w:tplc="AA5E53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A6F3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588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9EF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9ED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0A4B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8A9C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1A97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12CE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2F02C18"/>
    <w:multiLevelType w:val="hybridMultilevel"/>
    <w:tmpl w:val="A4FCF606"/>
    <w:lvl w:ilvl="0" w:tplc="D1ECDE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A43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1E4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D45A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1EA2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A2E5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DC7E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AC1D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5EE8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6185778"/>
    <w:multiLevelType w:val="multilevel"/>
    <w:tmpl w:val="16185778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7681685"/>
    <w:multiLevelType w:val="hybridMultilevel"/>
    <w:tmpl w:val="6074A474"/>
    <w:lvl w:ilvl="0" w:tplc="75ACEB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4CC8A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0A11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8AAC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5A99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3035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42DF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438C4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3621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8911B4"/>
    <w:multiLevelType w:val="multilevel"/>
    <w:tmpl w:val="719C4435"/>
    <w:lvl w:ilvl="0">
      <w:start w:val="1"/>
      <w:numFmt w:val="decimal"/>
      <w:lvlText w:val="%1."/>
      <w:lvlJc w:val="left"/>
      <w:pPr>
        <w:ind w:left="846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8" w15:restartNumberingAfterBreak="0">
    <w:nsid w:val="2023296E"/>
    <w:multiLevelType w:val="multilevel"/>
    <w:tmpl w:val="2023296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2A679B3"/>
    <w:multiLevelType w:val="hybridMultilevel"/>
    <w:tmpl w:val="2662C9C6"/>
    <w:lvl w:ilvl="0" w:tplc="79645260">
      <w:numFmt w:val="bullet"/>
      <w:lvlText w:val="·"/>
      <w:lvlJc w:val="left"/>
      <w:pPr>
        <w:ind w:left="1680" w:hanging="420"/>
      </w:pPr>
      <w:rPr>
        <w:rFonts w:ascii="微软雅黑" w:eastAsia="微软雅黑" w:hAnsi="微软雅黑" w:cs="宋体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 w15:restartNumberingAfterBreak="0">
    <w:nsid w:val="276762FB"/>
    <w:multiLevelType w:val="hybridMultilevel"/>
    <w:tmpl w:val="23D85912"/>
    <w:lvl w:ilvl="0" w:tplc="A1DC24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E873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E02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C269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9A7B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F0F5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8401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F027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6CA7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BE22AB3"/>
    <w:multiLevelType w:val="hybridMultilevel"/>
    <w:tmpl w:val="C23E6488"/>
    <w:lvl w:ilvl="0" w:tplc="3702D0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0EE3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8CC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1064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E5265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8E5C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12AE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24DC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4ADF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EF088D"/>
    <w:multiLevelType w:val="multilevel"/>
    <w:tmpl w:val="719C4435"/>
    <w:lvl w:ilvl="0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3" w15:restartNumberingAfterBreak="0">
    <w:nsid w:val="4074569C"/>
    <w:multiLevelType w:val="multilevel"/>
    <w:tmpl w:val="4074569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14669C6"/>
    <w:multiLevelType w:val="multilevel"/>
    <w:tmpl w:val="719C4435"/>
    <w:lvl w:ilvl="0">
      <w:start w:val="1"/>
      <w:numFmt w:val="decimal"/>
      <w:lvlText w:val="%1."/>
      <w:lvlJc w:val="left"/>
      <w:pPr>
        <w:ind w:left="846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5" w15:restartNumberingAfterBreak="0">
    <w:nsid w:val="43DB6D8C"/>
    <w:multiLevelType w:val="multilevel"/>
    <w:tmpl w:val="43DB6D8C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4A77E67"/>
    <w:multiLevelType w:val="multilevel"/>
    <w:tmpl w:val="719C4435"/>
    <w:lvl w:ilvl="0">
      <w:start w:val="1"/>
      <w:numFmt w:val="decimal"/>
      <w:lvlText w:val="%1."/>
      <w:lvlJc w:val="left"/>
      <w:pPr>
        <w:ind w:left="846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7" w15:restartNumberingAfterBreak="0">
    <w:nsid w:val="47C171CB"/>
    <w:multiLevelType w:val="multilevel"/>
    <w:tmpl w:val="47C171CB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D1F700F"/>
    <w:multiLevelType w:val="hybridMultilevel"/>
    <w:tmpl w:val="7E724E86"/>
    <w:lvl w:ilvl="0" w:tplc="43FEE7C2">
      <w:numFmt w:val="bullet"/>
      <w:lvlText w:val="·"/>
      <w:lvlJc w:val="left"/>
      <w:pPr>
        <w:ind w:left="1800" w:hanging="360"/>
      </w:pPr>
      <w:rPr>
        <w:rFonts w:ascii="微软雅黑" w:eastAsia="微软雅黑" w:hAnsi="微软雅黑" w:cs="宋体" w:hint="eastAsia"/>
        <w:b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48E0E9D"/>
    <w:multiLevelType w:val="multilevel"/>
    <w:tmpl w:val="719C4435"/>
    <w:lvl w:ilvl="0">
      <w:start w:val="1"/>
      <w:numFmt w:val="decimal"/>
      <w:lvlText w:val="%1."/>
      <w:lvlJc w:val="left"/>
      <w:pPr>
        <w:ind w:left="846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20" w15:restartNumberingAfterBreak="0">
    <w:nsid w:val="54BA2A70"/>
    <w:multiLevelType w:val="hybridMultilevel"/>
    <w:tmpl w:val="664029AE"/>
    <w:lvl w:ilvl="0" w:tplc="7A3E38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E84F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7EC8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1408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F02B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3625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DEC1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10037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18B3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F543B6"/>
    <w:multiLevelType w:val="singleLevel"/>
    <w:tmpl w:val="5AF543B6"/>
    <w:lvl w:ilvl="0">
      <w:start w:val="2"/>
      <w:numFmt w:val="chineseCounting"/>
      <w:suff w:val="nothing"/>
      <w:lvlText w:val="%1、"/>
      <w:lvlJc w:val="left"/>
    </w:lvl>
  </w:abstractNum>
  <w:abstractNum w:abstractNumId="22" w15:restartNumberingAfterBreak="0">
    <w:nsid w:val="60E02A61"/>
    <w:multiLevelType w:val="hybridMultilevel"/>
    <w:tmpl w:val="B60A283E"/>
    <w:lvl w:ilvl="0" w:tplc="43FEE7C2">
      <w:numFmt w:val="bullet"/>
      <w:lvlText w:val="·"/>
      <w:lvlJc w:val="left"/>
      <w:pPr>
        <w:ind w:left="1800" w:hanging="360"/>
      </w:pPr>
      <w:rPr>
        <w:rFonts w:ascii="微软雅黑" w:eastAsia="微软雅黑" w:hAnsi="微软雅黑" w:cs="宋体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23" w15:restartNumberingAfterBreak="0">
    <w:nsid w:val="61F714BF"/>
    <w:multiLevelType w:val="hybridMultilevel"/>
    <w:tmpl w:val="4088EC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3713581"/>
    <w:multiLevelType w:val="multilevel"/>
    <w:tmpl w:val="63713581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7F91AD6"/>
    <w:multiLevelType w:val="hybridMultilevel"/>
    <w:tmpl w:val="71C02B2E"/>
    <w:lvl w:ilvl="0" w:tplc="2932CA8C">
      <w:start w:val="1"/>
      <w:numFmt w:val="bullet"/>
      <w:lvlText w:val="•"/>
      <w:lvlJc w:val="left"/>
      <w:pPr>
        <w:ind w:left="180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26" w15:restartNumberingAfterBreak="0">
    <w:nsid w:val="6DEB31E2"/>
    <w:multiLevelType w:val="hybridMultilevel"/>
    <w:tmpl w:val="CBD2AB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19C4435"/>
    <w:multiLevelType w:val="multilevel"/>
    <w:tmpl w:val="719C4435"/>
    <w:lvl w:ilvl="0">
      <w:start w:val="1"/>
      <w:numFmt w:val="decimal"/>
      <w:lvlText w:val="%1."/>
      <w:lvlJc w:val="left"/>
      <w:pPr>
        <w:ind w:left="846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num w:numId="1">
    <w:abstractNumId w:val="2"/>
  </w:num>
  <w:num w:numId="2">
    <w:abstractNumId w:val="8"/>
  </w:num>
  <w:num w:numId="3">
    <w:abstractNumId w:val="21"/>
  </w:num>
  <w:num w:numId="4">
    <w:abstractNumId w:val="13"/>
  </w:num>
  <w:num w:numId="5">
    <w:abstractNumId w:val="15"/>
  </w:num>
  <w:num w:numId="6">
    <w:abstractNumId w:val="17"/>
  </w:num>
  <w:num w:numId="7">
    <w:abstractNumId w:val="5"/>
  </w:num>
  <w:num w:numId="8">
    <w:abstractNumId w:val="27"/>
  </w:num>
  <w:num w:numId="9">
    <w:abstractNumId w:val="24"/>
  </w:num>
  <w:num w:numId="10">
    <w:abstractNumId w:val="9"/>
  </w:num>
  <w:num w:numId="11">
    <w:abstractNumId w:val="22"/>
  </w:num>
  <w:num w:numId="12">
    <w:abstractNumId w:val="18"/>
  </w:num>
  <w:num w:numId="13">
    <w:abstractNumId w:val="12"/>
  </w:num>
  <w:num w:numId="14">
    <w:abstractNumId w:val="19"/>
  </w:num>
  <w:num w:numId="15">
    <w:abstractNumId w:val="14"/>
  </w:num>
  <w:num w:numId="16">
    <w:abstractNumId w:val="7"/>
  </w:num>
  <w:num w:numId="17">
    <w:abstractNumId w:val="16"/>
  </w:num>
  <w:num w:numId="18">
    <w:abstractNumId w:val="11"/>
  </w:num>
  <w:num w:numId="19">
    <w:abstractNumId w:val="25"/>
  </w:num>
  <w:num w:numId="20">
    <w:abstractNumId w:val="3"/>
  </w:num>
  <w:num w:numId="21">
    <w:abstractNumId w:val="1"/>
  </w:num>
  <w:num w:numId="22">
    <w:abstractNumId w:val="4"/>
  </w:num>
  <w:num w:numId="23">
    <w:abstractNumId w:val="26"/>
  </w:num>
  <w:num w:numId="24">
    <w:abstractNumId w:val="0"/>
  </w:num>
  <w:num w:numId="25">
    <w:abstractNumId w:val="23"/>
  </w:num>
  <w:num w:numId="26">
    <w:abstractNumId w:val="10"/>
  </w:num>
  <w:num w:numId="27">
    <w:abstractNumId w:val="6"/>
  </w:num>
  <w:num w:numId="28">
    <w:abstractNumId w:val="2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352"/>
    <w:rsid w:val="00002A4A"/>
    <w:rsid w:val="00002BAD"/>
    <w:rsid w:val="0000340C"/>
    <w:rsid w:val="00003456"/>
    <w:rsid w:val="000036BE"/>
    <w:rsid w:val="0000379D"/>
    <w:rsid w:val="00003E27"/>
    <w:rsid w:val="0000546F"/>
    <w:rsid w:val="00005808"/>
    <w:rsid w:val="00005F2F"/>
    <w:rsid w:val="00005F49"/>
    <w:rsid w:val="00006A94"/>
    <w:rsid w:val="0000747B"/>
    <w:rsid w:val="00007969"/>
    <w:rsid w:val="00007E37"/>
    <w:rsid w:val="00010975"/>
    <w:rsid w:val="000109B3"/>
    <w:rsid w:val="00011F15"/>
    <w:rsid w:val="00011FFC"/>
    <w:rsid w:val="00012036"/>
    <w:rsid w:val="000123B1"/>
    <w:rsid w:val="0001256A"/>
    <w:rsid w:val="00012E3A"/>
    <w:rsid w:val="00012EC6"/>
    <w:rsid w:val="0001300D"/>
    <w:rsid w:val="000130C0"/>
    <w:rsid w:val="000139E6"/>
    <w:rsid w:val="00014FB7"/>
    <w:rsid w:val="00015000"/>
    <w:rsid w:val="00015069"/>
    <w:rsid w:val="000151CC"/>
    <w:rsid w:val="00015241"/>
    <w:rsid w:val="000154E9"/>
    <w:rsid w:val="0001609A"/>
    <w:rsid w:val="0001699B"/>
    <w:rsid w:val="00016A5F"/>
    <w:rsid w:val="00016F81"/>
    <w:rsid w:val="0001706F"/>
    <w:rsid w:val="000170BB"/>
    <w:rsid w:val="0001757B"/>
    <w:rsid w:val="00020B91"/>
    <w:rsid w:val="00021903"/>
    <w:rsid w:val="00021BFC"/>
    <w:rsid w:val="00021E44"/>
    <w:rsid w:val="0002217E"/>
    <w:rsid w:val="00022CA4"/>
    <w:rsid w:val="00022FD0"/>
    <w:rsid w:val="00023312"/>
    <w:rsid w:val="00023330"/>
    <w:rsid w:val="0002334D"/>
    <w:rsid w:val="000235EE"/>
    <w:rsid w:val="000236CC"/>
    <w:rsid w:val="0002481F"/>
    <w:rsid w:val="000253BE"/>
    <w:rsid w:val="00025834"/>
    <w:rsid w:val="00025A56"/>
    <w:rsid w:val="00025FDE"/>
    <w:rsid w:val="00026F3D"/>
    <w:rsid w:val="00026FA0"/>
    <w:rsid w:val="00027978"/>
    <w:rsid w:val="00030909"/>
    <w:rsid w:val="00030CDD"/>
    <w:rsid w:val="00031DAD"/>
    <w:rsid w:val="00032283"/>
    <w:rsid w:val="000324D9"/>
    <w:rsid w:val="00032654"/>
    <w:rsid w:val="00032C30"/>
    <w:rsid w:val="00032C7B"/>
    <w:rsid w:val="00032F2E"/>
    <w:rsid w:val="0003388A"/>
    <w:rsid w:val="000341F9"/>
    <w:rsid w:val="000342C5"/>
    <w:rsid w:val="000344E5"/>
    <w:rsid w:val="0003451B"/>
    <w:rsid w:val="00034A47"/>
    <w:rsid w:val="00034E01"/>
    <w:rsid w:val="00035ACA"/>
    <w:rsid w:val="00035FFD"/>
    <w:rsid w:val="00037864"/>
    <w:rsid w:val="00041CA8"/>
    <w:rsid w:val="00043581"/>
    <w:rsid w:val="00043FDD"/>
    <w:rsid w:val="000443B4"/>
    <w:rsid w:val="00044B49"/>
    <w:rsid w:val="000458EF"/>
    <w:rsid w:val="00045C0C"/>
    <w:rsid w:val="000460AD"/>
    <w:rsid w:val="0004661E"/>
    <w:rsid w:val="00046788"/>
    <w:rsid w:val="00046913"/>
    <w:rsid w:val="00046F49"/>
    <w:rsid w:val="00047067"/>
    <w:rsid w:val="000476BC"/>
    <w:rsid w:val="0005017A"/>
    <w:rsid w:val="0005052F"/>
    <w:rsid w:val="00050C56"/>
    <w:rsid w:val="0005110F"/>
    <w:rsid w:val="000516F9"/>
    <w:rsid w:val="000517F2"/>
    <w:rsid w:val="000521DB"/>
    <w:rsid w:val="000523BE"/>
    <w:rsid w:val="00052DAB"/>
    <w:rsid w:val="00053B49"/>
    <w:rsid w:val="00054068"/>
    <w:rsid w:val="0005411A"/>
    <w:rsid w:val="00054A3E"/>
    <w:rsid w:val="00054B1E"/>
    <w:rsid w:val="00056C00"/>
    <w:rsid w:val="000570F1"/>
    <w:rsid w:val="0005749B"/>
    <w:rsid w:val="0005771C"/>
    <w:rsid w:val="00057B84"/>
    <w:rsid w:val="000601EB"/>
    <w:rsid w:val="000604BD"/>
    <w:rsid w:val="00060EA5"/>
    <w:rsid w:val="00061055"/>
    <w:rsid w:val="000611CB"/>
    <w:rsid w:val="000613AA"/>
    <w:rsid w:val="0006283C"/>
    <w:rsid w:val="00064ACA"/>
    <w:rsid w:val="00064E71"/>
    <w:rsid w:val="000656BD"/>
    <w:rsid w:val="00065A6F"/>
    <w:rsid w:val="00065C38"/>
    <w:rsid w:val="0006680F"/>
    <w:rsid w:val="00066FC6"/>
    <w:rsid w:val="00067BB4"/>
    <w:rsid w:val="00070110"/>
    <w:rsid w:val="00070240"/>
    <w:rsid w:val="000708B0"/>
    <w:rsid w:val="00070A0B"/>
    <w:rsid w:val="00070A6C"/>
    <w:rsid w:val="00070F46"/>
    <w:rsid w:val="000712F1"/>
    <w:rsid w:val="00071469"/>
    <w:rsid w:val="000715F7"/>
    <w:rsid w:val="00071ABE"/>
    <w:rsid w:val="0007250A"/>
    <w:rsid w:val="00072529"/>
    <w:rsid w:val="000727DA"/>
    <w:rsid w:val="00072856"/>
    <w:rsid w:val="00072A45"/>
    <w:rsid w:val="00072BEA"/>
    <w:rsid w:val="00072C5A"/>
    <w:rsid w:val="00073438"/>
    <w:rsid w:val="000739FF"/>
    <w:rsid w:val="0007423F"/>
    <w:rsid w:val="000742DF"/>
    <w:rsid w:val="000744BE"/>
    <w:rsid w:val="000747DF"/>
    <w:rsid w:val="00074A1C"/>
    <w:rsid w:val="00074B3E"/>
    <w:rsid w:val="00074CC2"/>
    <w:rsid w:val="000755E8"/>
    <w:rsid w:val="000766B6"/>
    <w:rsid w:val="00076937"/>
    <w:rsid w:val="00077AC7"/>
    <w:rsid w:val="0008034C"/>
    <w:rsid w:val="00080A82"/>
    <w:rsid w:val="00081C32"/>
    <w:rsid w:val="00082574"/>
    <w:rsid w:val="00083446"/>
    <w:rsid w:val="000834E4"/>
    <w:rsid w:val="00084017"/>
    <w:rsid w:val="00084A8E"/>
    <w:rsid w:val="00084D86"/>
    <w:rsid w:val="00085137"/>
    <w:rsid w:val="000854C7"/>
    <w:rsid w:val="00085551"/>
    <w:rsid w:val="00085A4E"/>
    <w:rsid w:val="00085B82"/>
    <w:rsid w:val="000862EA"/>
    <w:rsid w:val="00086332"/>
    <w:rsid w:val="00087210"/>
    <w:rsid w:val="000872AA"/>
    <w:rsid w:val="0008753D"/>
    <w:rsid w:val="00090255"/>
    <w:rsid w:val="0009066E"/>
    <w:rsid w:val="00091A8D"/>
    <w:rsid w:val="00091FDB"/>
    <w:rsid w:val="0009209C"/>
    <w:rsid w:val="000924C3"/>
    <w:rsid w:val="00093078"/>
    <w:rsid w:val="000933D3"/>
    <w:rsid w:val="00095309"/>
    <w:rsid w:val="000959A6"/>
    <w:rsid w:val="00095A82"/>
    <w:rsid w:val="000970E4"/>
    <w:rsid w:val="000974F4"/>
    <w:rsid w:val="0009766E"/>
    <w:rsid w:val="00097EBF"/>
    <w:rsid w:val="000A0B22"/>
    <w:rsid w:val="000A0E65"/>
    <w:rsid w:val="000A1143"/>
    <w:rsid w:val="000A144F"/>
    <w:rsid w:val="000A16FD"/>
    <w:rsid w:val="000A18A8"/>
    <w:rsid w:val="000A1E8F"/>
    <w:rsid w:val="000A26B8"/>
    <w:rsid w:val="000A2EE8"/>
    <w:rsid w:val="000A2F89"/>
    <w:rsid w:val="000A3207"/>
    <w:rsid w:val="000A3A6B"/>
    <w:rsid w:val="000A3CF8"/>
    <w:rsid w:val="000A4386"/>
    <w:rsid w:val="000A5817"/>
    <w:rsid w:val="000A6675"/>
    <w:rsid w:val="000A681E"/>
    <w:rsid w:val="000A69EB"/>
    <w:rsid w:val="000A7775"/>
    <w:rsid w:val="000A7DB9"/>
    <w:rsid w:val="000B07DA"/>
    <w:rsid w:val="000B0946"/>
    <w:rsid w:val="000B0D29"/>
    <w:rsid w:val="000B100B"/>
    <w:rsid w:val="000B11D5"/>
    <w:rsid w:val="000B21DF"/>
    <w:rsid w:val="000B22C7"/>
    <w:rsid w:val="000B3A5A"/>
    <w:rsid w:val="000B3FB8"/>
    <w:rsid w:val="000B4586"/>
    <w:rsid w:val="000B4747"/>
    <w:rsid w:val="000B5F50"/>
    <w:rsid w:val="000B6064"/>
    <w:rsid w:val="000B613F"/>
    <w:rsid w:val="000B6777"/>
    <w:rsid w:val="000B69A5"/>
    <w:rsid w:val="000B7D98"/>
    <w:rsid w:val="000C005B"/>
    <w:rsid w:val="000C0827"/>
    <w:rsid w:val="000C0E80"/>
    <w:rsid w:val="000C0F33"/>
    <w:rsid w:val="000C1296"/>
    <w:rsid w:val="000C1BB6"/>
    <w:rsid w:val="000C216E"/>
    <w:rsid w:val="000C2707"/>
    <w:rsid w:val="000C3B0B"/>
    <w:rsid w:val="000C3CF4"/>
    <w:rsid w:val="000C4440"/>
    <w:rsid w:val="000C5CD4"/>
    <w:rsid w:val="000C611C"/>
    <w:rsid w:val="000C64C8"/>
    <w:rsid w:val="000C6710"/>
    <w:rsid w:val="000C6F6A"/>
    <w:rsid w:val="000C74B8"/>
    <w:rsid w:val="000C77E5"/>
    <w:rsid w:val="000C788E"/>
    <w:rsid w:val="000C7C4E"/>
    <w:rsid w:val="000D0195"/>
    <w:rsid w:val="000D05F9"/>
    <w:rsid w:val="000D0C38"/>
    <w:rsid w:val="000D1480"/>
    <w:rsid w:val="000D1E57"/>
    <w:rsid w:val="000D1F57"/>
    <w:rsid w:val="000D21A1"/>
    <w:rsid w:val="000D2656"/>
    <w:rsid w:val="000D2B6C"/>
    <w:rsid w:val="000D2FF4"/>
    <w:rsid w:val="000D361E"/>
    <w:rsid w:val="000D3E33"/>
    <w:rsid w:val="000D3EC0"/>
    <w:rsid w:val="000D40AB"/>
    <w:rsid w:val="000D40CA"/>
    <w:rsid w:val="000D45B3"/>
    <w:rsid w:val="000D48D5"/>
    <w:rsid w:val="000D4EB7"/>
    <w:rsid w:val="000D50EB"/>
    <w:rsid w:val="000D52D7"/>
    <w:rsid w:val="000D54F2"/>
    <w:rsid w:val="000D5BD9"/>
    <w:rsid w:val="000E0185"/>
    <w:rsid w:val="000E18AF"/>
    <w:rsid w:val="000E1AD7"/>
    <w:rsid w:val="000E1B92"/>
    <w:rsid w:val="000E1BE3"/>
    <w:rsid w:val="000E1D43"/>
    <w:rsid w:val="000E2422"/>
    <w:rsid w:val="000E3B65"/>
    <w:rsid w:val="000E3C5B"/>
    <w:rsid w:val="000E4B8F"/>
    <w:rsid w:val="000E546B"/>
    <w:rsid w:val="000E56DA"/>
    <w:rsid w:val="000E5C69"/>
    <w:rsid w:val="000E6487"/>
    <w:rsid w:val="000E6723"/>
    <w:rsid w:val="000E6DF5"/>
    <w:rsid w:val="000E708A"/>
    <w:rsid w:val="000E72E1"/>
    <w:rsid w:val="000E7699"/>
    <w:rsid w:val="000E7EFF"/>
    <w:rsid w:val="000E7F2A"/>
    <w:rsid w:val="000F064B"/>
    <w:rsid w:val="000F0969"/>
    <w:rsid w:val="000F0A9D"/>
    <w:rsid w:val="000F0FCC"/>
    <w:rsid w:val="000F14AF"/>
    <w:rsid w:val="000F15DF"/>
    <w:rsid w:val="000F1C77"/>
    <w:rsid w:val="000F1DE1"/>
    <w:rsid w:val="000F2534"/>
    <w:rsid w:val="000F2700"/>
    <w:rsid w:val="000F285A"/>
    <w:rsid w:val="000F2E19"/>
    <w:rsid w:val="000F31BC"/>
    <w:rsid w:val="000F331C"/>
    <w:rsid w:val="000F3AE3"/>
    <w:rsid w:val="000F4A07"/>
    <w:rsid w:val="000F5066"/>
    <w:rsid w:val="000F5414"/>
    <w:rsid w:val="000F5B9A"/>
    <w:rsid w:val="000F6586"/>
    <w:rsid w:val="000F71C3"/>
    <w:rsid w:val="000F74C1"/>
    <w:rsid w:val="000F7859"/>
    <w:rsid w:val="000F78F0"/>
    <w:rsid w:val="000F7E04"/>
    <w:rsid w:val="000F7EA0"/>
    <w:rsid w:val="00101EFE"/>
    <w:rsid w:val="00101F38"/>
    <w:rsid w:val="001021F3"/>
    <w:rsid w:val="00102DAE"/>
    <w:rsid w:val="0010357B"/>
    <w:rsid w:val="00105493"/>
    <w:rsid w:val="00105498"/>
    <w:rsid w:val="00105580"/>
    <w:rsid w:val="00106572"/>
    <w:rsid w:val="00106B74"/>
    <w:rsid w:val="00107017"/>
    <w:rsid w:val="001073E0"/>
    <w:rsid w:val="001102B5"/>
    <w:rsid w:val="001103AC"/>
    <w:rsid w:val="00110A8A"/>
    <w:rsid w:val="00110B81"/>
    <w:rsid w:val="0011144B"/>
    <w:rsid w:val="00111641"/>
    <w:rsid w:val="00111C2E"/>
    <w:rsid w:val="00111D1A"/>
    <w:rsid w:val="00112804"/>
    <w:rsid w:val="001130FF"/>
    <w:rsid w:val="0011324D"/>
    <w:rsid w:val="00113322"/>
    <w:rsid w:val="001137EB"/>
    <w:rsid w:val="00113E77"/>
    <w:rsid w:val="001144E0"/>
    <w:rsid w:val="00114A4B"/>
    <w:rsid w:val="00116608"/>
    <w:rsid w:val="001179AE"/>
    <w:rsid w:val="00117AFA"/>
    <w:rsid w:val="0012075B"/>
    <w:rsid w:val="00120BD7"/>
    <w:rsid w:val="00120D74"/>
    <w:rsid w:val="0012127D"/>
    <w:rsid w:val="00122A40"/>
    <w:rsid w:val="00122FB0"/>
    <w:rsid w:val="0012324A"/>
    <w:rsid w:val="0012384E"/>
    <w:rsid w:val="00123EB2"/>
    <w:rsid w:val="00124479"/>
    <w:rsid w:val="001248DB"/>
    <w:rsid w:val="0012502D"/>
    <w:rsid w:val="00125240"/>
    <w:rsid w:val="00125773"/>
    <w:rsid w:val="0012581F"/>
    <w:rsid w:val="0012586F"/>
    <w:rsid w:val="00125C47"/>
    <w:rsid w:val="001264B9"/>
    <w:rsid w:val="0012737A"/>
    <w:rsid w:val="0012779D"/>
    <w:rsid w:val="00127970"/>
    <w:rsid w:val="00130330"/>
    <w:rsid w:val="0013071A"/>
    <w:rsid w:val="00130A0B"/>
    <w:rsid w:val="00130F1F"/>
    <w:rsid w:val="0013122E"/>
    <w:rsid w:val="001316B1"/>
    <w:rsid w:val="0013316E"/>
    <w:rsid w:val="001339BC"/>
    <w:rsid w:val="00133DBD"/>
    <w:rsid w:val="001341BB"/>
    <w:rsid w:val="00134393"/>
    <w:rsid w:val="00135B46"/>
    <w:rsid w:val="00135D62"/>
    <w:rsid w:val="001368C0"/>
    <w:rsid w:val="00136FAD"/>
    <w:rsid w:val="00137160"/>
    <w:rsid w:val="00137811"/>
    <w:rsid w:val="001378DD"/>
    <w:rsid w:val="00137B07"/>
    <w:rsid w:val="00140295"/>
    <w:rsid w:val="00141191"/>
    <w:rsid w:val="00142CA4"/>
    <w:rsid w:val="00142CC0"/>
    <w:rsid w:val="00142D97"/>
    <w:rsid w:val="00143EE1"/>
    <w:rsid w:val="001442A9"/>
    <w:rsid w:val="001457FF"/>
    <w:rsid w:val="00145FAB"/>
    <w:rsid w:val="00146FA2"/>
    <w:rsid w:val="001475D3"/>
    <w:rsid w:val="00150A5E"/>
    <w:rsid w:val="00150AE8"/>
    <w:rsid w:val="001514EC"/>
    <w:rsid w:val="00151D85"/>
    <w:rsid w:val="00152B1B"/>
    <w:rsid w:val="00152D48"/>
    <w:rsid w:val="001540A4"/>
    <w:rsid w:val="001542AD"/>
    <w:rsid w:val="00155700"/>
    <w:rsid w:val="00155C44"/>
    <w:rsid w:val="001563C6"/>
    <w:rsid w:val="00156753"/>
    <w:rsid w:val="00156799"/>
    <w:rsid w:val="001572E9"/>
    <w:rsid w:val="001574EE"/>
    <w:rsid w:val="00160423"/>
    <w:rsid w:val="00160FAB"/>
    <w:rsid w:val="001618F6"/>
    <w:rsid w:val="00161A29"/>
    <w:rsid w:val="00161CDD"/>
    <w:rsid w:val="00161DE4"/>
    <w:rsid w:val="00162710"/>
    <w:rsid w:val="00162775"/>
    <w:rsid w:val="0016324B"/>
    <w:rsid w:val="00163E42"/>
    <w:rsid w:val="001647A6"/>
    <w:rsid w:val="0016483B"/>
    <w:rsid w:val="00165645"/>
    <w:rsid w:val="001656C1"/>
    <w:rsid w:val="00165869"/>
    <w:rsid w:val="00165A2B"/>
    <w:rsid w:val="00165ED8"/>
    <w:rsid w:val="00166BF2"/>
    <w:rsid w:val="00166C4A"/>
    <w:rsid w:val="00166E26"/>
    <w:rsid w:val="00167E99"/>
    <w:rsid w:val="00167EA5"/>
    <w:rsid w:val="00167ECB"/>
    <w:rsid w:val="00170E95"/>
    <w:rsid w:val="00170FCD"/>
    <w:rsid w:val="0017159E"/>
    <w:rsid w:val="00171638"/>
    <w:rsid w:val="001719F7"/>
    <w:rsid w:val="001723F0"/>
    <w:rsid w:val="00172A27"/>
    <w:rsid w:val="0017318B"/>
    <w:rsid w:val="0017381C"/>
    <w:rsid w:val="00173D1C"/>
    <w:rsid w:val="0017427B"/>
    <w:rsid w:val="00174F3D"/>
    <w:rsid w:val="001751C3"/>
    <w:rsid w:val="001752C8"/>
    <w:rsid w:val="0017669B"/>
    <w:rsid w:val="0017669D"/>
    <w:rsid w:val="001766FC"/>
    <w:rsid w:val="00176E21"/>
    <w:rsid w:val="00177530"/>
    <w:rsid w:val="0017776D"/>
    <w:rsid w:val="00177EF1"/>
    <w:rsid w:val="00180C42"/>
    <w:rsid w:val="00180CEF"/>
    <w:rsid w:val="0018125E"/>
    <w:rsid w:val="0018148E"/>
    <w:rsid w:val="0018168C"/>
    <w:rsid w:val="00181BCE"/>
    <w:rsid w:val="00182B2C"/>
    <w:rsid w:val="00183068"/>
    <w:rsid w:val="00183498"/>
    <w:rsid w:val="001839B2"/>
    <w:rsid w:val="00183A58"/>
    <w:rsid w:val="00184A08"/>
    <w:rsid w:val="00184ABA"/>
    <w:rsid w:val="00184C51"/>
    <w:rsid w:val="00184D1A"/>
    <w:rsid w:val="001856A3"/>
    <w:rsid w:val="00186126"/>
    <w:rsid w:val="001866F5"/>
    <w:rsid w:val="0018683A"/>
    <w:rsid w:val="00186861"/>
    <w:rsid w:val="001869E2"/>
    <w:rsid w:val="00187962"/>
    <w:rsid w:val="00187C6F"/>
    <w:rsid w:val="00187C9E"/>
    <w:rsid w:val="001906BF"/>
    <w:rsid w:val="00191497"/>
    <w:rsid w:val="00191AA5"/>
    <w:rsid w:val="00192891"/>
    <w:rsid w:val="001930D7"/>
    <w:rsid w:val="00193C91"/>
    <w:rsid w:val="0019430B"/>
    <w:rsid w:val="00194EE6"/>
    <w:rsid w:val="00195895"/>
    <w:rsid w:val="00195FFC"/>
    <w:rsid w:val="0019634E"/>
    <w:rsid w:val="00197DFE"/>
    <w:rsid w:val="00197F49"/>
    <w:rsid w:val="001A07D5"/>
    <w:rsid w:val="001A0AD8"/>
    <w:rsid w:val="001A0E46"/>
    <w:rsid w:val="001A0F1A"/>
    <w:rsid w:val="001A196F"/>
    <w:rsid w:val="001A20C0"/>
    <w:rsid w:val="001A2D7B"/>
    <w:rsid w:val="001A2D84"/>
    <w:rsid w:val="001A354D"/>
    <w:rsid w:val="001A3AC2"/>
    <w:rsid w:val="001A424D"/>
    <w:rsid w:val="001A4947"/>
    <w:rsid w:val="001A4C04"/>
    <w:rsid w:val="001A5046"/>
    <w:rsid w:val="001A550B"/>
    <w:rsid w:val="001A59B4"/>
    <w:rsid w:val="001A60B0"/>
    <w:rsid w:val="001A6338"/>
    <w:rsid w:val="001A6539"/>
    <w:rsid w:val="001A6CCD"/>
    <w:rsid w:val="001A6D8B"/>
    <w:rsid w:val="001A6EE0"/>
    <w:rsid w:val="001B03B9"/>
    <w:rsid w:val="001B097E"/>
    <w:rsid w:val="001B19D3"/>
    <w:rsid w:val="001B1C75"/>
    <w:rsid w:val="001B25EA"/>
    <w:rsid w:val="001B2B1A"/>
    <w:rsid w:val="001B2FDE"/>
    <w:rsid w:val="001B32C6"/>
    <w:rsid w:val="001B3C3E"/>
    <w:rsid w:val="001B3D98"/>
    <w:rsid w:val="001B408C"/>
    <w:rsid w:val="001B44AA"/>
    <w:rsid w:val="001B4B37"/>
    <w:rsid w:val="001B4CB3"/>
    <w:rsid w:val="001B56BC"/>
    <w:rsid w:val="001B6C5F"/>
    <w:rsid w:val="001B728E"/>
    <w:rsid w:val="001B784D"/>
    <w:rsid w:val="001B7A2F"/>
    <w:rsid w:val="001B7D53"/>
    <w:rsid w:val="001C0756"/>
    <w:rsid w:val="001C076A"/>
    <w:rsid w:val="001C0A1D"/>
    <w:rsid w:val="001C0D47"/>
    <w:rsid w:val="001C204C"/>
    <w:rsid w:val="001C2C17"/>
    <w:rsid w:val="001C30CF"/>
    <w:rsid w:val="001C3C8F"/>
    <w:rsid w:val="001C3FDB"/>
    <w:rsid w:val="001C44F7"/>
    <w:rsid w:val="001C48AE"/>
    <w:rsid w:val="001C4E09"/>
    <w:rsid w:val="001C4F27"/>
    <w:rsid w:val="001C5434"/>
    <w:rsid w:val="001C5837"/>
    <w:rsid w:val="001C5845"/>
    <w:rsid w:val="001C5A5F"/>
    <w:rsid w:val="001C61DA"/>
    <w:rsid w:val="001C6275"/>
    <w:rsid w:val="001C62B8"/>
    <w:rsid w:val="001C639F"/>
    <w:rsid w:val="001C6725"/>
    <w:rsid w:val="001C6956"/>
    <w:rsid w:val="001C6DA9"/>
    <w:rsid w:val="001C7289"/>
    <w:rsid w:val="001C76A8"/>
    <w:rsid w:val="001C76EB"/>
    <w:rsid w:val="001C7A21"/>
    <w:rsid w:val="001C7CCA"/>
    <w:rsid w:val="001D03B2"/>
    <w:rsid w:val="001D0440"/>
    <w:rsid w:val="001D0E4C"/>
    <w:rsid w:val="001D0F15"/>
    <w:rsid w:val="001D0F1F"/>
    <w:rsid w:val="001D1752"/>
    <w:rsid w:val="001D1EC3"/>
    <w:rsid w:val="001D2796"/>
    <w:rsid w:val="001D27ED"/>
    <w:rsid w:val="001D2C79"/>
    <w:rsid w:val="001D39EA"/>
    <w:rsid w:val="001D4019"/>
    <w:rsid w:val="001D42A0"/>
    <w:rsid w:val="001D46C0"/>
    <w:rsid w:val="001D4823"/>
    <w:rsid w:val="001D4CDB"/>
    <w:rsid w:val="001D6BE1"/>
    <w:rsid w:val="001D6E48"/>
    <w:rsid w:val="001D7610"/>
    <w:rsid w:val="001D7D25"/>
    <w:rsid w:val="001D7DEA"/>
    <w:rsid w:val="001E0287"/>
    <w:rsid w:val="001E05BC"/>
    <w:rsid w:val="001E08D4"/>
    <w:rsid w:val="001E1173"/>
    <w:rsid w:val="001E1537"/>
    <w:rsid w:val="001E187B"/>
    <w:rsid w:val="001E18BE"/>
    <w:rsid w:val="001E2717"/>
    <w:rsid w:val="001E310B"/>
    <w:rsid w:val="001E5766"/>
    <w:rsid w:val="001E5D8D"/>
    <w:rsid w:val="001E5E16"/>
    <w:rsid w:val="001E5F86"/>
    <w:rsid w:val="001E6112"/>
    <w:rsid w:val="001E695D"/>
    <w:rsid w:val="001E707E"/>
    <w:rsid w:val="001E76C6"/>
    <w:rsid w:val="001E7E09"/>
    <w:rsid w:val="001F0023"/>
    <w:rsid w:val="001F06E6"/>
    <w:rsid w:val="001F071B"/>
    <w:rsid w:val="001F0C54"/>
    <w:rsid w:val="001F0F91"/>
    <w:rsid w:val="001F1040"/>
    <w:rsid w:val="001F1EB3"/>
    <w:rsid w:val="001F2F4A"/>
    <w:rsid w:val="001F3FAB"/>
    <w:rsid w:val="001F45E9"/>
    <w:rsid w:val="001F49F5"/>
    <w:rsid w:val="001F4A66"/>
    <w:rsid w:val="001F4DC3"/>
    <w:rsid w:val="001F520A"/>
    <w:rsid w:val="001F523C"/>
    <w:rsid w:val="001F5513"/>
    <w:rsid w:val="001F6A68"/>
    <w:rsid w:val="001F6AF9"/>
    <w:rsid w:val="001F70F6"/>
    <w:rsid w:val="001F7D9D"/>
    <w:rsid w:val="001F7E4D"/>
    <w:rsid w:val="00200358"/>
    <w:rsid w:val="00200439"/>
    <w:rsid w:val="00200D67"/>
    <w:rsid w:val="00200FE2"/>
    <w:rsid w:val="00201C55"/>
    <w:rsid w:val="00202D1D"/>
    <w:rsid w:val="00203011"/>
    <w:rsid w:val="00203E03"/>
    <w:rsid w:val="002044E5"/>
    <w:rsid w:val="00204772"/>
    <w:rsid w:val="00204831"/>
    <w:rsid w:val="00204F9C"/>
    <w:rsid w:val="00205020"/>
    <w:rsid w:val="00205289"/>
    <w:rsid w:val="00206122"/>
    <w:rsid w:val="00206708"/>
    <w:rsid w:val="0020693E"/>
    <w:rsid w:val="00206BA0"/>
    <w:rsid w:val="00206D22"/>
    <w:rsid w:val="002071F9"/>
    <w:rsid w:val="00207424"/>
    <w:rsid w:val="00207C87"/>
    <w:rsid w:val="002102ED"/>
    <w:rsid w:val="0021095E"/>
    <w:rsid w:val="00210E60"/>
    <w:rsid w:val="002114E4"/>
    <w:rsid w:val="00211802"/>
    <w:rsid w:val="002121A9"/>
    <w:rsid w:val="002127AF"/>
    <w:rsid w:val="00212AC4"/>
    <w:rsid w:val="0021315A"/>
    <w:rsid w:val="0021325C"/>
    <w:rsid w:val="0021373E"/>
    <w:rsid w:val="002137DD"/>
    <w:rsid w:val="00213FD5"/>
    <w:rsid w:val="00214421"/>
    <w:rsid w:val="0021444F"/>
    <w:rsid w:val="00215198"/>
    <w:rsid w:val="00215377"/>
    <w:rsid w:val="002153F3"/>
    <w:rsid w:val="002156AD"/>
    <w:rsid w:val="00216293"/>
    <w:rsid w:val="0021630E"/>
    <w:rsid w:val="00216A3D"/>
    <w:rsid w:val="0021704D"/>
    <w:rsid w:val="002177EB"/>
    <w:rsid w:val="00217A36"/>
    <w:rsid w:val="00220E4D"/>
    <w:rsid w:val="002211F9"/>
    <w:rsid w:val="00222A7A"/>
    <w:rsid w:val="00222FC2"/>
    <w:rsid w:val="002233E3"/>
    <w:rsid w:val="00223C56"/>
    <w:rsid w:val="00224255"/>
    <w:rsid w:val="00224538"/>
    <w:rsid w:val="00225847"/>
    <w:rsid w:val="0022589B"/>
    <w:rsid w:val="0022596E"/>
    <w:rsid w:val="00225C0D"/>
    <w:rsid w:val="00226DA8"/>
    <w:rsid w:val="002275B0"/>
    <w:rsid w:val="0022763F"/>
    <w:rsid w:val="00227E9C"/>
    <w:rsid w:val="00230543"/>
    <w:rsid w:val="002308FA"/>
    <w:rsid w:val="002309F6"/>
    <w:rsid w:val="00230D74"/>
    <w:rsid w:val="002313EE"/>
    <w:rsid w:val="002314EC"/>
    <w:rsid w:val="00231DFB"/>
    <w:rsid w:val="0023251E"/>
    <w:rsid w:val="00232700"/>
    <w:rsid w:val="00232C30"/>
    <w:rsid w:val="00232DA6"/>
    <w:rsid w:val="00232F1B"/>
    <w:rsid w:val="0023306A"/>
    <w:rsid w:val="00233281"/>
    <w:rsid w:val="002347FD"/>
    <w:rsid w:val="00234C19"/>
    <w:rsid w:val="002358F5"/>
    <w:rsid w:val="00236316"/>
    <w:rsid w:val="00236385"/>
    <w:rsid w:val="00236760"/>
    <w:rsid w:val="0023688B"/>
    <w:rsid w:val="002372A7"/>
    <w:rsid w:val="002401EE"/>
    <w:rsid w:val="00241208"/>
    <w:rsid w:val="002413AD"/>
    <w:rsid w:val="002416F6"/>
    <w:rsid w:val="002418DE"/>
    <w:rsid w:val="00242BE0"/>
    <w:rsid w:val="00243E2A"/>
    <w:rsid w:val="0024474D"/>
    <w:rsid w:val="00244BC6"/>
    <w:rsid w:val="00244BDC"/>
    <w:rsid w:val="00244C2B"/>
    <w:rsid w:val="00244DD5"/>
    <w:rsid w:val="0024607F"/>
    <w:rsid w:val="00246359"/>
    <w:rsid w:val="00246720"/>
    <w:rsid w:val="0024753E"/>
    <w:rsid w:val="0024778D"/>
    <w:rsid w:val="00247879"/>
    <w:rsid w:val="00247880"/>
    <w:rsid w:val="00247F1E"/>
    <w:rsid w:val="00250771"/>
    <w:rsid w:val="00250D84"/>
    <w:rsid w:val="00251028"/>
    <w:rsid w:val="0025109E"/>
    <w:rsid w:val="00251C18"/>
    <w:rsid w:val="00251D48"/>
    <w:rsid w:val="00251E9C"/>
    <w:rsid w:val="00252725"/>
    <w:rsid w:val="002528BC"/>
    <w:rsid w:val="002529DF"/>
    <w:rsid w:val="00252B42"/>
    <w:rsid w:val="002532E7"/>
    <w:rsid w:val="00253DE3"/>
    <w:rsid w:val="00253DE6"/>
    <w:rsid w:val="00254F3F"/>
    <w:rsid w:val="0025507A"/>
    <w:rsid w:val="00255226"/>
    <w:rsid w:val="002559B3"/>
    <w:rsid w:val="002570B8"/>
    <w:rsid w:val="0025725E"/>
    <w:rsid w:val="00257392"/>
    <w:rsid w:val="002578AE"/>
    <w:rsid w:val="002578E7"/>
    <w:rsid w:val="00257B8D"/>
    <w:rsid w:val="00257D62"/>
    <w:rsid w:val="002601D8"/>
    <w:rsid w:val="00260C16"/>
    <w:rsid w:val="002619E8"/>
    <w:rsid w:val="00262C9B"/>
    <w:rsid w:val="00263F3F"/>
    <w:rsid w:val="00264686"/>
    <w:rsid w:val="0026511E"/>
    <w:rsid w:val="00265F7D"/>
    <w:rsid w:val="002660B6"/>
    <w:rsid w:val="0026622D"/>
    <w:rsid w:val="00266526"/>
    <w:rsid w:val="00266F17"/>
    <w:rsid w:val="00267395"/>
    <w:rsid w:val="002673C6"/>
    <w:rsid w:val="00267930"/>
    <w:rsid w:val="00267B76"/>
    <w:rsid w:val="00267B85"/>
    <w:rsid w:val="00267CFE"/>
    <w:rsid w:val="00267DD4"/>
    <w:rsid w:val="0027021E"/>
    <w:rsid w:val="00270283"/>
    <w:rsid w:val="002708AC"/>
    <w:rsid w:val="00270A1A"/>
    <w:rsid w:val="00270DFA"/>
    <w:rsid w:val="00270EA3"/>
    <w:rsid w:val="00270FED"/>
    <w:rsid w:val="00271B3A"/>
    <w:rsid w:val="00272028"/>
    <w:rsid w:val="002725BD"/>
    <w:rsid w:val="0027265A"/>
    <w:rsid w:val="00272875"/>
    <w:rsid w:val="00272E00"/>
    <w:rsid w:val="00273C16"/>
    <w:rsid w:val="00273C74"/>
    <w:rsid w:val="00273D22"/>
    <w:rsid w:val="0027449E"/>
    <w:rsid w:val="00276253"/>
    <w:rsid w:val="002777C4"/>
    <w:rsid w:val="00277AA4"/>
    <w:rsid w:val="00277FD5"/>
    <w:rsid w:val="0028005F"/>
    <w:rsid w:val="00280872"/>
    <w:rsid w:val="00281046"/>
    <w:rsid w:val="002813CF"/>
    <w:rsid w:val="002819EE"/>
    <w:rsid w:val="00282C46"/>
    <w:rsid w:val="00283150"/>
    <w:rsid w:val="002837D6"/>
    <w:rsid w:val="00283B05"/>
    <w:rsid w:val="00283F2A"/>
    <w:rsid w:val="0028452F"/>
    <w:rsid w:val="00284AA0"/>
    <w:rsid w:val="00284B74"/>
    <w:rsid w:val="0028565E"/>
    <w:rsid w:val="00285F7E"/>
    <w:rsid w:val="00287010"/>
    <w:rsid w:val="0028708B"/>
    <w:rsid w:val="002872C4"/>
    <w:rsid w:val="00287D4F"/>
    <w:rsid w:val="00290526"/>
    <w:rsid w:val="002908C8"/>
    <w:rsid w:val="00290C0E"/>
    <w:rsid w:val="002910C8"/>
    <w:rsid w:val="002913E0"/>
    <w:rsid w:val="00291480"/>
    <w:rsid w:val="00292690"/>
    <w:rsid w:val="00292905"/>
    <w:rsid w:val="00292C5C"/>
    <w:rsid w:val="00292CDC"/>
    <w:rsid w:val="002938E0"/>
    <w:rsid w:val="00294299"/>
    <w:rsid w:val="002947D9"/>
    <w:rsid w:val="00294A0A"/>
    <w:rsid w:val="00294A8C"/>
    <w:rsid w:val="0029512B"/>
    <w:rsid w:val="002956BA"/>
    <w:rsid w:val="00297B0D"/>
    <w:rsid w:val="00297FD5"/>
    <w:rsid w:val="002A00CC"/>
    <w:rsid w:val="002A1036"/>
    <w:rsid w:val="002A118D"/>
    <w:rsid w:val="002A158F"/>
    <w:rsid w:val="002A17DB"/>
    <w:rsid w:val="002A1C3F"/>
    <w:rsid w:val="002A1CD6"/>
    <w:rsid w:val="002A20B6"/>
    <w:rsid w:val="002A21DE"/>
    <w:rsid w:val="002A2743"/>
    <w:rsid w:val="002A318D"/>
    <w:rsid w:val="002A32E0"/>
    <w:rsid w:val="002A38D3"/>
    <w:rsid w:val="002A401B"/>
    <w:rsid w:val="002A4388"/>
    <w:rsid w:val="002A4439"/>
    <w:rsid w:val="002A4762"/>
    <w:rsid w:val="002A47CE"/>
    <w:rsid w:val="002A55F7"/>
    <w:rsid w:val="002A5F3A"/>
    <w:rsid w:val="002A5F8F"/>
    <w:rsid w:val="002A640D"/>
    <w:rsid w:val="002A73B2"/>
    <w:rsid w:val="002A7C1D"/>
    <w:rsid w:val="002B0350"/>
    <w:rsid w:val="002B0ED9"/>
    <w:rsid w:val="002B18D4"/>
    <w:rsid w:val="002B1D11"/>
    <w:rsid w:val="002B216E"/>
    <w:rsid w:val="002B21B2"/>
    <w:rsid w:val="002B28AC"/>
    <w:rsid w:val="002B2C6E"/>
    <w:rsid w:val="002B2CAD"/>
    <w:rsid w:val="002B3ED1"/>
    <w:rsid w:val="002B4BA7"/>
    <w:rsid w:val="002B4E63"/>
    <w:rsid w:val="002B4F85"/>
    <w:rsid w:val="002B5F16"/>
    <w:rsid w:val="002B6019"/>
    <w:rsid w:val="002B631C"/>
    <w:rsid w:val="002B65C2"/>
    <w:rsid w:val="002B7846"/>
    <w:rsid w:val="002B790E"/>
    <w:rsid w:val="002B7A8D"/>
    <w:rsid w:val="002C0641"/>
    <w:rsid w:val="002C0837"/>
    <w:rsid w:val="002C0A5B"/>
    <w:rsid w:val="002C0BD9"/>
    <w:rsid w:val="002C1EC8"/>
    <w:rsid w:val="002C21B0"/>
    <w:rsid w:val="002C28BA"/>
    <w:rsid w:val="002C2B1E"/>
    <w:rsid w:val="002C335F"/>
    <w:rsid w:val="002C3943"/>
    <w:rsid w:val="002C41F1"/>
    <w:rsid w:val="002C43B0"/>
    <w:rsid w:val="002C4CE8"/>
    <w:rsid w:val="002C4F7A"/>
    <w:rsid w:val="002C5696"/>
    <w:rsid w:val="002C5DD3"/>
    <w:rsid w:val="002C5F3A"/>
    <w:rsid w:val="002C6621"/>
    <w:rsid w:val="002C6A5B"/>
    <w:rsid w:val="002C6DAC"/>
    <w:rsid w:val="002C7230"/>
    <w:rsid w:val="002C7967"/>
    <w:rsid w:val="002C7C3E"/>
    <w:rsid w:val="002D0160"/>
    <w:rsid w:val="002D01D9"/>
    <w:rsid w:val="002D0215"/>
    <w:rsid w:val="002D0970"/>
    <w:rsid w:val="002D132D"/>
    <w:rsid w:val="002D1413"/>
    <w:rsid w:val="002D14B6"/>
    <w:rsid w:val="002D15FD"/>
    <w:rsid w:val="002D1DE9"/>
    <w:rsid w:val="002D1FE7"/>
    <w:rsid w:val="002D26F9"/>
    <w:rsid w:val="002D2A62"/>
    <w:rsid w:val="002D2BAE"/>
    <w:rsid w:val="002D39C6"/>
    <w:rsid w:val="002D3DC6"/>
    <w:rsid w:val="002D422A"/>
    <w:rsid w:val="002D4453"/>
    <w:rsid w:val="002D4B80"/>
    <w:rsid w:val="002D5A8F"/>
    <w:rsid w:val="002D5DDC"/>
    <w:rsid w:val="002D6427"/>
    <w:rsid w:val="002D65B4"/>
    <w:rsid w:val="002D6F2A"/>
    <w:rsid w:val="002E05F9"/>
    <w:rsid w:val="002E0AB1"/>
    <w:rsid w:val="002E0AC3"/>
    <w:rsid w:val="002E1216"/>
    <w:rsid w:val="002E1B34"/>
    <w:rsid w:val="002E2280"/>
    <w:rsid w:val="002E240B"/>
    <w:rsid w:val="002E391D"/>
    <w:rsid w:val="002E4434"/>
    <w:rsid w:val="002E48F4"/>
    <w:rsid w:val="002E490A"/>
    <w:rsid w:val="002E4BEE"/>
    <w:rsid w:val="002E4CBF"/>
    <w:rsid w:val="002E4D04"/>
    <w:rsid w:val="002E528B"/>
    <w:rsid w:val="002E53A3"/>
    <w:rsid w:val="002E5F62"/>
    <w:rsid w:val="002E63F6"/>
    <w:rsid w:val="002F0346"/>
    <w:rsid w:val="002F037D"/>
    <w:rsid w:val="002F081A"/>
    <w:rsid w:val="002F0E4C"/>
    <w:rsid w:val="002F1C4E"/>
    <w:rsid w:val="002F23BF"/>
    <w:rsid w:val="002F29A5"/>
    <w:rsid w:val="002F3328"/>
    <w:rsid w:val="002F3335"/>
    <w:rsid w:val="002F38DB"/>
    <w:rsid w:val="002F3C9D"/>
    <w:rsid w:val="002F3DED"/>
    <w:rsid w:val="002F4465"/>
    <w:rsid w:val="002F4A2F"/>
    <w:rsid w:val="002F59DE"/>
    <w:rsid w:val="002F5A11"/>
    <w:rsid w:val="002F5AA4"/>
    <w:rsid w:val="002F5F94"/>
    <w:rsid w:val="002F6DB9"/>
    <w:rsid w:val="002F6F02"/>
    <w:rsid w:val="003001A9"/>
    <w:rsid w:val="0030024C"/>
    <w:rsid w:val="00300DC3"/>
    <w:rsid w:val="003016A0"/>
    <w:rsid w:val="00302E55"/>
    <w:rsid w:val="003030C5"/>
    <w:rsid w:val="0030387A"/>
    <w:rsid w:val="00304025"/>
    <w:rsid w:val="003042CF"/>
    <w:rsid w:val="003055C2"/>
    <w:rsid w:val="00305BC3"/>
    <w:rsid w:val="00305BD9"/>
    <w:rsid w:val="00305DD0"/>
    <w:rsid w:val="00305F8F"/>
    <w:rsid w:val="003066D3"/>
    <w:rsid w:val="003072BA"/>
    <w:rsid w:val="00307765"/>
    <w:rsid w:val="00307769"/>
    <w:rsid w:val="0031026E"/>
    <w:rsid w:val="003106BF"/>
    <w:rsid w:val="00310A9C"/>
    <w:rsid w:val="003122EA"/>
    <w:rsid w:val="00313037"/>
    <w:rsid w:val="003132E8"/>
    <w:rsid w:val="0031332E"/>
    <w:rsid w:val="003134DA"/>
    <w:rsid w:val="00313C4D"/>
    <w:rsid w:val="00313D05"/>
    <w:rsid w:val="0031408F"/>
    <w:rsid w:val="003143AB"/>
    <w:rsid w:val="0031477F"/>
    <w:rsid w:val="00314E4D"/>
    <w:rsid w:val="00314FD7"/>
    <w:rsid w:val="003150A4"/>
    <w:rsid w:val="003160D4"/>
    <w:rsid w:val="00316817"/>
    <w:rsid w:val="00316A80"/>
    <w:rsid w:val="00316CEF"/>
    <w:rsid w:val="00316D0E"/>
    <w:rsid w:val="00317402"/>
    <w:rsid w:val="00317A32"/>
    <w:rsid w:val="00317C1D"/>
    <w:rsid w:val="00317C6E"/>
    <w:rsid w:val="0032026F"/>
    <w:rsid w:val="00320878"/>
    <w:rsid w:val="00320C1F"/>
    <w:rsid w:val="00321E34"/>
    <w:rsid w:val="003227EC"/>
    <w:rsid w:val="00322DF8"/>
    <w:rsid w:val="003230C1"/>
    <w:rsid w:val="003231D7"/>
    <w:rsid w:val="003238F7"/>
    <w:rsid w:val="0032412E"/>
    <w:rsid w:val="00324C30"/>
    <w:rsid w:val="00325919"/>
    <w:rsid w:val="00326109"/>
    <w:rsid w:val="0032653D"/>
    <w:rsid w:val="00326579"/>
    <w:rsid w:val="003271CE"/>
    <w:rsid w:val="003272E8"/>
    <w:rsid w:val="00331187"/>
    <w:rsid w:val="003316B3"/>
    <w:rsid w:val="00331CCC"/>
    <w:rsid w:val="0033211F"/>
    <w:rsid w:val="0033293D"/>
    <w:rsid w:val="003334C3"/>
    <w:rsid w:val="0033423E"/>
    <w:rsid w:val="0033427D"/>
    <w:rsid w:val="00334916"/>
    <w:rsid w:val="00334EF0"/>
    <w:rsid w:val="00334FC0"/>
    <w:rsid w:val="003353B2"/>
    <w:rsid w:val="00335D34"/>
    <w:rsid w:val="0033618C"/>
    <w:rsid w:val="003365F7"/>
    <w:rsid w:val="00336B18"/>
    <w:rsid w:val="003372FB"/>
    <w:rsid w:val="0033748F"/>
    <w:rsid w:val="00337598"/>
    <w:rsid w:val="003378BD"/>
    <w:rsid w:val="00340B3E"/>
    <w:rsid w:val="00340DE3"/>
    <w:rsid w:val="0034130D"/>
    <w:rsid w:val="00341900"/>
    <w:rsid w:val="00341D2B"/>
    <w:rsid w:val="003420DC"/>
    <w:rsid w:val="003420F0"/>
    <w:rsid w:val="0034232D"/>
    <w:rsid w:val="003425A2"/>
    <w:rsid w:val="00342C90"/>
    <w:rsid w:val="00342E3C"/>
    <w:rsid w:val="00344063"/>
    <w:rsid w:val="003444DC"/>
    <w:rsid w:val="003446EE"/>
    <w:rsid w:val="00346691"/>
    <w:rsid w:val="003471B0"/>
    <w:rsid w:val="00347DAB"/>
    <w:rsid w:val="00350D04"/>
    <w:rsid w:val="00351AF9"/>
    <w:rsid w:val="00353E6E"/>
    <w:rsid w:val="00354441"/>
    <w:rsid w:val="003545BD"/>
    <w:rsid w:val="0035612D"/>
    <w:rsid w:val="00356199"/>
    <w:rsid w:val="0035636C"/>
    <w:rsid w:val="0035660D"/>
    <w:rsid w:val="00356724"/>
    <w:rsid w:val="00357258"/>
    <w:rsid w:val="0036007A"/>
    <w:rsid w:val="00360595"/>
    <w:rsid w:val="00361393"/>
    <w:rsid w:val="00361766"/>
    <w:rsid w:val="00361C37"/>
    <w:rsid w:val="00362733"/>
    <w:rsid w:val="00362C15"/>
    <w:rsid w:val="00362D2E"/>
    <w:rsid w:val="00362F32"/>
    <w:rsid w:val="0036405E"/>
    <w:rsid w:val="00364350"/>
    <w:rsid w:val="003646C0"/>
    <w:rsid w:val="0036494A"/>
    <w:rsid w:val="00364E1F"/>
    <w:rsid w:val="003653FC"/>
    <w:rsid w:val="003658D0"/>
    <w:rsid w:val="00366125"/>
    <w:rsid w:val="00366F6A"/>
    <w:rsid w:val="003671E4"/>
    <w:rsid w:val="003675E8"/>
    <w:rsid w:val="00367798"/>
    <w:rsid w:val="003678F1"/>
    <w:rsid w:val="00367AA0"/>
    <w:rsid w:val="003707F2"/>
    <w:rsid w:val="00370A4B"/>
    <w:rsid w:val="00371CF9"/>
    <w:rsid w:val="00372105"/>
    <w:rsid w:val="003722D2"/>
    <w:rsid w:val="003727B5"/>
    <w:rsid w:val="00372BD4"/>
    <w:rsid w:val="003734FD"/>
    <w:rsid w:val="0037412A"/>
    <w:rsid w:val="00374D12"/>
    <w:rsid w:val="00374DD3"/>
    <w:rsid w:val="00374DDE"/>
    <w:rsid w:val="00374EE1"/>
    <w:rsid w:val="003752A0"/>
    <w:rsid w:val="00375C98"/>
    <w:rsid w:val="003762A0"/>
    <w:rsid w:val="0037685A"/>
    <w:rsid w:val="00376A69"/>
    <w:rsid w:val="00376C98"/>
    <w:rsid w:val="003774A6"/>
    <w:rsid w:val="003774F4"/>
    <w:rsid w:val="003775E1"/>
    <w:rsid w:val="00377BCD"/>
    <w:rsid w:val="00377E6D"/>
    <w:rsid w:val="003811C2"/>
    <w:rsid w:val="003817A8"/>
    <w:rsid w:val="0038236C"/>
    <w:rsid w:val="003824B2"/>
    <w:rsid w:val="003826E1"/>
    <w:rsid w:val="00383388"/>
    <w:rsid w:val="003844DC"/>
    <w:rsid w:val="0038499D"/>
    <w:rsid w:val="00384AB9"/>
    <w:rsid w:val="003864BB"/>
    <w:rsid w:val="00386764"/>
    <w:rsid w:val="00386F36"/>
    <w:rsid w:val="003870E2"/>
    <w:rsid w:val="00387473"/>
    <w:rsid w:val="003874A5"/>
    <w:rsid w:val="0038750C"/>
    <w:rsid w:val="00387B24"/>
    <w:rsid w:val="00390B10"/>
    <w:rsid w:val="00390C53"/>
    <w:rsid w:val="003912FF"/>
    <w:rsid w:val="00392230"/>
    <w:rsid w:val="0039289F"/>
    <w:rsid w:val="0039293B"/>
    <w:rsid w:val="00393406"/>
    <w:rsid w:val="0039358F"/>
    <w:rsid w:val="00393D5C"/>
    <w:rsid w:val="00393FEC"/>
    <w:rsid w:val="003943B8"/>
    <w:rsid w:val="00394890"/>
    <w:rsid w:val="0039578F"/>
    <w:rsid w:val="003959FD"/>
    <w:rsid w:val="0039610E"/>
    <w:rsid w:val="0039625F"/>
    <w:rsid w:val="003967C8"/>
    <w:rsid w:val="0039683C"/>
    <w:rsid w:val="003968D1"/>
    <w:rsid w:val="00397F2F"/>
    <w:rsid w:val="003A0221"/>
    <w:rsid w:val="003A0F60"/>
    <w:rsid w:val="003A119C"/>
    <w:rsid w:val="003A1448"/>
    <w:rsid w:val="003A153B"/>
    <w:rsid w:val="003A1BE2"/>
    <w:rsid w:val="003A1F05"/>
    <w:rsid w:val="003A28BA"/>
    <w:rsid w:val="003A2AAB"/>
    <w:rsid w:val="003A2E2D"/>
    <w:rsid w:val="003A3981"/>
    <w:rsid w:val="003A4CC5"/>
    <w:rsid w:val="003A4F54"/>
    <w:rsid w:val="003A547E"/>
    <w:rsid w:val="003A589D"/>
    <w:rsid w:val="003A5E60"/>
    <w:rsid w:val="003A690A"/>
    <w:rsid w:val="003A6C14"/>
    <w:rsid w:val="003A6C3D"/>
    <w:rsid w:val="003A76F0"/>
    <w:rsid w:val="003A7DD7"/>
    <w:rsid w:val="003B092C"/>
    <w:rsid w:val="003B1B5F"/>
    <w:rsid w:val="003B2200"/>
    <w:rsid w:val="003B2BB3"/>
    <w:rsid w:val="003B2E41"/>
    <w:rsid w:val="003B3FCD"/>
    <w:rsid w:val="003B439F"/>
    <w:rsid w:val="003B4C2F"/>
    <w:rsid w:val="003B4C83"/>
    <w:rsid w:val="003B52AF"/>
    <w:rsid w:val="003B58B0"/>
    <w:rsid w:val="003B5CD0"/>
    <w:rsid w:val="003B6488"/>
    <w:rsid w:val="003B7A7A"/>
    <w:rsid w:val="003C0406"/>
    <w:rsid w:val="003C10ED"/>
    <w:rsid w:val="003C1675"/>
    <w:rsid w:val="003C1CCE"/>
    <w:rsid w:val="003C26FF"/>
    <w:rsid w:val="003C2734"/>
    <w:rsid w:val="003C344D"/>
    <w:rsid w:val="003C36E7"/>
    <w:rsid w:val="003C3C96"/>
    <w:rsid w:val="003C3F90"/>
    <w:rsid w:val="003C4030"/>
    <w:rsid w:val="003C4122"/>
    <w:rsid w:val="003C5ADB"/>
    <w:rsid w:val="003C6CB9"/>
    <w:rsid w:val="003C718B"/>
    <w:rsid w:val="003C7874"/>
    <w:rsid w:val="003D1256"/>
    <w:rsid w:val="003D278D"/>
    <w:rsid w:val="003D27C5"/>
    <w:rsid w:val="003D286D"/>
    <w:rsid w:val="003D339E"/>
    <w:rsid w:val="003D3466"/>
    <w:rsid w:val="003D3CAC"/>
    <w:rsid w:val="003D3CD0"/>
    <w:rsid w:val="003D3CD2"/>
    <w:rsid w:val="003D3D50"/>
    <w:rsid w:val="003D3F6B"/>
    <w:rsid w:val="003D432A"/>
    <w:rsid w:val="003D4EB0"/>
    <w:rsid w:val="003D4FC4"/>
    <w:rsid w:val="003D507B"/>
    <w:rsid w:val="003D5CEA"/>
    <w:rsid w:val="003D70F2"/>
    <w:rsid w:val="003D7408"/>
    <w:rsid w:val="003D7D23"/>
    <w:rsid w:val="003E0765"/>
    <w:rsid w:val="003E091A"/>
    <w:rsid w:val="003E1045"/>
    <w:rsid w:val="003E10AC"/>
    <w:rsid w:val="003E1134"/>
    <w:rsid w:val="003E182C"/>
    <w:rsid w:val="003E1C61"/>
    <w:rsid w:val="003E1E24"/>
    <w:rsid w:val="003E1F13"/>
    <w:rsid w:val="003E26C0"/>
    <w:rsid w:val="003E4116"/>
    <w:rsid w:val="003E469A"/>
    <w:rsid w:val="003E48B5"/>
    <w:rsid w:val="003E4A71"/>
    <w:rsid w:val="003E53D4"/>
    <w:rsid w:val="003E55BA"/>
    <w:rsid w:val="003E5ED6"/>
    <w:rsid w:val="003E655F"/>
    <w:rsid w:val="003E6999"/>
    <w:rsid w:val="003E7537"/>
    <w:rsid w:val="003E7B32"/>
    <w:rsid w:val="003E7E53"/>
    <w:rsid w:val="003F15A1"/>
    <w:rsid w:val="003F1A8F"/>
    <w:rsid w:val="003F2171"/>
    <w:rsid w:val="003F2654"/>
    <w:rsid w:val="003F3136"/>
    <w:rsid w:val="003F3240"/>
    <w:rsid w:val="003F40E5"/>
    <w:rsid w:val="003F4543"/>
    <w:rsid w:val="003F4E3A"/>
    <w:rsid w:val="003F52CE"/>
    <w:rsid w:val="003F53C1"/>
    <w:rsid w:val="003F55F3"/>
    <w:rsid w:val="003F616A"/>
    <w:rsid w:val="003F64FB"/>
    <w:rsid w:val="003F7F6C"/>
    <w:rsid w:val="00400911"/>
    <w:rsid w:val="004009FC"/>
    <w:rsid w:val="00400B42"/>
    <w:rsid w:val="00400D26"/>
    <w:rsid w:val="00400F7B"/>
    <w:rsid w:val="00401149"/>
    <w:rsid w:val="004016B0"/>
    <w:rsid w:val="00401DD5"/>
    <w:rsid w:val="00401E4D"/>
    <w:rsid w:val="00401EB1"/>
    <w:rsid w:val="00402B08"/>
    <w:rsid w:val="0040417E"/>
    <w:rsid w:val="004041A8"/>
    <w:rsid w:val="004044DB"/>
    <w:rsid w:val="00404816"/>
    <w:rsid w:val="00405893"/>
    <w:rsid w:val="004066D7"/>
    <w:rsid w:val="00406B84"/>
    <w:rsid w:val="00406BF2"/>
    <w:rsid w:val="00406FC6"/>
    <w:rsid w:val="00407006"/>
    <w:rsid w:val="00407062"/>
    <w:rsid w:val="0040799B"/>
    <w:rsid w:val="004102A0"/>
    <w:rsid w:val="004103E2"/>
    <w:rsid w:val="00410882"/>
    <w:rsid w:val="004113DC"/>
    <w:rsid w:val="00411D4B"/>
    <w:rsid w:val="00411F7A"/>
    <w:rsid w:val="0041223E"/>
    <w:rsid w:val="00412338"/>
    <w:rsid w:val="0041269E"/>
    <w:rsid w:val="004127C1"/>
    <w:rsid w:val="004141A1"/>
    <w:rsid w:val="004156B1"/>
    <w:rsid w:val="004160E6"/>
    <w:rsid w:val="0041612C"/>
    <w:rsid w:val="00416B8B"/>
    <w:rsid w:val="00416F4D"/>
    <w:rsid w:val="00416FA4"/>
    <w:rsid w:val="004170BE"/>
    <w:rsid w:val="00420103"/>
    <w:rsid w:val="0042092F"/>
    <w:rsid w:val="00420CB1"/>
    <w:rsid w:val="00420DD0"/>
    <w:rsid w:val="0042220C"/>
    <w:rsid w:val="0042271F"/>
    <w:rsid w:val="00422FB8"/>
    <w:rsid w:val="004232B8"/>
    <w:rsid w:val="00423A00"/>
    <w:rsid w:val="00423BD6"/>
    <w:rsid w:val="0042423E"/>
    <w:rsid w:val="00424340"/>
    <w:rsid w:val="0042494B"/>
    <w:rsid w:val="00424C1F"/>
    <w:rsid w:val="00424C8A"/>
    <w:rsid w:val="004251E4"/>
    <w:rsid w:val="0042552E"/>
    <w:rsid w:val="00426823"/>
    <w:rsid w:val="004277AC"/>
    <w:rsid w:val="00427829"/>
    <w:rsid w:val="0042784D"/>
    <w:rsid w:val="00427B29"/>
    <w:rsid w:val="00430443"/>
    <w:rsid w:val="0043276A"/>
    <w:rsid w:val="00432926"/>
    <w:rsid w:val="00432D2C"/>
    <w:rsid w:val="00434D3D"/>
    <w:rsid w:val="0043554E"/>
    <w:rsid w:val="00435664"/>
    <w:rsid w:val="00435815"/>
    <w:rsid w:val="004361AF"/>
    <w:rsid w:val="00436466"/>
    <w:rsid w:val="00436822"/>
    <w:rsid w:val="00436E03"/>
    <w:rsid w:val="00437756"/>
    <w:rsid w:val="004400CC"/>
    <w:rsid w:val="00440143"/>
    <w:rsid w:val="00440D4F"/>
    <w:rsid w:val="0044111C"/>
    <w:rsid w:val="0044192E"/>
    <w:rsid w:val="004419B1"/>
    <w:rsid w:val="00441E0F"/>
    <w:rsid w:val="00442375"/>
    <w:rsid w:val="004426C7"/>
    <w:rsid w:val="00442926"/>
    <w:rsid w:val="004429A5"/>
    <w:rsid w:val="00442CF9"/>
    <w:rsid w:val="00442DDE"/>
    <w:rsid w:val="00442E81"/>
    <w:rsid w:val="00443379"/>
    <w:rsid w:val="004434AD"/>
    <w:rsid w:val="004435B6"/>
    <w:rsid w:val="0044375F"/>
    <w:rsid w:val="00443A7C"/>
    <w:rsid w:val="00444582"/>
    <w:rsid w:val="00444643"/>
    <w:rsid w:val="004447D6"/>
    <w:rsid w:val="0044487C"/>
    <w:rsid w:val="00444DA7"/>
    <w:rsid w:val="0044544D"/>
    <w:rsid w:val="004457C3"/>
    <w:rsid w:val="0044582A"/>
    <w:rsid w:val="00446959"/>
    <w:rsid w:val="00446AFE"/>
    <w:rsid w:val="00447400"/>
    <w:rsid w:val="00447446"/>
    <w:rsid w:val="00447F5C"/>
    <w:rsid w:val="004504D9"/>
    <w:rsid w:val="0045058D"/>
    <w:rsid w:val="00451059"/>
    <w:rsid w:val="00451A8F"/>
    <w:rsid w:val="00451B5C"/>
    <w:rsid w:val="00451F1E"/>
    <w:rsid w:val="0045216A"/>
    <w:rsid w:val="00452AF9"/>
    <w:rsid w:val="00454FE6"/>
    <w:rsid w:val="00455830"/>
    <w:rsid w:val="00456052"/>
    <w:rsid w:val="0045658A"/>
    <w:rsid w:val="00456927"/>
    <w:rsid w:val="00460D9A"/>
    <w:rsid w:val="00461218"/>
    <w:rsid w:val="0046192C"/>
    <w:rsid w:val="00461EE3"/>
    <w:rsid w:val="00462340"/>
    <w:rsid w:val="00462403"/>
    <w:rsid w:val="00462871"/>
    <w:rsid w:val="004629AF"/>
    <w:rsid w:val="00462A3F"/>
    <w:rsid w:val="00462DF6"/>
    <w:rsid w:val="004638C7"/>
    <w:rsid w:val="00463BB6"/>
    <w:rsid w:val="00463CFA"/>
    <w:rsid w:val="004642EF"/>
    <w:rsid w:val="00464710"/>
    <w:rsid w:val="00464C1F"/>
    <w:rsid w:val="00464E8E"/>
    <w:rsid w:val="00464F8E"/>
    <w:rsid w:val="00465499"/>
    <w:rsid w:val="00465AA9"/>
    <w:rsid w:val="00465BE0"/>
    <w:rsid w:val="00466303"/>
    <w:rsid w:val="0046657D"/>
    <w:rsid w:val="00466FC9"/>
    <w:rsid w:val="0046752A"/>
    <w:rsid w:val="00470282"/>
    <w:rsid w:val="00470750"/>
    <w:rsid w:val="00470940"/>
    <w:rsid w:val="00470946"/>
    <w:rsid w:val="00470A46"/>
    <w:rsid w:val="004711E4"/>
    <w:rsid w:val="0047154A"/>
    <w:rsid w:val="00473A46"/>
    <w:rsid w:val="0047417C"/>
    <w:rsid w:val="00474C42"/>
    <w:rsid w:val="00474D15"/>
    <w:rsid w:val="00474FAC"/>
    <w:rsid w:val="00475153"/>
    <w:rsid w:val="0047584A"/>
    <w:rsid w:val="00475961"/>
    <w:rsid w:val="00475ACF"/>
    <w:rsid w:val="00475B6A"/>
    <w:rsid w:val="00475C42"/>
    <w:rsid w:val="00475C91"/>
    <w:rsid w:val="00475E56"/>
    <w:rsid w:val="00477066"/>
    <w:rsid w:val="00477662"/>
    <w:rsid w:val="004779A0"/>
    <w:rsid w:val="00477AB6"/>
    <w:rsid w:val="00477B6F"/>
    <w:rsid w:val="004807DE"/>
    <w:rsid w:val="004807E2"/>
    <w:rsid w:val="00480C84"/>
    <w:rsid w:val="00481103"/>
    <w:rsid w:val="00481167"/>
    <w:rsid w:val="004819E0"/>
    <w:rsid w:val="00482357"/>
    <w:rsid w:val="00482555"/>
    <w:rsid w:val="00482D61"/>
    <w:rsid w:val="00483465"/>
    <w:rsid w:val="00483D0A"/>
    <w:rsid w:val="0048441C"/>
    <w:rsid w:val="004846B3"/>
    <w:rsid w:val="00484720"/>
    <w:rsid w:val="00484FC9"/>
    <w:rsid w:val="00485011"/>
    <w:rsid w:val="00485772"/>
    <w:rsid w:val="00485B1C"/>
    <w:rsid w:val="004861FE"/>
    <w:rsid w:val="00486318"/>
    <w:rsid w:val="00487373"/>
    <w:rsid w:val="00487581"/>
    <w:rsid w:val="00487901"/>
    <w:rsid w:val="004879AB"/>
    <w:rsid w:val="004901A7"/>
    <w:rsid w:val="0049085E"/>
    <w:rsid w:val="00490ABE"/>
    <w:rsid w:val="00491132"/>
    <w:rsid w:val="0049149A"/>
    <w:rsid w:val="004914A7"/>
    <w:rsid w:val="004914C5"/>
    <w:rsid w:val="00491CA9"/>
    <w:rsid w:val="0049207F"/>
    <w:rsid w:val="004922FC"/>
    <w:rsid w:val="0049250D"/>
    <w:rsid w:val="004925A5"/>
    <w:rsid w:val="00492B0C"/>
    <w:rsid w:val="00493D5F"/>
    <w:rsid w:val="004941D0"/>
    <w:rsid w:val="00495021"/>
    <w:rsid w:val="004950E8"/>
    <w:rsid w:val="00495292"/>
    <w:rsid w:val="0049593F"/>
    <w:rsid w:val="004962E6"/>
    <w:rsid w:val="00496539"/>
    <w:rsid w:val="0049728A"/>
    <w:rsid w:val="004977C0"/>
    <w:rsid w:val="004A0107"/>
    <w:rsid w:val="004A01E5"/>
    <w:rsid w:val="004A122C"/>
    <w:rsid w:val="004A1C0A"/>
    <w:rsid w:val="004A2057"/>
    <w:rsid w:val="004A25EF"/>
    <w:rsid w:val="004A2D29"/>
    <w:rsid w:val="004A2DCA"/>
    <w:rsid w:val="004A31B1"/>
    <w:rsid w:val="004A38A9"/>
    <w:rsid w:val="004A3F37"/>
    <w:rsid w:val="004A43F8"/>
    <w:rsid w:val="004A49BC"/>
    <w:rsid w:val="004A4B8A"/>
    <w:rsid w:val="004A6C2D"/>
    <w:rsid w:val="004A728C"/>
    <w:rsid w:val="004A77D5"/>
    <w:rsid w:val="004A7BBF"/>
    <w:rsid w:val="004B0246"/>
    <w:rsid w:val="004B02B9"/>
    <w:rsid w:val="004B034E"/>
    <w:rsid w:val="004B062C"/>
    <w:rsid w:val="004B0FE9"/>
    <w:rsid w:val="004B1029"/>
    <w:rsid w:val="004B2507"/>
    <w:rsid w:val="004B2B9C"/>
    <w:rsid w:val="004B2C25"/>
    <w:rsid w:val="004B4E15"/>
    <w:rsid w:val="004B5280"/>
    <w:rsid w:val="004B55AE"/>
    <w:rsid w:val="004B5698"/>
    <w:rsid w:val="004B56B7"/>
    <w:rsid w:val="004B580E"/>
    <w:rsid w:val="004B6562"/>
    <w:rsid w:val="004B6744"/>
    <w:rsid w:val="004B6868"/>
    <w:rsid w:val="004B6D05"/>
    <w:rsid w:val="004B76BB"/>
    <w:rsid w:val="004C032B"/>
    <w:rsid w:val="004C065C"/>
    <w:rsid w:val="004C0F02"/>
    <w:rsid w:val="004C188F"/>
    <w:rsid w:val="004C1B0C"/>
    <w:rsid w:val="004C1B89"/>
    <w:rsid w:val="004C23D7"/>
    <w:rsid w:val="004C26E1"/>
    <w:rsid w:val="004C31B8"/>
    <w:rsid w:val="004C3489"/>
    <w:rsid w:val="004C412F"/>
    <w:rsid w:val="004C4B97"/>
    <w:rsid w:val="004C4DDB"/>
    <w:rsid w:val="004C4ECF"/>
    <w:rsid w:val="004C5631"/>
    <w:rsid w:val="004C5F23"/>
    <w:rsid w:val="004C6387"/>
    <w:rsid w:val="004C645E"/>
    <w:rsid w:val="004C6DED"/>
    <w:rsid w:val="004C71C5"/>
    <w:rsid w:val="004C7890"/>
    <w:rsid w:val="004D1355"/>
    <w:rsid w:val="004D177F"/>
    <w:rsid w:val="004D194A"/>
    <w:rsid w:val="004D1C17"/>
    <w:rsid w:val="004D2399"/>
    <w:rsid w:val="004D262C"/>
    <w:rsid w:val="004D30B8"/>
    <w:rsid w:val="004D31AA"/>
    <w:rsid w:val="004D3351"/>
    <w:rsid w:val="004D3F9F"/>
    <w:rsid w:val="004D5970"/>
    <w:rsid w:val="004D6105"/>
    <w:rsid w:val="004D6633"/>
    <w:rsid w:val="004D67C5"/>
    <w:rsid w:val="004D6850"/>
    <w:rsid w:val="004D68C3"/>
    <w:rsid w:val="004D6F6D"/>
    <w:rsid w:val="004D7714"/>
    <w:rsid w:val="004D78DD"/>
    <w:rsid w:val="004D7E9F"/>
    <w:rsid w:val="004E09B2"/>
    <w:rsid w:val="004E09B6"/>
    <w:rsid w:val="004E0A7C"/>
    <w:rsid w:val="004E0B34"/>
    <w:rsid w:val="004E0D03"/>
    <w:rsid w:val="004E0DBF"/>
    <w:rsid w:val="004E2D86"/>
    <w:rsid w:val="004E3156"/>
    <w:rsid w:val="004E334E"/>
    <w:rsid w:val="004E3AB8"/>
    <w:rsid w:val="004E45F4"/>
    <w:rsid w:val="004E4E8E"/>
    <w:rsid w:val="004E51EA"/>
    <w:rsid w:val="004E53D3"/>
    <w:rsid w:val="004E5756"/>
    <w:rsid w:val="004E58BB"/>
    <w:rsid w:val="004E5C10"/>
    <w:rsid w:val="004E61BF"/>
    <w:rsid w:val="004E660E"/>
    <w:rsid w:val="004E6BDA"/>
    <w:rsid w:val="004E6CAA"/>
    <w:rsid w:val="004E7BD1"/>
    <w:rsid w:val="004F0543"/>
    <w:rsid w:val="004F076E"/>
    <w:rsid w:val="004F1279"/>
    <w:rsid w:val="004F2717"/>
    <w:rsid w:val="004F2C45"/>
    <w:rsid w:val="004F3595"/>
    <w:rsid w:val="004F35C7"/>
    <w:rsid w:val="004F371F"/>
    <w:rsid w:val="004F3758"/>
    <w:rsid w:val="004F3785"/>
    <w:rsid w:val="004F386C"/>
    <w:rsid w:val="004F3873"/>
    <w:rsid w:val="004F3D6F"/>
    <w:rsid w:val="004F3DD6"/>
    <w:rsid w:val="004F3E56"/>
    <w:rsid w:val="004F43D5"/>
    <w:rsid w:val="004F5986"/>
    <w:rsid w:val="004F70FB"/>
    <w:rsid w:val="004F7190"/>
    <w:rsid w:val="004F789D"/>
    <w:rsid w:val="0050053A"/>
    <w:rsid w:val="005010DF"/>
    <w:rsid w:val="00501148"/>
    <w:rsid w:val="005018FB"/>
    <w:rsid w:val="0050290A"/>
    <w:rsid w:val="00502FC7"/>
    <w:rsid w:val="005036FC"/>
    <w:rsid w:val="00503825"/>
    <w:rsid w:val="00503AE2"/>
    <w:rsid w:val="00503CC0"/>
    <w:rsid w:val="00503CCF"/>
    <w:rsid w:val="0050421E"/>
    <w:rsid w:val="00504578"/>
    <w:rsid w:val="00504605"/>
    <w:rsid w:val="00504FC5"/>
    <w:rsid w:val="00505985"/>
    <w:rsid w:val="00506A43"/>
    <w:rsid w:val="00506BCF"/>
    <w:rsid w:val="00506E81"/>
    <w:rsid w:val="00506F6D"/>
    <w:rsid w:val="00507745"/>
    <w:rsid w:val="005077FB"/>
    <w:rsid w:val="00510AB4"/>
    <w:rsid w:val="00510AD6"/>
    <w:rsid w:val="00510F7E"/>
    <w:rsid w:val="00511078"/>
    <w:rsid w:val="005128AA"/>
    <w:rsid w:val="00513248"/>
    <w:rsid w:val="00513980"/>
    <w:rsid w:val="0051406E"/>
    <w:rsid w:val="005147C1"/>
    <w:rsid w:val="00514DF9"/>
    <w:rsid w:val="005152B7"/>
    <w:rsid w:val="00515A61"/>
    <w:rsid w:val="00515E65"/>
    <w:rsid w:val="00516E96"/>
    <w:rsid w:val="005200CA"/>
    <w:rsid w:val="0052043E"/>
    <w:rsid w:val="00520F85"/>
    <w:rsid w:val="00521417"/>
    <w:rsid w:val="005219C9"/>
    <w:rsid w:val="005221F3"/>
    <w:rsid w:val="005232F8"/>
    <w:rsid w:val="005235D1"/>
    <w:rsid w:val="0052364B"/>
    <w:rsid w:val="005239AC"/>
    <w:rsid w:val="00523ECF"/>
    <w:rsid w:val="00524488"/>
    <w:rsid w:val="005245AF"/>
    <w:rsid w:val="00524692"/>
    <w:rsid w:val="00524939"/>
    <w:rsid w:val="00524F96"/>
    <w:rsid w:val="005256AC"/>
    <w:rsid w:val="00525DB3"/>
    <w:rsid w:val="00525E5A"/>
    <w:rsid w:val="00525F30"/>
    <w:rsid w:val="00526E87"/>
    <w:rsid w:val="005273AF"/>
    <w:rsid w:val="00527668"/>
    <w:rsid w:val="00527C63"/>
    <w:rsid w:val="00527D08"/>
    <w:rsid w:val="0053071C"/>
    <w:rsid w:val="00530722"/>
    <w:rsid w:val="0053089B"/>
    <w:rsid w:val="005308CA"/>
    <w:rsid w:val="00530C5D"/>
    <w:rsid w:val="0053202B"/>
    <w:rsid w:val="00532310"/>
    <w:rsid w:val="0053239D"/>
    <w:rsid w:val="00533BD6"/>
    <w:rsid w:val="005341EF"/>
    <w:rsid w:val="005346C3"/>
    <w:rsid w:val="00534A11"/>
    <w:rsid w:val="00534ADB"/>
    <w:rsid w:val="00535608"/>
    <w:rsid w:val="0053598A"/>
    <w:rsid w:val="00535FEC"/>
    <w:rsid w:val="00536CBA"/>
    <w:rsid w:val="00536D5B"/>
    <w:rsid w:val="00537457"/>
    <w:rsid w:val="005374C9"/>
    <w:rsid w:val="00537A51"/>
    <w:rsid w:val="005404ED"/>
    <w:rsid w:val="00540842"/>
    <w:rsid w:val="0054129D"/>
    <w:rsid w:val="00541C19"/>
    <w:rsid w:val="00542421"/>
    <w:rsid w:val="00542865"/>
    <w:rsid w:val="0054295E"/>
    <w:rsid w:val="00542CB2"/>
    <w:rsid w:val="00542FC7"/>
    <w:rsid w:val="005431E8"/>
    <w:rsid w:val="00543A1E"/>
    <w:rsid w:val="00544012"/>
    <w:rsid w:val="005445D8"/>
    <w:rsid w:val="00544E91"/>
    <w:rsid w:val="00545206"/>
    <w:rsid w:val="00545AB2"/>
    <w:rsid w:val="00545C37"/>
    <w:rsid w:val="00545D34"/>
    <w:rsid w:val="0054615F"/>
    <w:rsid w:val="005461E8"/>
    <w:rsid w:val="00547267"/>
    <w:rsid w:val="005503D7"/>
    <w:rsid w:val="00550647"/>
    <w:rsid w:val="00550801"/>
    <w:rsid w:val="00550E00"/>
    <w:rsid w:val="00551519"/>
    <w:rsid w:val="0055163B"/>
    <w:rsid w:val="005517E3"/>
    <w:rsid w:val="005519B7"/>
    <w:rsid w:val="00551DE1"/>
    <w:rsid w:val="005521EC"/>
    <w:rsid w:val="005522B8"/>
    <w:rsid w:val="0055272A"/>
    <w:rsid w:val="005527F2"/>
    <w:rsid w:val="0055339B"/>
    <w:rsid w:val="0055427E"/>
    <w:rsid w:val="00554299"/>
    <w:rsid w:val="005542F6"/>
    <w:rsid w:val="0055465F"/>
    <w:rsid w:val="005553A0"/>
    <w:rsid w:val="00555D67"/>
    <w:rsid w:val="00555E42"/>
    <w:rsid w:val="005565E7"/>
    <w:rsid w:val="00556D7C"/>
    <w:rsid w:val="00557907"/>
    <w:rsid w:val="00560D73"/>
    <w:rsid w:val="00561325"/>
    <w:rsid w:val="0056172C"/>
    <w:rsid w:val="005620AB"/>
    <w:rsid w:val="00562AC4"/>
    <w:rsid w:val="00562C27"/>
    <w:rsid w:val="00562D0C"/>
    <w:rsid w:val="00562FD7"/>
    <w:rsid w:val="005632A1"/>
    <w:rsid w:val="005637C3"/>
    <w:rsid w:val="005639A9"/>
    <w:rsid w:val="00563BE7"/>
    <w:rsid w:val="00565521"/>
    <w:rsid w:val="00565A21"/>
    <w:rsid w:val="00565B2D"/>
    <w:rsid w:val="00565B31"/>
    <w:rsid w:val="0056628E"/>
    <w:rsid w:val="0056669D"/>
    <w:rsid w:val="0056688E"/>
    <w:rsid w:val="00566D46"/>
    <w:rsid w:val="00570968"/>
    <w:rsid w:val="005710F5"/>
    <w:rsid w:val="0057368A"/>
    <w:rsid w:val="005738E5"/>
    <w:rsid w:val="00573CF2"/>
    <w:rsid w:val="005744A9"/>
    <w:rsid w:val="00574700"/>
    <w:rsid w:val="005752BE"/>
    <w:rsid w:val="005762D7"/>
    <w:rsid w:val="00577931"/>
    <w:rsid w:val="00580B83"/>
    <w:rsid w:val="00581937"/>
    <w:rsid w:val="005819DB"/>
    <w:rsid w:val="005820A5"/>
    <w:rsid w:val="005822AA"/>
    <w:rsid w:val="005822EC"/>
    <w:rsid w:val="0058295F"/>
    <w:rsid w:val="00582D34"/>
    <w:rsid w:val="00584632"/>
    <w:rsid w:val="00584D68"/>
    <w:rsid w:val="00584F08"/>
    <w:rsid w:val="00584F86"/>
    <w:rsid w:val="005854CC"/>
    <w:rsid w:val="00585539"/>
    <w:rsid w:val="00586338"/>
    <w:rsid w:val="005865F4"/>
    <w:rsid w:val="00587ADB"/>
    <w:rsid w:val="00590282"/>
    <w:rsid w:val="00590E2E"/>
    <w:rsid w:val="00590EC8"/>
    <w:rsid w:val="005911E9"/>
    <w:rsid w:val="005917C0"/>
    <w:rsid w:val="0059198D"/>
    <w:rsid w:val="00592789"/>
    <w:rsid w:val="00592885"/>
    <w:rsid w:val="00593248"/>
    <w:rsid w:val="00593344"/>
    <w:rsid w:val="005939AA"/>
    <w:rsid w:val="00594144"/>
    <w:rsid w:val="005949B6"/>
    <w:rsid w:val="00594D0F"/>
    <w:rsid w:val="005956D3"/>
    <w:rsid w:val="0059606C"/>
    <w:rsid w:val="005961CB"/>
    <w:rsid w:val="00596290"/>
    <w:rsid w:val="005A01AC"/>
    <w:rsid w:val="005A0B60"/>
    <w:rsid w:val="005A0E7F"/>
    <w:rsid w:val="005A1502"/>
    <w:rsid w:val="005A19E6"/>
    <w:rsid w:val="005A1EF4"/>
    <w:rsid w:val="005A23D4"/>
    <w:rsid w:val="005A2706"/>
    <w:rsid w:val="005A2745"/>
    <w:rsid w:val="005A2796"/>
    <w:rsid w:val="005A291F"/>
    <w:rsid w:val="005A2B3B"/>
    <w:rsid w:val="005A3C89"/>
    <w:rsid w:val="005A3D25"/>
    <w:rsid w:val="005A3F3A"/>
    <w:rsid w:val="005A3FD7"/>
    <w:rsid w:val="005A4329"/>
    <w:rsid w:val="005A47F2"/>
    <w:rsid w:val="005A4E25"/>
    <w:rsid w:val="005A54D7"/>
    <w:rsid w:val="005A5A24"/>
    <w:rsid w:val="005A6E9C"/>
    <w:rsid w:val="005A7539"/>
    <w:rsid w:val="005A7E8A"/>
    <w:rsid w:val="005B01A1"/>
    <w:rsid w:val="005B179D"/>
    <w:rsid w:val="005B1C37"/>
    <w:rsid w:val="005B1C6B"/>
    <w:rsid w:val="005B1E93"/>
    <w:rsid w:val="005B28CB"/>
    <w:rsid w:val="005B2BFA"/>
    <w:rsid w:val="005B3362"/>
    <w:rsid w:val="005B4151"/>
    <w:rsid w:val="005B4869"/>
    <w:rsid w:val="005B4A6F"/>
    <w:rsid w:val="005B4C85"/>
    <w:rsid w:val="005B5B4B"/>
    <w:rsid w:val="005B5BEC"/>
    <w:rsid w:val="005B5BF8"/>
    <w:rsid w:val="005B623C"/>
    <w:rsid w:val="005B6527"/>
    <w:rsid w:val="005B6A32"/>
    <w:rsid w:val="005B6BE3"/>
    <w:rsid w:val="005B6CB4"/>
    <w:rsid w:val="005B7270"/>
    <w:rsid w:val="005B7712"/>
    <w:rsid w:val="005B777A"/>
    <w:rsid w:val="005B7C3E"/>
    <w:rsid w:val="005C0B3E"/>
    <w:rsid w:val="005C1A9F"/>
    <w:rsid w:val="005C1AA2"/>
    <w:rsid w:val="005C1D4A"/>
    <w:rsid w:val="005C1DAB"/>
    <w:rsid w:val="005C21FE"/>
    <w:rsid w:val="005C3256"/>
    <w:rsid w:val="005C3408"/>
    <w:rsid w:val="005C37F5"/>
    <w:rsid w:val="005C4124"/>
    <w:rsid w:val="005C42C4"/>
    <w:rsid w:val="005C60A9"/>
    <w:rsid w:val="005C61B7"/>
    <w:rsid w:val="005C63D4"/>
    <w:rsid w:val="005C6A1F"/>
    <w:rsid w:val="005C7810"/>
    <w:rsid w:val="005D0924"/>
    <w:rsid w:val="005D1965"/>
    <w:rsid w:val="005D1AD9"/>
    <w:rsid w:val="005D1F08"/>
    <w:rsid w:val="005D261C"/>
    <w:rsid w:val="005D2AB0"/>
    <w:rsid w:val="005D3096"/>
    <w:rsid w:val="005D398F"/>
    <w:rsid w:val="005D3EA0"/>
    <w:rsid w:val="005D3F4C"/>
    <w:rsid w:val="005D40FB"/>
    <w:rsid w:val="005D4275"/>
    <w:rsid w:val="005D469B"/>
    <w:rsid w:val="005D4844"/>
    <w:rsid w:val="005D4961"/>
    <w:rsid w:val="005D4E6F"/>
    <w:rsid w:val="005D517F"/>
    <w:rsid w:val="005D60C5"/>
    <w:rsid w:val="005D63C7"/>
    <w:rsid w:val="005D6770"/>
    <w:rsid w:val="005D6AE0"/>
    <w:rsid w:val="005D7020"/>
    <w:rsid w:val="005D7BCD"/>
    <w:rsid w:val="005D7E6A"/>
    <w:rsid w:val="005D7FCB"/>
    <w:rsid w:val="005E0C8A"/>
    <w:rsid w:val="005E190B"/>
    <w:rsid w:val="005E19B4"/>
    <w:rsid w:val="005E1C4F"/>
    <w:rsid w:val="005E1CFE"/>
    <w:rsid w:val="005E2488"/>
    <w:rsid w:val="005E2DCA"/>
    <w:rsid w:val="005E2E46"/>
    <w:rsid w:val="005E31AD"/>
    <w:rsid w:val="005E378F"/>
    <w:rsid w:val="005E3CC6"/>
    <w:rsid w:val="005E3DB5"/>
    <w:rsid w:val="005E40A1"/>
    <w:rsid w:val="005E490D"/>
    <w:rsid w:val="005E4AA7"/>
    <w:rsid w:val="005E5587"/>
    <w:rsid w:val="005E55C0"/>
    <w:rsid w:val="005E585E"/>
    <w:rsid w:val="005E6407"/>
    <w:rsid w:val="005E6415"/>
    <w:rsid w:val="005E76D2"/>
    <w:rsid w:val="005E7C52"/>
    <w:rsid w:val="005E7DA3"/>
    <w:rsid w:val="005E7DA9"/>
    <w:rsid w:val="005E7FC7"/>
    <w:rsid w:val="005F02C4"/>
    <w:rsid w:val="005F02D2"/>
    <w:rsid w:val="005F08C6"/>
    <w:rsid w:val="005F0F36"/>
    <w:rsid w:val="005F11F3"/>
    <w:rsid w:val="005F2688"/>
    <w:rsid w:val="005F2E3E"/>
    <w:rsid w:val="005F300D"/>
    <w:rsid w:val="005F3C66"/>
    <w:rsid w:val="005F423D"/>
    <w:rsid w:val="005F44DB"/>
    <w:rsid w:val="005F4C53"/>
    <w:rsid w:val="005F524F"/>
    <w:rsid w:val="005F5B03"/>
    <w:rsid w:val="005F5CD7"/>
    <w:rsid w:val="005F6DAF"/>
    <w:rsid w:val="005F7862"/>
    <w:rsid w:val="005F7D38"/>
    <w:rsid w:val="006001DF"/>
    <w:rsid w:val="0060020F"/>
    <w:rsid w:val="006003EE"/>
    <w:rsid w:val="00600C55"/>
    <w:rsid w:val="00600F66"/>
    <w:rsid w:val="006013B9"/>
    <w:rsid w:val="006015B6"/>
    <w:rsid w:val="006030F2"/>
    <w:rsid w:val="006030F5"/>
    <w:rsid w:val="00603BBA"/>
    <w:rsid w:val="00603FA3"/>
    <w:rsid w:val="00604214"/>
    <w:rsid w:val="00604EB1"/>
    <w:rsid w:val="006059ED"/>
    <w:rsid w:val="00605F66"/>
    <w:rsid w:val="00606A02"/>
    <w:rsid w:val="00610252"/>
    <w:rsid w:val="006103F6"/>
    <w:rsid w:val="0061089C"/>
    <w:rsid w:val="006108B2"/>
    <w:rsid w:val="006108F6"/>
    <w:rsid w:val="0061110D"/>
    <w:rsid w:val="006115F3"/>
    <w:rsid w:val="00611989"/>
    <w:rsid w:val="00611A16"/>
    <w:rsid w:val="00611DE5"/>
    <w:rsid w:val="00612B0A"/>
    <w:rsid w:val="00613474"/>
    <w:rsid w:val="00613E2C"/>
    <w:rsid w:val="00613E32"/>
    <w:rsid w:val="0061457D"/>
    <w:rsid w:val="006145B5"/>
    <w:rsid w:val="00614F40"/>
    <w:rsid w:val="00614FC7"/>
    <w:rsid w:val="00615A65"/>
    <w:rsid w:val="00616894"/>
    <w:rsid w:val="00617112"/>
    <w:rsid w:val="006171E5"/>
    <w:rsid w:val="00617380"/>
    <w:rsid w:val="00617873"/>
    <w:rsid w:val="00620113"/>
    <w:rsid w:val="006201FF"/>
    <w:rsid w:val="00621298"/>
    <w:rsid w:val="00622A5D"/>
    <w:rsid w:val="00622A9F"/>
    <w:rsid w:val="006230F8"/>
    <w:rsid w:val="00623965"/>
    <w:rsid w:val="00623E79"/>
    <w:rsid w:val="006249B7"/>
    <w:rsid w:val="006251D4"/>
    <w:rsid w:val="00625E38"/>
    <w:rsid w:val="00626D04"/>
    <w:rsid w:val="006270D7"/>
    <w:rsid w:val="00627E4A"/>
    <w:rsid w:val="00630BCC"/>
    <w:rsid w:val="00631EB3"/>
    <w:rsid w:val="006323C6"/>
    <w:rsid w:val="00632EE6"/>
    <w:rsid w:val="00633C00"/>
    <w:rsid w:val="00633FA6"/>
    <w:rsid w:val="006343E0"/>
    <w:rsid w:val="006343EE"/>
    <w:rsid w:val="00634428"/>
    <w:rsid w:val="006346F9"/>
    <w:rsid w:val="00635249"/>
    <w:rsid w:val="00635369"/>
    <w:rsid w:val="00635E8B"/>
    <w:rsid w:val="006364D0"/>
    <w:rsid w:val="00640265"/>
    <w:rsid w:val="006402D0"/>
    <w:rsid w:val="006411E4"/>
    <w:rsid w:val="006417B5"/>
    <w:rsid w:val="00641B81"/>
    <w:rsid w:val="00641BC6"/>
    <w:rsid w:val="00641F0C"/>
    <w:rsid w:val="006422BF"/>
    <w:rsid w:val="0064259A"/>
    <w:rsid w:val="00643C00"/>
    <w:rsid w:val="00645004"/>
    <w:rsid w:val="006455E9"/>
    <w:rsid w:val="0064592C"/>
    <w:rsid w:val="00646154"/>
    <w:rsid w:val="006462DE"/>
    <w:rsid w:val="0064674F"/>
    <w:rsid w:val="006467A8"/>
    <w:rsid w:val="00646D53"/>
    <w:rsid w:val="006477F5"/>
    <w:rsid w:val="00650C4D"/>
    <w:rsid w:val="00650EB0"/>
    <w:rsid w:val="00651011"/>
    <w:rsid w:val="00651056"/>
    <w:rsid w:val="006512B6"/>
    <w:rsid w:val="00651668"/>
    <w:rsid w:val="00651737"/>
    <w:rsid w:val="00651934"/>
    <w:rsid w:val="00651E25"/>
    <w:rsid w:val="00652181"/>
    <w:rsid w:val="00652E00"/>
    <w:rsid w:val="006535CE"/>
    <w:rsid w:val="00653B4A"/>
    <w:rsid w:val="00653E56"/>
    <w:rsid w:val="00654194"/>
    <w:rsid w:val="0065492E"/>
    <w:rsid w:val="00654976"/>
    <w:rsid w:val="00654A52"/>
    <w:rsid w:val="006556F7"/>
    <w:rsid w:val="0065579B"/>
    <w:rsid w:val="00655BD3"/>
    <w:rsid w:val="00656656"/>
    <w:rsid w:val="00656887"/>
    <w:rsid w:val="00656B61"/>
    <w:rsid w:val="00657B15"/>
    <w:rsid w:val="006611FB"/>
    <w:rsid w:val="006617A7"/>
    <w:rsid w:val="006619F6"/>
    <w:rsid w:val="00661A8A"/>
    <w:rsid w:val="00661DD0"/>
    <w:rsid w:val="00662A02"/>
    <w:rsid w:val="00663D87"/>
    <w:rsid w:val="00664D65"/>
    <w:rsid w:val="00664DF8"/>
    <w:rsid w:val="00665059"/>
    <w:rsid w:val="00665150"/>
    <w:rsid w:val="00665A92"/>
    <w:rsid w:val="00665B28"/>
    <w:rsid w:val="00665FEF"/>
    <w:rsid w:val="00666488"/>
    <w:rsid w:val="006665C2"/>
    <w:rsid w:val="00667411"/>
    <w:rsid w:val="00667624"/>
    <w:rsid w:val="006677F8"/>
    <w:rsid w:val="00670288"/>
    <w:rsid w:val="0067079E"/>
    <w:rsid w:val="00670B91"/>
    <w:rsid w:val="00670EB2"/>
    <w:rsid w:val="00670F67"/>
    <w:rsid w:val="00671A97"/>
    <w:rsid w:val="00672053"/>
    <w:rsid w:val="0067303F"/>
    <w:rsid w:val="00673CCC"/>
    <w:rsid w:val="00674017"/>
    <w:rsid w:val="00674B9F"/>
    <w:rsid w:val="00674D7D"/>
    <w:rsid w:val="00675075"/>
    <w:rsid w:val="00675629"/>
    <w:rsid w:val="00675E5A"/>
    <w:rsid w:val="00676958"/>
    <w:rsid w:val="00676AC7"/>
    <w:rsid w:val="006770C9"/>
    <w:rsid w:val="006773A5"/>
    <w:rsid w:val="00677A3E"/>
    <w:rsid w:val="00677AFD"/>
    <w:rsid w:val="006806E1"/>
    <w:rsid w:val="00680C33"/>
    <w:rsid w:val="0068100F"/>
    <w:rsid w:val="00682108"/>
    <w:rsid w:val="0068218F"/>
    <w:rsid w:val="006822EC"/>
    <w:rsid w:val="0068276A"/>
    <w:rsid w:val="00682BC7"/>
    <w:rsid w:val="00683D4F"/>
    <w:rsid w:val="00684D22"/>
    <w:rsid w:val="00685191"/>
    <w:rsid w:val="00686199"/>
    <w:rsid w:val="006864EA"/>
    <w:rsid w:val="0068742E"/>
    <w:rsid w:val="00687657"/>
    <w:rsid w:val="0068780D"/>
    <w:rsid w:val="00687B88"/>
    <w:rsid w:val="00690339"/>
    <w:rsid w:val="00690A8F"/>
    <w:rsid w:val="00691481"/>
    <w:rsid w:val="00691B7B"/>
    <w:rsid w:val="00691F1D"/>
    <w:rsid w:val="00693077"/>
    <w:rsid w:val="0069411E"/>
    <w:rsid w:val="00694825"/>
    <w:rsid w:val="006949F7"/>
    <w:rsid w:val="00694AD7"/>
    <w:rsid w:val="00695847"/>
    <w:rsid w:val="00695B23"/>
    <w:rsid w:val="006971EF"/>
    <w:rsid w:val="006A0C13"/>
    <w:rsid w:val="006A296A"/>
    <w:rsid w:val="006A2B5E"/>
    <w:rsid w:val="006A3281"/>
    <w:rsid w:val="006A3D92"/>
    <w:rsid w:val="006A46FA"/>
    <w:rsid w:val="006A4A4D"/>
    <w:rsid w:val="006A4B83"/>
    <w:rsid w:val="006A5174"/>
    <w:rsid w:val="006A5FFB"/>
    <w:rsid w:val="006A6A72"/>
    <w:rsid w:val="006A7C8D"/>
    <w:rsid w:val="006A7DC9"/>
    <w:rsid w:val="006A7DF5"/>
    <w:rsid w:val="006B02AB"/>
    <w:rsid w:val="006B0373"/>
    <w:rsid w:val="006B03CF"/>
    <w:rsid w:val="006B0627"/>
    <w:rsid w:val="006B098E"/>
    <w:rsid w:val="006B0B1C"/>
    <w:rsid w:val="006B166F"/>
    <w:rsid w:val="006B19F3"/>
    <w:rsid w:val="006B2A8C"/>
    <w:rsid w:val="006B329E"/>
    <w:rsid w:val="006B3739"/>
    <w:rsid w:val="006B3AD8"/>
    <w:rsid w:val="006B5D6E"/>
    <w:rsid w:val="006B621D"/>
    <w:rsid w:val="006B6638"/>
    <w:rsid w:val="006B7C38"/>
    <w:rsid w:val="006C0138"/>
    <w:rsid w:val="006C0493"/>
    <w:rsid w:val="006C0DB9"/>
    <w:rsid w:val="006C0E3C"/>
    <w:rsid w:val="006C11E9"/>
    <w:rsid w:val="006C152B"/>
    <w:rsid w:val="006C1EA3"/>
    <w:rsid w:val="006C36FF"/>
    <w:rsid w:val="006C3752"/>
    <w:rsid w:val="006C417C"/>
    <w:rsid w:val="006C5008"/>
    <w:rsid w:val="006C51DE"/>
    <w:rsid w:val="006C5407"/>
    <w:rsid w:val="006C59CB"/>
    <w:rsid w:val="006C5C3B"/>
    <w:rsid w:val="006C5F08"/>
    <w:rsid w:val="006C5F66"/>
    <w:rsid w:val="006C644F"/>
    <w:rsid w:val="006C668D"/>
    <w:rsid w:val="006C6DAA"/>
    <w:rsid w:val="006C7A54"/>
    <w:rsid w:val="006D117D"/>
    <w:rsid w:val="006D18E8"/>
    <w:rsid w:val="006D204D"/>
    <w:rsid w:val="006D2172"/>
    <w:rsid w:val="006D2ABF"/>
    <w:rsid w:val="006D2E25"/>
    <w:rsid w:val="006D34AA"/>
    <w:rsid w:val="006D3E6B"/>
    <w:rsid w:val="006D41FC"/>
    <w:rsid w:val="006D4F95"/>
    <w:rsid w:val="006D57BB"/>
    <w:rsid w:val="006D5943"/>
    <w:rsid w:val="006D6375"/>
    <w:rsid w:val="006D6606"/>
    <w:rsid w:val="006D6D7C"/>
    <w:rsid w:val="006D75DE"/>
    <w:rsid w:val="006D78C3"/>
    <w:rsid w:val="006D79AF"/>
    <w:rsid w:val="006E0307"/>
    <w:rsid w:val="006E04E3"/>
    <w:rsid w:val="006E0B5A"/>
    <w:rsid w:val="006E1485"/>
    <w:rsid w:val="006E1FAC"/>
    <w:rsid w:val="006E204D"/>
    <w:rsid w:val="006E2C89"/>
    <w:rsid w:val="006E3155"/>
    <w:rsid w:val="006E44A4"/>
    <w:rsid w:val="006E49D2"/>
    <w:rsid w:val="006E5405"/>
    <w:rsid w:val="006E555F"/>
    <w:rsid w:val="006E5735"/>
    <w:rsid w:val="006E7230"/>
    <w:rsid w:val="006E74AC"/>
    <w:rsid w:val="006E759E"/>
    <w:rsid w:val="006F083E"/>
    <w:rsid w:val="006F0B33"/>
    <w:rsid w:val="006F0EA2"/>
    <w:rsid w:val="006F16DD"/>
    <w:rsid w:val="006F3622"/>
    <w:rsid w:val="006F467B"/>
    <w:rsid w:val="006F5088"/>
    <w:rsid w:val="006F5A2A"/>
    <w:rsid w:val="006F5CD3"/>
    <w:rsid w:val="006F5ECB"/>
    <w:rsid w:val="006F6056"/>
    <w:rsid w:val="006F6590"/>
    <w:rsid w:val="006F6FCF"/>
    <w:rsid w:val="006F74B5"/>
    <w:rsid w:val="006F7738"/>
    <w:rsid w:val="006F7F64"/>
    <w:rsid w:val="00700772"/>
    <w:rsid w:val="00700FCF"/>
    <w:rsid w:val="00701837"/>
    <w:rsid w:val="0070243B"/>
    <w:rsid w:val="0070281B"/>
    <w:rsid w:val="00702CE6"/>
    <w:rsid w:val="0070321F"/>
    <w:rsid w:val="00704037"/>
    <w:rsid w:val="00704558"/>
    <w:rsid w:val="00704592"/>
    <w:rsid w:val="007048F1"/>
    <w:rsid w:val="00704A27"/>
    <w:rsid w:val="00705170"/>
    <w:rsid w:val="00705963"/>
    <w:rsid w:val="00705D45"/>
    <w:rsid w:val="007065ED"/>
    <w:rsid w:val="00706F31"/>
    <w:rsid w:val="0070724D"/>
    <w:rsid w:val="00707569"/>
    <w:rsid w:val="007075A9"/>
    <w:rsid w:val="00707B14"/>
    <w:rsid w:val="0071044B"/>
    <w:rsid w:val="0071057A"/>
    <w:rsid w:val="007105DC"/>
    <w:rsid w:val="00710D5C"/>
    <w:rsid w:val="0071105C"/>
    <w:rsid w:val="007115C2"/>
    <w:rsid w:val="007124F5"/>
    <w:rsid w:val="007125CD"/>
    <w:rsid w:val="00712DA4"/>
    <w:rsid w:val="007133FD"/>
    <w:rsid w:val="00713559"/>
    <w:rsid w:val="00714173"/>
    <w:rsid w:val="00714430"/>
    <w:rsid w:val="00714528"/>
    <w:rsid w:val="00714696"/>
    <w:rsid w:val="00714D04"/>
    <w:rsid w:val="007158BD"/>
    <w:rsid w:val="00715B3F"/>
    <w:rsid w:val="00715EFC"/>
    <w:rsid w:val="00716342"/>
    <w:rsid w:val="00717309"/>
    <w:rsid w:val="0071749B"/>
    <w:rsid w:val="0071770E"/>
    <w:rsid w:val="00717F7C"/>
    <w:rsid w:val="0072020A"/>
    <w:rsid w:val="007207BF"/>
    <w:rsid w:val="007208AF"/>
    <w:rsid w:val="00720F4C"/>
    <w:rsid w:val="00721E3F"/>
    <w:rsid w:val="00723CD7"/>
    <w:rsid w:val="00723F56"/>
    <w:rsid w:val="00724A44"/>
    <w:rsid w:val="00725417"/>
    <w:rsid w:val="007260AD"/>
    <w:rsid w:val="007261B4"/>
    <w:rsid w:val="0072643C"/>
    <w:rsid w:val="007266C5"/>
    <w:rsid w:val="0072677A"/>
    <w:rsid w:val="007270E9"/>
    <w:rsid w:val="007301DC"/>
    <w:rsid w:val="007308E0"/>
    <w:rsid w:val="00730B3C"/>
    <w:rsid w:val="007311CE"/>
    <w:rsid w:val="007315C3"/>
    <w:rsid w:val="00731CF5"/>
    <w:rsid w:val="007321BB"/>
    <w:rsid w:val="00732EB1"/>
    <w:rsid w:val="0073348A"/>
    <w:rsid w:val="00733620"/>
    <w:rsid w:val="007336DD"/>
    <w:rsid w:val="0073387E"/>
    <w:rsid w:val="00733B54"/>
    <w:rsid w:val="007341F6"/>
    <w:rsid w:val="0073454E"/>
    <w:rsid w:val="0073505A"/>
    <w:rsid w:val="00735CE1"/>
    <w:rsid w:val="00735D5E"/>
    <w:rsid w:val="00735E23"/>
    <w:rsid w:val="00735FF6"/>
    <w:rsid w:val="007363CB"/>
    <w:rsid w:val="007367B7"/>
    <w:rsid w:val="00736BB9"/>
    <w:rsid w:val="0073769A"/>
    <w:rsid w:val="00737DF9"/>
    <w:rsid w:val="007400A6"/>
    <w:rsid w:val="00740240"/>
    <w:rsid w:val="00740252"/>
    <w:rsid w:val="00740CEA"/>
    <w:rsid w:val="00740D8A"/>
    <w:rsid w:val="00741635"/>
    <w:rsid w:val="00741C4C"/>
    <w:rsid w:val="00741DA2"/>
    <w:rsid w:val="00741EB8"/>
    <w:rsid w:val="00741FA5"/>
    <w:rsid w:val="0074251E"/>
    <w:rsid w:val="00742B32"/>
    <w:rsid w:val="0074377F"/>
    <w:rsid w:val="00743E53"/>
    <w:rsid w:val="00745CF9"/>
    <w:rsid w:val="00745EFE"/>
    <w:rsid w:val="00746076"/>
    <w:rsid w:val="00746216"/>
    <w:rsid w:val="00746890"/>
    <w:rsid w:val="00750552"/>
    <w:rsid w:val="007506BE"/>
    <w:rsid w:val="00750B55"/>
    <w:rsid w:val="00751220"/>
    <w:rsid w:val="00751410"/>
    <w:rsid w:val="00751A36"/>
    <w:rsid w:val="0075294D"/>
    <w:rsid w:val="007531ED"/>
    <w:rsid w:val="00753363"/>
    <w:rsid w:val="0075470B"/>
    <w:rsid w:val="007548C0"/>
    <w:rsid w:val="00754A43"/>
    <w:rsid w:val="00754DD6"/>
    <w:rsid w:val="00754E5D"/>
    <w:rsid w:val="00755504"/>
    <w:rsid w:val="00755907"/>
    <w:rsid w:val="0075599C"/>
    <w:rsid w:val="007567B0"/>
    <w:rsid w:val="00756B60"/>
    <w:rsid w:val="00756B66"/>
    <w:rsid w:val="00757338"/>
    <w:rsid w:val="0075777F"/>
    <w:rsid w:val="007579B7"/>
    <w:rsid w:val="007602FC"/>
    <w:rsid w:val="0076066D"/>
    <w:rsid w:val="00761444"/>
    <w:rsid w:val="00761E4B"/>
    <w:rsid w:val="00762981"/>
    <w:rsid w:val="00762E49"/>
    <w:rsid w:val="007634B1"/>
    <w:rsid w:val="007644F6"/>
    <w:rsid w:val="00764D31"/>
    <w:rsid w:val="0076515E"/>
    <w:rsid w:val="00765274"/>
    <w:rsid w:val="00765366"/>
    <w:rsid w:val="00765455"/>
    <w:rsid w:val="00765F2A"/>
    <w:rsid w:val="007663C2"/>
    <w:rsid w:val="00766D60"/>
    <w:rsid w:val="00766E2A"/>
    <w:rsid w:val="00767911"/>
    <w:rsid w:val="00767979"/>
    <w:rsid w:val="0077054E"/>
    <w:rsid w:val="00770593"/>
    <w:rsid w:val="00771619"/>
    <w:rsid w:val="007717AA"/>
    <w:rsid w:val="0077189D"/>
    <w:rsid w:val="00772B52"/>
    <w:rsid w:val="00772C95"/>
    <w:rsid w:val="00772EA0"/>
    <w:rsid w:val="00773380"/>
    <w:rsid w:val="007738A6"/>
    <w:rsid w:val="00773E5A"/>
    <w:rsid w:val="007744F7"/>
    <w:rsid w:val="007746A8"/>
    <w:rsid w:val="0077489A"/>
    <w:rsid w:val="007748D1"/>
    <w:rsid w:val="00774A4E"/>
    <w:rsid w:val="00774F0B"/>
    <w:rsid w:val="007756A3"/>
    <w:rsid w:val="00775E79"/>
    <w:rsid w:val="0077645B"/>
    <w:rsid w:val="00776D6F"/>
    <w:rsid w:val="00777266"/>
    <w:rsid w:val="007777E7"/>
    <w:rsid w:val="00780183"/>
    <w:rsid w:val="00780538"/>
    <w:rsid w:val="007810B2"/>
    <w:rsid w:val="00781553"/>
    <w:rsid w:val="00781C47"/>
    <w:rsid w:val="00781CA2"/>
    <w:rsid w:val="0078205C"/>
    <w:rsid w:val="007820F4"/>
    <w:rsid w:val="00782C3B"/>
    <w:rsid w:val="007834C1"/>
    <w:rsid w:val="0078364C"/>
    <w:rsid w:val="00786B20"/>
    <w:rsid w:val="00786C3C"/>
    <w:rsid w:val="00787113"/>
    <w:rsid w:val="007872C4"/>
    <w:rsid w:val="007872C6"/>
    <w:rsid w:val="00787B68"/>
    <w:rsid w:val="0079019D"/>
    <w:rsid w:val="007901A5"/>
    <w:rsid w:val="007907BB"/>
    <w:rsid w:val="00790B55"/>
    <w:rsid w:val="00791E28"/>
    <w:rsid w:val="0079311F"/>
    <w:rsid w:val="00793646"/>
    <w:rsid w:val="007938EA"/>
    <w:rsid w:val="00793BD8"/>
    <w:rsid w:val="00794305"/>
    <w:rsid w:val="007944ED"/>
    <w:rsid w:val="00794753"/>
    <w:rsid w:val="007947EB"/>
    <w:rsid w:val="00794E28"/>
    <w:rsid w:val="007950A3"/>
    <w:rsid w:val="00795820"/>
    <w:rsid w:val="00795B8B"/>
    <w:rsid w:val="0079628A"/>
    <w:rsid w:val="00796473"/>
    <w:rsid w:val="00796A87"/>
    <w:rsid w:val="00796E34"/>
    <w:rsid w:val="00796F65"/>
    <w:rsid w:val="007971CE"/>
    <w:rsid w:val="00797423"/>
    <w:rsid w:val="007A15D9"/>
    <w:rsid w:val="007A27FE"/>
    <w:rsid w:val="007A2B36"/>
    <w:rsid w:val="007A3455"/>
    <w:rsid w:val="007A3478"/>
    <w:rsid w:val="007A380F"/>
    <w:rsid w:val="007A4459"/>
    <w:rsid w:val="007A4666"/>
    <w:rsid w:val="007A481E"/>
    <w:rsid w:val="007A5441"/>
    <w:rsid w:val="007A6340"/>
    <w:rsid w:val="007A6B3D"/>
    <w:rsid w:val="007A74AC"/>
    <w:rsid w:val="007A7956"/>
    <w:rsid w:val="007B00E2"/>
    <w:rsid w:val="007B08E5"/>
    <w:rsid w:val="007B0DBE"/>
    <w:rsid w:val="007B14FA"/>
    <w:rsid w:val="007B1D46"/>
    <w:rsid w:val="007B1E07"/>
    <w:rsid w:val="007B257B"/>
    <w:rsid w:val="007B2631"/>
    <w:rsid w:val="007B2AF6"/>
    <w:rsid w:val="007B3D28"/>
    <w:rsid w:val="007B3E4B"/>
    <w:rsid w:val="007B6631"/>
    <w:rsid w:val="007B6E2A"/>
    <w:rsid w:val="007B6E42"/>
    <w:rsid w:val="007B70F0"/>
    <w:rsid w:val="007B716D"/>
    <w:rsid w:val="007B73B7"/>
    <w:rsid w:val="007B78DC"/>
    <w:rsid w:val="007C0081"/>
    <w:rsid w:val="007C0BE8"/>
    <w:rsid w:val="007C0C1F"/>
    <w:rsid w:val="007C1408"/>
    <w:rsid w:val="007C1A71"/>
    <w:rsid w:val="007C1EEA"/>
    <w:rsid w:val="007C22A1"/>
    <w:rsid w:val="007C29AF"/>
    <w:rsid w:val="007C33E4"/>
    <w:rsid w:val="007C3635"/>
    <w:rsid w:val="007C3E47"/>
    <w:rsid w:val="007C3FA6"/>
    <w:rsid w:val="007C455A"/>
    <w:rsid w:val="007C534F"/>
    <w:rsid w:val="007C6402"/>
    <w:rsid w:val="007C640C"/>
    <w:rsid w:val="007C68A8"/>
    <w:rsid w:val="007C6C2F"/>
    <w:rsid w:val="007C7705"/>
    <w:rsid w:val="007C7E14"/>
    <w:rsid w:val="007C7F47"/>
    <w:rsid w:val="007D0B2F"/>
    <w:rsid w:val="007D0C3F"/>
    <w:rsid w:val="007D0CA1"/>
    <w:rsid w:val="007D15F8"/>
    <w:rsid w:val="007D2F7D"/>
    <w:rsid w:val="007D2FB6"/>
    <w:rsid w:val="007D3038"/>
    <w:rsid w:val="007D30FA"/>
    <w:rsid w:val="007D3455"/>
    <w:rsid w:val="007D3BE2"/>
    <w:rsid w:val="007D4623"/>
    <w:rsid w:val="007D4ABC"/>
    <w:rsid w:val="007D4C3A"/>
    <w:rsid w:val="007D4C94"/>
    <w:rsid w:val="007D4E8F"/>
    <w:rsid w:val="007D58B7"/>
    <w:rsid w:val="007D64E3"/>
    <w:rsid w:val="007D6813"/>
    <w:rsid w:val="007D691C"/>
    <w:rsid w:val="007D6D91"/>
    <w:rsid w:val="007D7677"/>
    <w:rsid w:val="007D7AAB"/>
    <w:rsid w:val="007D7F67"/>
    <w:rsid w:val="007E0C0E"/>
    <w:rsid w:val="007E0C75"/>
    <w:rsid w:val="007E0E00"/>
    <w:rsid w:val="007E15D9"/>
    <w:rsid w:val="007E1744"/>
    <w:rsid w:val="007E18ED"/>
    <w:rsid w:val="007E1914"/>
    <w:rsid w:val="007E2B8D"/>
    <w:rsid w:val="007E3015"/>
    <w:rsid w:val="007E31B5"/>
    <w:rsid w:val="007E40F6"/>
    <w:rsid w:val="007E4783"/>
    <w:rsid w:val="007E5FA5"/>
    <w:rsid w:val="007E694D"/>
    <w:rsid w:val="007E6B82"/>
    <w:rsid w:val="007E72A7"/>
    <w:rsid w:val="007E7E3B"/>
    <w:rsid w:val="007F02DD"/>
    <w:rsid w:val="007F073B"/>
    <w:rsid w:val="007F0824"/>
    <w:rsid w:val="007F0B8C"/>
    <w:rsid w:val="007F1504"/>
    <w:rsid w:val="007F163B"/>
    <w:rsid w:val="007F17E4"/>
    <w:rsid w:val="007F2E18"/>
    <w:rsid w:val="007F2FA9"/>
    <w:rsid w:val="007F318C"/>
    <w:rsid w:val="007F3E5A"/>
    <w:rsid w:val="007F477F"/>
    <w:rsid w:val="007F4836"/>
    <w:rsid w:val="007F5319"/>
    <w:rsid w:val="007F5361"/>
    <w:rsid w:val="007F5A3B"/>
    <w:rsid w:val="007F61ED"/>
    <w:rsid w:val="007F669B"/>
    <w:rsid w:val="007F7A5C"/>
    <w:rsid w:val="008000B9"/>
    <w:rsid w:val="00800ACD"/>
    <w:rsid w:val="008011C0"/>
    <w:rsid w:val="00802588"/>
    <w:rsid w:val="0080283F"/>
    <w:rsid w:val="00803956"/>
    <w:rsid w:val="008039CB"/>
    <w:rsid w:val="00803C49"/>
    <w:rsid w:val="00803EE5"/>
    <w:rsid w:val="00804060"/>
    <w:rsid w:val="00804658"/>
    <w:rsid w:val="008054D4"/>
    <w:rsid w:val="008055BB"/>
    <w:rsid w:val="008056F3"/>
    <w:rsid w:val="00805CF8"/>
    <w:rsid w:val="008066D1"/>
    <w:rsid w:val="00806A19"/>
    <w:rsid w:val="008073B0"/>
    <w:rsid w:val="00807A0A"/>
    <w:rsid w:val="00807EF0"/>
    <w:rsid w:val="00807F19"/>
    <w:rsid w:val="008101CE"/>
    <w:rsid w:val="00810C16"/>
    <w:rsid w:val="00810E4C"/>
    <w:rsid w:val="00811681"/>
    <w:rsid w:val="0081313A"/>
    <w:rsid w:val="0081444B"/>
    <w:rsid w:val="0081487A"/>
    <w:rsid w:val="00815131"/>
    <w:rsid w:val="0081513E"/>
    <w:rsid w:val="00815819"/>
    <w:rsid w:val="00815B18"/>
    <w:rsid w:val="00817168"/>
    <w:rsid w:val="0081736A"/>
    <w:rsid w:val="008178B5"/>
    <w:rsid w:val="008178E7"/>
    <w:rsid w:val="00817D14"/>
    <w:rsid w:val="008200CB"/>
    <w:rsid w:val="008212D5"/>
    <w:rsid w:val="00821A7D"/>
    <w:rsid w:val="00822A9B"/>
    <w:rsid w:val="00823970"/>
    <w:rsid w:val="008239AD"/>
    <w:rsid w:val="00823FB4"/>
    <w:rsid w:val="00824A08"/>
    <w:rsid w:val="00824D6D"/>
    <w:rsid w:val="00825240"/>
    <w:rsid w:val="008258E5"/>
    <w:rsid w:val="00826A6C"/>
    <w:rsid w:val="00826F89"/>
    <w:rsid w:val="0082787A"/>
    <w:rsid w:val="008300AB"/>
    <w:rsid w:val="00830281"/>
    <w:rsid w:val="00830731"/>
    <w:rsid w:val="0083136E"/>
    <w:rsid w:val="0083154E"/>
    <w:rsid w:val="008318C8"/>
    <w:rsid w:val="00831962"/>
    <w:rsid w:val="00832D96"/>
    <w:rsid w:val="00832FF9"/>
    <w:rsid w:val="008332BF"/>
    <w:rsid w:val="00833498"/>
    <w:rsid w:val="0083382E"/>
    <w:rsid w:val="00834190"/>
    <w:rsid w:val="008348DD"/>
    <w:rsid w:val="00834BC3"/>
    <w:rsid w:val="00834CE6"/>
    <w:rsid w:val="00835064"/>
    <w:rsid w:val="0083570F"/>
    <w:rsid w:val="00835BB2"/>
    <w:rsid w:val="00835E3A"/>
    <w:rsid w:val="00835F41"/>
    <w:rsid w:val="00835F43"/>
    <w:rsid w:val="0083726D"/>
    <w:rsid w:val="00837364"/>
    <w:rsid w:val="008407F8"/>
    <w:rsid w:val="0084084D"/>
    <w:rsid w:val="00841884"/>
    <w:rsid w:val="00842385"/>
    <w:rsid w:val="00842BFA"/>
    <w:rsid w:val="008430F3"/>
    <w:rsid w:val="00843443"/>
    <w:rsid w:val="00843B9F"/>
    <w:rsid w:val="00844261"/>
    <w:rsid w:val="00845276"/>
    <w:rsid w:val="00845ECE"/>
    <w:rsid w:val="0084687D"/>
    <w:rsid w:val="00846E21"/>
    <w:rsid w:val="00846E6A"/>
    <w:rsid w:val="0084714B"/>
    <w:rsid w:val="00847BE5"/>
    <w:rsid w:val="00847DC2"/>
    <w:rsid w:val="00850646"/>
    <w:rsid w:val="00850BEF"/>
    <w:rsid w:val="00850DF5"/>
    <w:rsid w:val="00851609"/>
    <w:rsid w:val="008518D0"/>
    <w:rsid w:val="00851AD8"/>
    <w:rsid w:val="008524F7"/>
    <w:rsid w:val="00852AC7"/>
    <w:rsid w:val="00852B18"/>
    <w:rsid w:val="00853D83"/>
    <w:rsid w:val="00853E42"/>
    <w:rsid w:val="00855931"/>
    <w:rsid w:val="00856DAA"/>
    <w:rsid w:val="00856E67"/>
    <w:rsid w:val="0085771E"/>
    <w:rsid w:val="008579F3"/>
    <w:rsid w:val="008579F7"/>
    <w:rsid w:val="00857ADC"/>
    <w:rsid w:val="00860006"/>
    <w:rsid w:val="008605D6"/>
    <w:rsid w:val="00860958"/>
    <w:rsid w:val="00861265"/>
    <w:rsid w:val="00861345"/>
    <w:rsid w:val="00861A46"/>
    <w:rsid w:val="00861F56"/>
    <w:rsid w:val="0086234C"/>
    <w:rsid w:val="008623C3"/>
    <w:rsid w:val="00862B2D"/>
    <w:rsid w:val="00862E08"/>
    <w:rsid w:val="00863133"/>
    <w:rsid w:val="0086353F"/>
    <w:rsid w:val="00863A3E"/>
    <w:rsid w:val="00863D53"/>
    <w:rsid w:val="00864220"/>
    <w:rsid w:val="008643A3"/>
    <w:rsid w:val="0086483E"/>
    <w:rsid w:val="00864F1A"/>
    <w:rsid w:val="008654EA"/>
    <w:rsid w:val="0086595A"/>
    <w:rsid w:val="00866699"/>
    <w:rsid w:val="00866E4D"/>
    <w:rsid w:val="00867363"/>
    <w:rsid w:val="00867CDD"/>
    <w:rsid w:val="00870A2B"/>
    <w:rsid w:val="00870FDE"/>
    <w:rsid w:val="008715B5"/>
    <w:rsid w:val="008739E6"/>
    <w:rsid w:val="008744EF"/>
    <w:rsid w:val="00874618"/>
    <w:rsid w:val="00874891"/>
    <w:rsid w:val="008750CF"/>
    <w:rsid w:val="00875B94"/>
    <w:rsid w:val="008763AF"/>
    <w:rsid w:val="00876575"/>
    <w:rsid w:val="00876B28"/>
    <w:rsid w:val="00876E78"/>
    <w:rsid w:val="008771FB"/>
    <w:rsid w:val="008774B6"/>
    <w:rsid w:val="008807D3"/>
    <w:rsid w:val="00880ECE"/>
    <w:rsid w:val="00881378"/>
    <w:rsid w:val="00881D28"/>
    <w:rsid w:val="0088262F"/>
    <w:rsid w:val="00883609"/>
    <w:rsid w:val="00883822"/>
    <w:rsid w:val="008839BA"/>
    <w:rsid w:val="00884BF7"/>
    <w:rsid w:val="00884CAB"/>
    <w:rsid w:val="008856D2"/>
    <w:rsid w:val="00885ADB"/>
    <w:rsid w:val="0088615F"/>
    <w:rsid w:val="00886BCB"/>
    <w:rsid w:val="00886EED"/>
    <w:rsid w:val="0088733B"/>
    <w:rsid w:val="0088752C"/>
    <w:rsid w:val="00887DCB"/>
    <w:rsid w:val="0089012D"/>
    <w:rsid w:val="00893466"/>
    <w:rsid w:val="008937CA"/>
    <w:rsid w:val="00893D56"/>
    <w:rsid w:val="00893F15"/>
    <w:rsid w:val="008951B4"/>
    <w:rsid w:val="00895C51"/>
    <w:rsid w:val="00896077"/>
    <w:rsid w:val="008963E2"/>
    <w:rsid w:val="008967D8"/>
    <w:rsid w:val="008968D5"/>
    <w:rsid w:val="00896DC6"/>
    <w:rsid w:val="00896F5D"/>
    <w:rsid w:val="008973CB"/>
    <w:rsid w:val="00897667"/>
    <w:rsid w:val="008976E4"/>
    <w:rsid w:val="008A02CC"/>
    <w:rsid w:val="008A08A1"/>
    <w:rsid w:val="008A08AA"/>
    <w:rsid w:val="008A1BF6"/>
    <w:rsid w:val="008A1E04"/>
    <w:rsid w:val="008A217A"/>
    <w:rsid w:val="008A28EF"/>
    <w:rsid w:val="008A2C6C"/>
    <w:rsid w:val="008A38DD"/>
    <w:rsid w:val="008A3A66"/>
    <w:rsid w:val="008A3CB6"/>
    <w:rsid w:val="008A3E47"/>
    <w:rsid w:val="008A4C18"/>
    <w:rsid w:val="008A52D2"/>
    <w:rsid w:val="008A5E2B"/>
    <w:rsid w:val="008A6AFB"/>
    <w:rsid w:val="008A6EE8"/>
    <w:rsid w:val="008A7045"/>
    <w:rsid w:val="008A79C7"/>
    <w:rsid w:val="008B0139"/>
    <w:rsid w:val="008B08B6"/>
    <w:rsid w:val="008B0BAA"/>
    <w:rsid w:val="008B1DE8"/>
    <w:rsid w:val="008B22B6"/>
    <w:rsid w:val="008B22D5"/>
    <w:rsid w:val="008B33A0"/>
    <w:rsid w:val="008B354A"/>
    <w:rsid w:val="008B557A"/>
    <w:rsid w:val="008B5627"/>
    <w:rsid w:val="008B63A8"/>
    <w:rsid w:val="008B64A1"/>
    <w:rsid w:val="008B6A10"/>
    <w:rsid w:val="008B6D37"/>
    <w:rsid w:val="008B753D"/>
    <w:rsid w:val="008B7FA5"/>
    <w:rsid w:val="008C0658"/>
    <w:rsid w:val="008C07FF"/>
    <w:rsid w:val="008C0830"/>
    <w:rsid w:val="008C0961"/>
    <w:rsid w:val="008C0AE2"/>
    <w:rsid w:val="008C1041"/>
    <w:rsid w:val="008C1294"/>
    <w:rsid w:val="008C197A"/>
    <w:rsid w:val="008C29F3"/>
    <w:rsid w:val="008C2A0F"/>
    <w:rsid w:val="008C2AAC"/>
    <w:rsid w:val="008C3227"/>
    <w:rsid w:val="008C32C4"/>
    <w:rsid w:val="008C3695"/>
    <w:rsid w:val="008C3C8E"/>
    <w:rsid w:val="008C422B"/>
    <w:rsid w:val="008C454E"/>
    <w:rsid w:val="008C4884"/>
    <w:rsid w:val="008C4C23"/>
    <w:rsid w:val="008C56B3"/>
    <w:rsid w:val="008C5DFE"/>
    <w:rsid w:val="008C6010"/>
    <w:rsid w:val="008C6C44"/>
    <w:rsid w:val="008C6D9B"/>
    <w:rsid w:val="008C7184"/>
    <w:rsid w:val="008C7255"/>
    <w:rsid w:val="008C7256"/>
    <w:rsid w:val="008D04C5"/>
    <w:rsid w:val="008D0644"/>
    <w:rsid w:val="008D0C5E"/>
    <w:rsid w:val="008D1097"/>
    <w:rsid w:val="008D13B0"/>
    <w:rsid w:val="008D1620"/>
    <w:rsid w:val="008D19D2"/>
    <w:rsid w:val="008D1E8F"/>
    <w:rsid w:val="008D26D5"/>
    <w:rsid w:val="008D2BF9"/>
    <w:rsid w:val="008D3400"/>
    <w:rsid w:val="008D3C87"/>
    <w:rsid w:val="008D44D1"/>
    <w:rsid w:val="008D4867"/>
    <w:rsid w:val="008D4DAB"/>
    <w:rsid w:val="008D545A"/>
    <w:rsid w:val="008D5552"/>
    <w:rsid w:val="008D5F43"/>
    <w:rsid w:val="008D6CB5"/>
    <w:rsid w:val="008D79EF"/>
    <w:rsid w:val="008D7C9C"/>
    <w:rsid w:val="008E00B9"/>
    <w:rsid w:val="008E041C"/>
    <w:rsid w:val="008E0593"/>
    <w:rsid w:val="008E0772"/>
    <w:rsid w:val="008E0FA2"/>
    <w:rsid w:val="008E1733"/>
    <w:rsid w:val="008E1D46"/>
    <w:rsid w:val="008E1E46"/>
    <w:rsid w:val="008E375E"/>
    <w:rsid w:val="008E44E0"/>
    <w:rsid w:val="008E5538"/>
    <w:rsid w:val="008E5FF1"/>
    <w:rsid w:val="008E6555"/>
    <w:rsid w:val="008E7112"/>
    <w:rsid w:val="008E7274"/>
    <w:rsid w:val="008F0342"/>
    <w:rsid w:val="008F0568"/>
    <w:rsid w:val="008F0F13"/>
    <w:rsid w:val="008F27EE"/>
    <w:rsid w:val="008F2FF8"/>
    <w:rsid w:val="008F35A1"/>
    <w:rsid w:val="008F379D"/>
    <w:rsid w:val="008F3CCB"/>
    <w:rsid w:val="008F43BC"/>
    <w:rsid w:val="008F46DA"/>
    <w:rsid w:val="008F4925"/>
    <w:rsid w:val="008F51CD"/>
    <w:rsid w:val="008F55EF"/>
    <w:rsid w:val="008F7274"/>
    <w:rsid w:val="0090100A"/>
    <w:rsid w:val="00901843"/>
    <w:rsid w:val="009018AC"/>
    <w:rsid w:val="00901DB1"/>
    <w:rsid w:val="009029B7"/>
    <w:rsid w:val="009032B9"/>
    <w:rsid w:val="00903D23"/>
    <w:rsid w:val="00903DD1"/>
    <w:rsid w:val="0090410C"/>
    <w:rsid w:val="009043FA"/>
    <w:rsid w:val="00904A1A"/>
    <w:rsid w:val="00905204"/>
    <w:rsid w:val="0090536A"/>
    <w:rsid w:val="00905373"/>
    <w:rsid w:val="00905E19"/>
    <w:rsid w:val="0090673D"/>
    <w:rsid w:val="00907D8A"/>
    <w:rsid w:val="00910134"/>
    <w:rsid w:val="00910467"/>
    <w:rsid w:val="009107AE"/>
    <w:rsid w:val="009114D3"/>
    <w:rsid w:val="009114E8"/>
    <w:rsid w:val="00911E54"/>
    <w:rsid w:val="00911E69"/>
    <w:rsid w:val="00912061"/>
    <w:rsid w:val="0091239C"/>
    <w:rsid w:val="009126B5"/>
    <w:rsid w:val="00912E49"/>
    <w:rsid w:val="00913806"/>
    <w:rsid w:val="0091410A"/>
    <w:rsid w:val="00914773"/>
    <w:rsid w:val="0091485A"/>
    <w:rsid w:val="0091488C"/>
    <w:rsid w:val="00915018"/>
    <w:rsid w:val="009158E6"/>
    <w:rsid w:val="00915906"/>
    <w:rsid w:val="00915B29"/>
    <w:rsid w:val="009166DE"/>
    <w:rsid w:val="00916918"/>
    <w:rsid w:val="00916BA4"/>
    <w:rsid w:val="009170DA"/>
    <w:rsid w:val="009176B3"/>
    <w:rsid w:val="009177FF"/>
    <w:rsid w:val="00922165"/>
    <w:rsid w:val="0092242A"/>
    <w:rsid w:val="009227C0"/>
    <w:rsid w:val="00922956"/>
    <w:rsid w:val="009229D8"/>
    <w:rsid w:val="00923598"/>
    <w:rsid w:val="0092387C"/>
    <w:rsid w:val="00923A66"/>
    <w:rsid w:val="00923CFC"/>
    <w:rsid w:val="00924701"/>
    <w:rsid w:val="00924D71"/>
    <w:rsid w:val="00924FE4"/>
    <w:rsid w:val="009253AA"/>
    <w:rsid w:val="009253B1"/>
    <w:rsid w:val="00925F14"/>
    <w:rsid w:val="00926303"/>
    <w:rsid w:val="009267C3"/>
    <w:rsid w:val="00926DA0"/>
    <w:rsid w:val="009278AA"/>
    <w:rsid w:val="00927F99"/>
    <w:rsid w:val="0093037C"/>
    <w:rsid w:val="009308E2"/>
    <w:rsid w:val="00930B3A"/>
    <w:rsid w:val="00930CD9"/>
    <w:rsid w:val="00930EE7"/>
    <w:rsid w:val="00930F16"/>
    <w:rsid w:val="009314FF"/>
    <w:rsid w:val="00931DCA"/>
    <w:rsid w:val="00932FE4"/>
    <w:rsid w:val="009335F0"/>
    <w:rsid w:val="00933C29"/>
    <w:rsid w:val="00934B53"/>
    <w:rsid w:val="009352D0"/>
    <w:rsid w:val="0093547F"/>
    <w:rsid w:val="00935A36"/>
    <w:rsid w:val="00935A72"/>
    <w:rsid w:val="00935AA9"/>
    <w:rsid w:val="00935BDE"/>
    <w:rsid w:val="0093611D"/>
    <w:rsid w:val="009363F0"/>
    <w:rsid w:val="00936497"/>
    <w:rsid w:val="0093675E"/>
    <w:rsid w:val="0093763A"/>
    <w:rsid w:val="009401CE"/>
    <w:rsid w:val="0094022B"/>
    <w:rsid w:val="009406E7"/>
    <w:rsid w:val="00941A11"/>
    <w:rsid w:val="00941BBF"/>
    <w:rsid w:val="00941D6C"/>
    <w:rsid w:val="0094279B"/>
    <w:rsid w:val="00942F01"/>
    <w:rsid w:val="00943268"/>
    <w:rsid w:val="009432C6"/>
    <w:rsid w:val="0094363E"/>
    <w:rsid w:val="009438AC"/>
    <w:rsid w:val="00943AAA"/>
    <w:rsid w:val="00944525"/>
    <w:rsid w:val="009446ED"/>
    <w:rsid w:val="00944C2E"/>
    <w:rsid w:val="0094586A"/>
    <w:rsid w:val="00945AC7"/>
    <w:rsid w:val="0094613F"/>
    <w:rsid w:val="009467A0"/>
    <w:rsid w:val="009469E3"/>
    <w:rsid w:val="0094704B"/>
    <w:rsid w:val="00947311"/>
    <w:rsid w:val="009478AA"/>
    <w:rsid w:val="00947E67"/>
    <w:rsid w:val="0095000F"/>
    <w:rsid w:val="0095042F"/>
    <w:rsid w:val="00950FE5"/>
    <w:rsid w:val="0095149E"/>
    <w:rsid w:val="00951952"/>
    <w:rsid w:val="00951AE0"/>
    <w:rsid w:val="00951F0F"/>
    <w:rsid w:val="00952227"/>
    <w:rsid w:val="0095326B"/>
    <w:rsid w:val="00953535"/>
    <w:rsid w:val="0095361A"/>
    <w:rsid w:val="009546E0"/>
    <w:rsid w:val="00954D4D"/>
    <w:rsid w:val="00954F39"/>
    <w:rsid w:val="00955132"/>
    <w:rsid w:val="00956776"/>
    <w:rsid w:val="009569F0"/>
    <w:rsid w:val="00956CC1"/>
    <w:rsid w:val="00957C25"/>
    <w:rsid w:val="00960A02"/>
    <w:rsid w:val="00960C4B"/>
    <w:rsid w:val="0096157F"/>
    <w:rsid w:val="009617BE"/>
    <w:rsid w:val="00961ECE"/>
    <w:rsid w:val="00962254"/>
    <w:rsid w:val="00962554"/>
    <w:rsid w:val="0096333D"/>
    <w:rsid w:val="00963672"/>
    <w:rsid w:val="00964202"/>
    <w:rsid w:val="00964425"/>
    <w:rsid w:val="00964B79"/>
    <w:rsid w:val="0096524D"/>
    <w:rsid w:val="0096557F"/>
    <w:rsid w:val="009658A5"/>
    <w:rsid w:val="009658E9"/>
    <w:rsid w:val="00966B79"/>
    <w:rsid w:val="0096770C"/>
    <w:rsid w:val="009678A4"/>
    <w:rsid w:val="00967A3B"/>
    <w:rsid w:val="00971478"/>
    <w:rsid w:val="00971648"/>
    <w:rsid w:val="00971BEE"/>
    <w:rsid w:val="00973925"/>
    <w:rsid w:val="0097465F"/>
    <w:rsid w:val="009747AA"/>
    <w:rsid w:val="00974CD4"/>
    <w:rsid w:val="00974E8E"/>
    <w:rsid w:val="00975081"/>
    <w:rsid w:val="0097529C"/>
    <w:rsid w:val="009764E5"/>
    <w:rsid w:val="009767DD"/>
    <w:rsid w:val="00976912"/>
    <w:rsid w:val="0097772A"/>
    <w:rsid w:val="00980AA9"/>
    <w:rsid w:val="00980B08"/>
    <w:rsid w:val="009820CB"/>
    <w:rsid w:val="009822AD"/>
    <w:rsid w:val="009825D1"/>
    <w:rsid w:val="009826BC"/>
    <w:rsid w:val="00983189"/>
    <w:rsid w:val="00983240"/>
    <w:rsid w:val="009833AD"/>
    <w:rsid w:val="00984219"/>
    <w:rsid w:val="009850A2"/>
    <w:rsid w:val="009860A2"/>
    <w:rsid w:val="00986701"/>
    <w:rsid w:val="0098676A"/>
    <w:rsid w:val="00986AE0"/>
    <w:rsid w:val="00986FBC"/>
    <w:rsid w:val="0098700C"/>
    <w:rsid w:val="00987759"/>
    <w:rsid w:val="00987B76"/>
    <w:rsid w:val="00987EA4"/>
    <w:rsid w:val="00991968"/>
    <w:rsid w:val="009928D1"/>
    <w:rsid w:val="00992B25"/>
    <w:rsid w:val="00992D91"/>
    <w:rsid w:val="0099318E"/>
    <w:rsid w:val="0099391F"/>
    <w:rsid w:val="00993EF1"/>
    <w:rsid w:val="00994973"/>
    <w:rsid w:val="00995B07"/>
    <w:rsid w:val="0099628D"/>
    <w:rsid w:val="00996510"/>
    <w:rsid w:val="0099696A"/>
    <w:rsid w:val="00996A6C"/>
    <w:rsid w:val="00996A93"/>
    <w:rsid w:val="00996C8C"/>
    <w:rsid w:val="00996E47"/>
    <w:rsid w:val="00996F98"/>
    <w:rsid w:val="00997F23"/>
    <w:rsid w:val="00997FB6"/>
    <w:rsid w:val="009A033D"/>
    <w:rsid w:val="009A070F"/>
    <w:rsid w:val="009A0F5D"/>
    <w:rsid w:val="009A12BE"/>
    <w:rsid w:val="009A142C"/>
    <w:rsid w:val="009A1B1C"/>
    <w:rsid w:val="009A21DE"/>
    <w:rsid w:val="009A21F0"/>
    <w:rsid w:val="009A29E5"/>
    <w:rsid w:val="009A3451"/>
    <w:rsid w:val="009A3AE6"/>
    <w:rsid w:val="009A3C9A"/>
    <w:rsid w:val="009A4518"/>
    <w:rsid w:val="009A4FD1"/>
    <w:rsid w:val="009A5617"/>
    <w:rsid w:val="009A6102"/>
    <w:rsid w:val="009A66EE"/>
    <w:rsid w:val="009A6962"/>
    <w:rsid w:val="009A6DA4"/>
    <w:rsid w:val="009B0F3C"/>
    <w:rsid w:val="009B163F"/>
    <w:rsid w:val="009B1923"/>
    <w:rsid w:val="009B21AE"/>
    <w:rsid w:val="009B2D12"/>
    <w:rsid w:val="009B329E"/>
    <w:rsid w:val="009B3784"/>
    <w:rsid w:val="009B4193"/>
    <w:rsid w:val="009B4CC6"/>
    <w:rsid w:val="009B4F78"/>
    <w:rsid w:val="009B530F"/>
    <w:rsid w:val="009B598F"/>
    <w:rsid w:val="009B5A94"/>
    <w:rsid w:val="009B5CA6"/>
    <w:rsid w:val="009B5CC2"/>
    <w:rsid w:val="009B68E8"/>
    <w:rsid w:val="009B6D44"/>
    <w:rsid w:val="009B6F98"/>
    <w:rsid w:val="009B73F0"/>
    <w:rsid w:val="009B7F8C"/>
    <w:rsid w:val="009C06FC"/>
    <w:rsid w:val="009C08A3"/>
    <w:rsid w:val="009C0D36"/>
    <w:rsid w:val="009C1A35"/>
    <w:rsid w:val="009C1A49"/>
    <w:rsid w:val="009C1C8E"/>
    <w:rsid w:val="009C1DFF"/>
    <w:rsid w:val="009C290E"/>
    <w:rsid w:val="009C2C23"/>
    <w:rsid w:val="009C3286"/>
    <w:rsid w:val="009C32BD"/>
    <w:rsid w:val="009C3DA7"/>
    <w:rsid w:val="009C4365"/>
    <w:rsid w:val="009C44FE"/>
    <w:rsid w:val="009C47E0"/>
    <w:rsid w:val="009C4A6A"/>
    <w:rsid w:val="009C4A9A"/>
    <w:rsid w:val="009C53B1"/>
    <w:rsid w:val="009C623B"/>
    <w:rsid w:val="009C7DD1"/>
    <w:rsid w:val="009C7F22"/>
    <w:rsid w:val="009D0304"/>
    <w:rsid w:val="009D0313"/>
    <w:rsid w:val="009D218E"/>
    <w:rsid w:val="009D244A"/>
    <w:rsid w:val="009D318B"/>
    <w:rsid w:val="009D36D9"/>
    <w:rsid w:val="009D3C80"/>
    <w:rsid w:val="009D42F2"/>
    <w:rsid w:val="009D48E7"/>
    <w:rsid w:val="009D4A3D"/>
    <w:rsid w:val="009D6AD4"/>
    <w:rsid w:val="009D6BEB"/>
    <w:rsid w:val="009D6D08"/>
    <w:rsid w:val="009D79F5"/>
    <w:rsid w:val="009E0173"/>
    <w:rsid w:val="009E02E3"/>
    <w:rsid w:val="009E0421"/>
    <w:rsid w:val="009E1688"/>
    <w:rsid w:val="009E20E4"/>
    <w:rsid w:val="009E3729"/>
    <w:rsid w:val="009E3A47"/>
    <w:rsid w:val="009E4509"/>
    <w:rsid w:val="009E4EBF"/>
    <w:rsid w:val="009E5A06"/>
    <w:rsid w:val="009E5A79"/>
    <w:rsid w:val="009E5C8D"/>
    <w:rsid w:val="009E65F1"/>
    <w:rsid w:val="009E7048"/>
    <w:rsid w:val="009E7428"/>
    <w:rsid w:val="009E77F4"/>
    <w:rsid w:val="009F02C0"/>
    <w:rsid w:val="009F0A71"/>
    <w:rsid w:val="009F1C37"/>
    <w:rsid w:val="009F1FB1"/>
    <w:rsid w:val="009F25AB"/>
    <w:rsid w:val="009F2AB1"/>
    <w:rsid w:val="009F3AC2"/>
    <w:rsid w:val="009F4602"/>
    <w:rsid w:val="009F50E6"/>
    <w:rsid w:val="009F5BB0"/>
    <w:rsid w:val="009F5E58"/>
    <w:rsid w:val="009F63AE"/>
    <w:rsid w:val="009F6E04"/>
    <w:rsid w:val="009F7BF1"/>
    <w:rsid w:val="00A00713"/>
    <w:rsid w:val="00A007AB"/>
    <w:rsid w:val="00A007CE"/>
    <w:rsid w:val="00A009C8"/>
    <w:rsid w:val="00A009E6"/>
    <w:rsid w:val="00A00B79"/>
    <w:rsid w:val="00A01074"/>
    <w:rsid w:val="00A013A2"/>
    <w:rsid w:val="00A0226A"/>
    <w:rsid w:val="00A02315"/>
    <w:rsid w:val="00A02589"/>
    <w:rsid w:val="00A029B9"/>
    <w:rsid w:val="00A03B53"/>
    <w:rsid w:val="00A03D96"/>
    <w:rsid w:val="00A03EBE"/>
    <w:rsid w:val="00A04A52"/>
    <w:rsid w:val="00A05573"/>
    <w:rsid w:val="00A06D7C"/>
    <w:rsid w:val="00A072C7"/>
    <w:rsid w:val="00A078CD"/>
    <w:rsid w:val="00A07C8B"/>
    <w:rsid w:val="00A07C94"/>
    <w:rsid w:val="00A10AA5"/>
    <w:rsid w:val="00A11276"/>
    <w:rsid w:val="00A11979"/>
    <w:rsid w:val="00A121E8"/>
    <w:rsid w:val="00A13574"/>
    <w:rsid w:val="00A1445C"/>
    <w:rsid w:val="00A14B37"/>
    <w:rsid w:val="00A1518D"/>
    <w:rsid w:val="00A1678B"/>
    <w:rsid w:val="00A177A2"/>
    <w:rsid w:val="00A177FC"/>
    <w:rsid w:val="00A17B15"/>
    <w:rsid w:val="00A17EFB"/>
    <w:rsid w:val="00A200EC"/>
    <w:rsid w:val="00A20594"/>
    <w:rsid w:val="00A21A55"/>
    <w:rsid w:val="00A2247C"/>
    <w:rsid w:val="00A23022"/>
    <w:rsid w:val="00A233F5"/>
    <w:rsid w:val="00A245A2"/>
    <w:rsid w:val="00A24E33"/>
    <w:rsid w:val="00A24EB4"/>
    <w:rsid w:val="00A25132"/>
    <w:rsid w:val="00A25311"/>
    <w:rsid w:val="00A255B6"/>
    <w:rsid w:val="00A2599F"/>
    <w:rsid w:val="00A265C5"/>
    <w:rsid w:val="00A26C4E"/>
    <w:rsid w:val="00A270AC"/>
    <w:rsid w:val="00A27689"/>
    <w:rsid w:val="00A276AF"/>
    <w:rsid w:val="00A277E6"/>
    <w:rsid w:val="00A27F6B"/>
    <w:rsid w:val="00A30679"/>
    <w:rsid w:val="00A31E05"/>
    <w:rsid w:val="00A32197"/>
    <w:rsid w:val="00A321A3"/>
    <w:rsid w:val="00A322DF"/>
    <w:rsid w:val="00A32CF0"/>
    <w:rsid w:val="00A3322A"/>
    <w:rsid w:val="00A33BF8"/>
    <w:rsid w:val="00A33DAF"/>
    <w:rsid w:val="00A34737"/>
    <w:rsid w:val="00A34C46"/>
    <w:rsid w:val="00A35591"/>
    <w:rsid w:val="00A359C3"/>
    <w:rsid w:val="00A3614B"/>
    <w:rsid w:val="00A3629B"/>
    <w:rsid w:val="00A375AF"/>
    <w:rsid w:val="00A375EB"/>
    <w:rsid w:val="00A37E29"/>
    <w:rsid w:val="00A40520"/>
    <w:rsid w:val="00A40F7E"/>
    <w:rsid w:val="00A41245"/>
    <w:rsid w:val="00A41582"/>
    <w:rsid w:val="00A41986"/>
    <w:rsid w:val="00A41AFF"/>
    <w:rsid w:val="00A42712"/>
    <w:rsid w:val="00A42748"/>
    <w:rsid w:val="00A4356D"/>
    <w:rsid w:val="00A435ED"/>
    <w:rsid w:val="00A4403F"/>
    <w:rsid w:val="00A4530C"/>
    <w:rsid w:val="00A468C1"/>
    <w:rsid w:val="00A478BA"/>
    <w:rsid w:val="00A47B8F"/>
    <w:rsid w:val="00A47DEF"/>
    <w:rsid w:val="00A502FD"/>
    <w:rsid w:val="00A50AC2"/>
    <w:rsid w:val="00A5121D"/>
    <w:rsid w:val="00A512F1"/>
    <w:rsid w:val="00A5167F"/>
    <w:rsid w:val="00A5175D"/>
    <w:rsid w:val="00A51BD8"/>
    <w:rsid w:val="00A54BF8"/>
    <w:rsid w:val="00A557B3"/>
    <w:rsid w:val="00A55CA6"/>
    <w:rsid w:val="00A56014"/>
    <w:rsid w:val="00A5634A"/>
    <w:rsid w:val="00A5653A"/>
    <w:rsid w:val="00A56A27"/>
    <w:rsid w:val="00A56BCA"/>
    <w:rsid w:val="00A56CDD"/>
    <w:rsid w:val="00A5767E"/>
    <w:rsid w:val="00A57914"/>
    <w:rsid w:val="00A6002A"/>
    <w:rsid w:val="00A6050C"/>
    <w:rsid w:val="00A60689"/>
    <w:rsid w:val="00A60D61"/>
    <w:rsid w:val="00A6184B"/>
    <w:rsid w:val="00A61875"/>
    <w:rsid w:val="00A61D3C"/>
    <w:rsid w:val="00A625EC"/>
    <w:rsid w:val="00A62654"/>
    <w:rsid w:val="00A62747"/>
    <w:rsid w:val="00A62934"/>
    <w:rsid w:val="00A62971"/>
    <w:rsid w:val="00A62C9A"/>
    <w:rsid w:val="00A633D0"/>
    <w:rsid w:val="00A633D3"/>
    <w:rsid w:val="00A6462B"/>
    <w:rsid w:val="00A64709"/>
    <w:rsid w:val="00A64D0C"/>
    <w:rsid w:val="00A64E6A"/>
    <w:rsid w:val="00A64FB8"/>
    <w:rsid w:val="00A65174"/>
    <w:rsid w:val="00A654F9"/>
    <w:rsid w:val="00A65D6E"/>
    <w:rsid w:val="00A65F0F"/>
    <w:rsid w:val="00A66753"/>
    <w:rsid w:val="00A66CF4"/>
    <w:rsid w:val="00A67DA6"/>
    <w:rsid w:val="00A70106"/>
    <w:rsid w:val="00A7040D"/>
    <w:rsid w:val="00A706A0"/>
    <w:rsid w:val="00A70787"/>
    <w:rsid w:val="00A70AA6"/>
    <w:rsid w:val="00A71D3B"/>
    <w:rsid w:val="00A72460"/>
    <w:rsid w:val="00A72905"/>
    <w:rsid w:val="00A731B8"/>
    <w:rsid w:val="00A73516"/>
    <w:rsid w:val="00A73B89"/>
    <w:rsid w:val="00A7438F"/>
    <w:rsid w:val="00A74427"/>
    <w:rsid w:val="00A74852"/>
    <w:rsid w:val="00A7498C"/>
    <w:rsid w:val="00A74CA6"/>
    <w:rsid w:val="00A74E98"/>
    <w:rsid w:val="00A752FB"/>
    <w:rsid w:val="00A75587"/>
    <w:rsid w:val="00A75F97"/>
    <w:rsid w:val="00A773EC"/>
    <w:rsid w:val="00A77717"/>
    <w:rsid w:val="00A77AAD"/>
    <w:rsid w:val="00A77CCF"/>
    <w:rsid w:val="00A80E93"/>
    <w:rsid w:val="00A817CE"/>
    <w:rsid w:val="00A82439"/>
    <w:rsid w:val="00A82F28"/>
    <w:rsid w:val="00A833E3"/>
    <w:rsid w:val="00A83694"/>
    <w:rsid w:val="00A8380E"/>
    <w:rsid w:val="00A839ED"/>
    <w:rsid w:val="00A84062"/>
    <w:rsid w:val="00A8490C"/>
    <w:rsid w:val="00A85859"/>
    <w:rsid w:val="00A85A2E"/>
    <w:rsid w:val="00A85AEF"/>
    <w:rsid w:val="00A85BA1"/>
    <w:rsid w:val="00A85CE3"/>
    <w:rsid w:val="00A86938"/>
    <w:rsid w:val="00A874CA"/>
    <w:rsid w:val="00A87B41"/>
    <w:rsid w:val="00A87C5D"/>
    <w:rsid w:val="00A907B6"/>
    <w:rsid w:val="00A9153A"/>
    <w:rsid w:val="00A91CD6"/>
    <w:rsid w:val="00A91DC0"/>
    <w:rsid w:val="00A91F5E"/>
    <w:rsid w:val="00A9205C"/>
    <w:rsid w:val="00A92402"/>
    <w:rsid w:val="00A925E5"/>
    <w:rsid w:val="00A9283E"/>
    <w:rsid w:val="00A9284A"/>
    <w:rsid w:val="00A92B28"/>
    <w:rsid w:val="00A92D45"/>
    <w:rsid w:val="00A92D7F"/>
    <w:rsid w:val="00A92D9A"/>
    <w:rsid w:val="00A92FE1"/>
    <w:rsid w:val="00A93096"/>
    <w:rsid w:val="00A931C2"/>
    <w:rsid w:val="00A93220"/>
    <w:rsid w:val="00A932F7"/>
    <w:rsid w:val="00A9380C"/>
    <w:rsid w:val="00A93C0A"/>
    <w:rsid w:val="00A93F82"/>
    <w:rsid w:val="00A93FD5"/>
    <w:rsid w:val="00A9450D"/>
    <w:rsid w:val="00A945BD"/>
    <w:rsid w:val="00A94979"/>
    <w:rsid w:val="00A94ABE"/>
    <w:rsid w:val="00A95458"/>
    <w:rsid w:val="00A95BA7"/>
    <w:rsid w:val="00A95DAC"/>
    <w:rsid w:val="00A96F39"/>
    <w:rsid w:val="00A974AC"/>
    <w:rsid w:val="00A97E2B"/>
    <w:rsid w:val="00A97FF7"/>
    <w:rsid w:val="00AA00BF"/>
    <w:rsid w:val="00AA0518"/>
    <w:rsid w:val="00AA13AB"/>
    <w:rsid w:val="00AA14B4"/>
    <w:rsid w:val="00AA2104"/>
    <w:rsid w:val="00AA2AEA"/>
    <w:rsid w:val="00AA3AEE"/>
    <w:rsid w:val="00AA3E2A"/>
    <w:rsid w:val="00AA59C0"/>
    <w:rsid w:val="00AA5C6F"/>
    <w:rsid w:val="00AA5C89"/>
    <w:rsid w:val="00AA6790"/>
    <w:rsid w:val="00AA6A32"/>
    <w:rsid w:val="00AA6FFC"/>
    <w:rsid w:val="00AA75FC"/>
    <w:rsid w:val="00AB0031"/>
    <w:rsid w:val="00AB0D6F"/>
    <w:rsid w:val="00AB1245"/>
    <w:rsid w:val="00AB130F"/>
    <w:rsid w:val="00AB140C"/>
    <w:rsid w:val="00AB14B2"/>
    <w:rsid w:val="00AB239F"/>
    <w:rsid w:val="00AB2C77"/>
    <w:rsid w:val="00AB35C7"/>
    <w:rsid w:val="00AB4153"/>
    <w:rsid w:val="00AB468C"/>
    <w:rsid w:val="00AB4C77"/>
    <w:rsid w:val="00AB4F7A"/>
    <w:rsid w:val="00AB67FA"/>
    <w:rsid w:val="00AB6AB2"/>
    <w:rsid w:val="00AB6B65"/>
    <w:rsid w:val="00AB6F86"/>
    <w:rsid w:val="00AB71C1"/>
    <w:rsid w:val="00AB77E7"/>
    <w:rsid w:val="00AB79B9"/>
    <w:rsid w:val="00AC06A3"/>
    <w:rsid w:val="00AC0783"/>
    <w:rsid w:val="00AC07AC"/>
    <w:rsid w:val="00AC0967"/>
    <w:rsid w:val="00AC09C5"/>
    <w:rsid w:val="00AC0D78"/>
    <w:rsid w:val="00AC19DC"/>
    <w:rsid w:val="00AC21CA"/>
    <w:rsid w:val="00AC366E"/>
    <w:rsid w:val="00AC47EA"/>
    <w:rsid w:val="00AC562D"/>
    <w:rsid w:val="00AC5D07"/>
    <w:rsid w:val="00AC6157"/>
    <w:rsid w:val="00AC6955"/>
    <w:rsid w:val="00AC6EF7"/>
    <w:rsid w:val="00AC72A6"/>
    <w:rsid w:val="00AC7AB5"/>
    <w:rsid w:val="00AD016E"/>
    <w:rsid w:val="00AD0BC0"/>
    <w:rsid w:val="00AD16D8"/>
    <w:rsid w:val="00AD1805"/>
    <w:rsid w:val="00AD29EF"/>
    <w:rsid w:val="00AD375C"/>
    <w:rsid w:val="00AD386B"/>
    <w:rsid w:val="00AD3ACF"/>
    <w:rsid w:val="00AD476F"/>
    <w:rsid w:val="00AD529A"/>
    <w:rsid w:val="00AD5888"/>
    <w:rsid w:val="00AD5E9A"/>
    <w:rsid w:val="00AD6172"/>
    <w:rsid w:val="00AD7AE7"/>
    <w:rsid w:val="00AE0CFD"/>
    <w:rsid w:val="00AE1276"/>
    <w:rsid w:val="00AE137F"/>
    <w:rsid w:val="00AE1569"/>
    <w:rsid w:val="00AE1C84"/>
    <w:rsid w:val="00AE1D61"/>
    <w:rsid w:val="00AE1E77"/>
    <w:rsid w:val="00AE221C"/>
    <w:rsid w:val="00AE288F"/>
    <w:rsid w:val="00AE2A7C"/>
    <w:rsid w:val="00AE3C83"/>
    <w:rsid w:val="00AE3EF4"/>
    <w:rsid w:val="00AE4C48"/>
    <w:rsid w:val="00AE5357"/>
    <w:rsid w:val="00AE57EA"/>
    <w:rsid w:val="00AE6BCA"/>
    <w:rsid w:val="00AE6C04"/>
    <w:rsid w:val="00AF0A53"/>
    <w:rsid w:val="00AF0FD1"/>
    <w:rsid w:val="00AF1168"/>
    <w:rsid w:val="00AF171F"/>
    <w:rsid w:val="00AF1BD9"/>
    <w:rsid w:val="00AF1D6B"/>
    <w:rsid w:val="00AF1F9D"/>
    <w:rsid w:val="00AF247A"/>
    <w:rsid w:val="00AF2770"/>
    <w:rsid w:val="00AF335D"/>
    <w:rsid w:val="00AF3566"/>
    <w:rsid w:val="00AF4503"/>
    <w:rsid w:val="00AF568A"/>
    <w:rsid w:val="00AF5C7F"/>
    <w:rsid w:val="00AF6627"/>
    <w:rsid w:val="00AF6E04"/>
    <w:rsid w:val="00AF7079"/>
    <w:rsid w:val="00AF73AD"/>
    <w:rsid w:val="00AF7F97"/>
    <w:rsid w:val="00B00341"/>
    <w:rsid w:val="00B0116F"/>
    <w:rsid w:val="00B01526"/>
    <w:rsid w:val="00B022C3"/>
    <w:rsid w:val="00B02871"/>
    <w:rsid w:val="00B02938"/>
    <w:rsid w:val="00B02F29"/>
    <w:rsid w:val="00B03DF9"/>
    <w:rsid w:val="00B0411E"/>
    <w:rsid w:val="00B0499D"/>
    <w:rsid w:val="00B0579E"/>
    <w:rsid w:val="00B05BBA"/>
    <w:rsid w:val="00B06084"/>
    <w:rsid w:val="00B067A7"/>
    <w:rsid w:val="00B0688C"/>
    <w:rsid w:val="00B06E8A"/>
    <w:rsid w:val="00B07836"/>
    <w:rsid w:val="00B07A76"/>
    <w:rsid w:val="00B07E31"/>
    <w:rsid w:val="00B1004D"/>
    <w:rsid w:val="00B1031F"/>
    <w:rsid w:val="00B10390"/>
    <w:rsid w:val="00B10C4B"/>
    <w:rsid w:val="00B10F35"/>
    <w:rsid w:val="00B1155D"/>
    <w:rsid w:val="00B1158B"/>
    <w:rsid w:val="00B117FD"/>
    <w:rsid w:val="00B1314F"/>
    <w:rsid w:val="00B134A5"/>
    <w:rsid w:val="00B13774"/>
    <w:rsid w:val="00B13BC4"/>
    <w:rsid w:val="00B1440E"/>
    <w:rsid w:val="00B144B3"/>
    <w:rsid w:val="00B15185"/>
    <w:rsid w:val="00B1556A"/>
    <w:rsid w:val="00B155F8"/>
    <w:rsid w:val="00B1569C"/>
    <w:rsid w:val="00B15CB6"/>
    <w:rsid w:val="00B15F56"/>
    <w:rsid w:val="00B16B80"/>
    <w:rsid w:val="00B17252"/>
    <w:rsid w:val="00B1738A"/>
    <w:rsid w:val="00B17662"/>
    <w:rsid w:val="00B17E2C"/>
    <w:rsid w:val="00B214BF"/>
    <w:rsid w:val="00B223A2"/>
    <w:rsid w:val="00B22580"/>
    <w:rsid w:val="00B2341D"/>
    <w:rsid w:val="00B24539"/>
    <w:rsid w:val="00B24EAC"/>
    <w:rsid w:val="00B25228"/>
    <w:rsid w:val="00B255F4"/>
    <w:rsid w:val="00B261FE"/>
    <w:rsid w:val="00B26545"/>
    <w:rsid w:val="00B26EBE"/>
    <w:rsid w:val="00B26F01"/>
    <w:rsid w:val="00B273E3"/>
    <w:rsid w:val="00B27C01"/>
    <w:rsid w:val="00B27D67"/>
    <w:rsid w:val="00B311F6"/>
    <w:rsid w:val="00B31647"/>
    <w:rsid w:val="00B31704"/>
    <w:rsid w:val="00B318D2"/>
    <w:rsid w:val="00B320F1"/>
    <w:rsid w:val="00B3392B"/>
    <w:rsid w:val="00B33C10"/>
    <w:rsid w:val="00B33C99"/>
    <w:rsid w:val="00B33DCA"/>
    <w:rsid w:val="00B34239"/>
    <w:rsid w:val="00B343C4"/>
    <w:rsid w:val="00B34560"/>
    <w:rsid w:val="00B3483F"/>
    <w:rsid w:val="00B34DAF"/>
    <w:rsid w:val="00B36728"/>
    <w:rsid w:val="00B36AD4"/>
    <w:rsid w:val="00B3707E"/>
    <w:rsid w:val="00B3718A"/>
    <w:rsid w:val="00B373F2"/>
    <w:rsid w:val="00B40746"/>
    <w:rsid w:val="00B40B4B"/>
    <w:rsid w:val="00B40EB8"/>
    <w:rsid w:val="00B41038"/>
    <w:rsid w:val="00B418CB"/>
    <w:rsid w:val="00B41F47"/>
    <w:rsid w:val="00B425A9"/>
    <w:rsid w:val="00B4303D"/>
    <w:rsid w:val="00B432E4"/>
    <w:rsid w:val="00B44679"/>
    <w:rsid w:val="00B44A5C"/>
    <w:rsid w:val="00B44C03"/>
    <w:rsid w:val="00B454C3"/>
    <w:rsid w:val="00B45531"/>
    <w:rsid w:val="00B4558F"/>
    <w:rsid w:val="00B45BAC"/>
    <w:rsid w:val="00B45D97"/>
    <w:rsid w:val="00B45E59"/>
    <w:rsid w:val="00B462D9"/>
    <w:rsid w:val="00B46831"/>
    <w:rsid w:val="00B469C1"/>
    <w:rsid w:val="00B46F77"/>
    <w:rsid w:val="00B473EF"/>
    <w:rsid w:val="00B47890"/>
    <w:rsid w:val="00B504C5"/>
    <w:rsid w:val="00B50CBB"/>
    <w:rsid w:val="00B51290"/>
    <w:rsid w:val="00B5270E"/>
    <w:rsid w:val="00B539DE"/>
    <w:rsid w:val="00B54146"/>
    <w:rsid w:val="00B54469"/>
    <w:rsid w:val="00B5457B"/>
    <w:rsid w:val="00B55675"/>
    <w:rsid w:val="00B55D49"/>
    <w:rsid w:val="00B573BF"/>
    <w:rsid w:val="00B577FB"/>
    <w:rsid w:val="00B57887"/>
    <w:rsid w:val="00B57A06"/>
    <w:rsid w:val="00B6024E"/>
    <w:rsid w:val="00B605A6"/>
    <w:rsid w:val="00B608C9"/>
    <w:rsid w:val="00B60906"/>
    <w:rsid w:val="00B609D2"/>
    <w:rsid w:val="00B6131E"/>
    <w:rsid w:val="00B6164C"/>
    <w:rsid w:val="00B61A0D"/>
    <w:rsid w:val="00B62C8C"/>
    <w:rsid w:val="00B62E2E"/>
    <w:rsid w:val="00B6341B"/>
    <w:rsid w:val="00B6386D"/>
    <w:rsid w:val="00B63D58"/>
    <w:rsid w:val="00B65B2A"/>
    <w:rsid w:val="00B65CF6"/>
    <w:rsid w:val="00B65DB7"/>
    <w:rsid w:val="00B65FA3"/>
    <w:rsid w:val="00B66121"/>
    <w:rsid w:val="00B66F16"/>
    <w:rsid w:val="00B67268"/>
    <w:rsid w:val="00B672D9"/>
    <w:rsid w:val="00B6761D"/>
    <w:rsid w:val="00B679C9"/>
    <w:rsid w:val="00B70853"/>
    <w:rsid w:val="00B70E60"/>
    <w:rsid w:val="00B71C3A"/>
    <w:rsid w:val="00B71CBA"/>
    <w:rsid w:val="00B72567"/>
    <w:rsid w:val="00B72888"/>
    <w:rsid w:val="00B743EB"/>
    <w:rsid w:val="00B74BCC"/>
    <w:rsid w:val="00B74DA6"/>
    <w:rsid w:val="00B758F2"/>
    <w:rsid w:val="00B75C48"/>
    <w:rsid w:val="00B76128"/>
    <w:rsid w:val="00B7693B"/>
    <w:rsid w:val="00B76E0F"/>
    <w:rsid w:val="00B8006C"/>
    <w:rsid w:val="00B801F4"/>
    <w:rsid w:val="00B804BC"/>
    <w:rsid w:val="00B80A7F"/>
    <w:rsid w:val="00B8102F"/>
    <w:rsid w:val="00B81508"/>
    <w:rsid w:val="00B81601"/>
    <w:rsid w:val="00B81DDB"/>
    <w:rsid w:val="00B823BC"/>
    <w:rsid w:val="00B82776"/>
    <w:rsid w:val="00B835CE"/>
    <w:rsid w:val="00B83F4C"/>
    <w:rsid w:val="00B8590F"/>
    <w:rsid w:val="00B86DDA"/>
    <w:rsid w:val="00B879CE"/>
    <w:rsid w:val="00B90553"/>
    <w:rsid w:val="00B90A65"/>
    <w:rsid w:val="00B9156F"/>
    <w:rsid w:val="00B9165A"/>
    <w:rsid w:val="00B917CB"/>
    <w:rsid w:val="00B932F0"/>
    <w:rsid w:val="00B943D3"/>
    <w:rsid w:val="00B947CB"/>
    <w:rsid w:val="00B95DDD"/>
    <w:rsid w:val="00B960E6"/>
    <w:rsid w:val="00B96A28"/>
    <w:rsid w:val="00B976A3"/>
    <w:rsid w:val="00B97C8E"/>
    <w:rsid w:val="00B97D82"/>
    <w:rsid w:val="00BA02F5"/>
    <w:rsid w:val="00BA2258"/>
    <w:rsid w:val="00BA225E"/>
    <w:rsid w:val="00BA37FB"/>
    <w:rsid w:val="00BA3B12"/>
    <w:rsid w:val="00BA3B4A"/>
    <w:rsid w:val="00BA485E"/>
    <w:rsid w:val="00BA4B8A"/>
    <w:rsid w:val="00BA4BA1"/>
    <w:rsid w:val="00BA53D3"/>
    <w:rsid w:val="00BA5437"/>
    <w:rsid w:val="00BA608B"/>
    <w:rsid w:val="00BA66E7"/>
    <w:rsid w:val="00BA681E"/>
    <w:rsid w:val="00BA6E61"/>
    <w:rsid w:val="00BA77EB"/>
    <w:rsid w:val="00BA7AF7"/>
    <w:rsid w:val="00BA7B7A"/>
    <w:rsid w:val="00BA7BFB"/>
    <w:rsid w:val="00BA7D15"/>
    <w:rsid w:val="00BA7EEE"/>
    <w:rsid w:val="00BB05BF"/>
    <w:rsid w:val="00BB0B23"/>
    <w:rsid w:val="00BB0C8E"/>
    <w:rsid w:val="00BB0FDB"/>
    <w:rsid w:val="00BB1297"/>
    <w:rsid w:val="00BB149D"/>
    <w:rsid w:val="00BB247A"/>
    <w:rsid w:val="00BB2761"/>
    <w:rsid w:val="00BB2FB7"/>
    <w:rsid w:val="00BB34EC"/>
    <w:rsid w:val="00BB4645"/>
    <w:rsid w:val="00BB478B"/>
    <w:rsid w:val="00BB48EA"/>
    <w:rsid w:val="00BB4A0C"/>
    <w:rsid w:val="00BB6510"/>
    <w:rsid w:val="00BB67C3"/>
    <w:rsid w:val="00BB685A"/>
    <w:rsid w:val="00BC0598"/>
    <w:rsid w:val="00BC05B3"/>
    <w:rsid w:val="00BC0A04"/>
    <w:rsid w:val="00BC10B0"/>
    <w:rsid w:val="00BC1F13"/>
    <w:rsid w:val="00BC2AFF"/>
    <w:rsid w:val="00BC3040"/>
    <w:rsid w:val="00BC30B1"/>
    <w:rsid w:val="00BC30E1"/>
    <w:rsid w:val="00BC34B8"/>
    <w:rsid w:val="00BC388C"/>
    <w:rsid w:val="00BC3C8B"/>
    <w:rsid w:val="00BC4B0E"/>
    <w:rsid w:val="00BC4D56"/>
    <w:rsid w:val="00BC4D98"/>
    <w:rsid w:val="00BC55BC"/>
    <w:rsid w:val="00BC563D"/>
    <w:rsid w:val="00BC5901"/>
    <w:rsid w:val="00BC62AB"/>
    <w:rsid w:val="00BC6950"/>
    <w:rsid w:val="00BC741B"/>
    <w:rsid w:val="00BC77D5"/>
    <w:rsid w:val="00BC77DD"/>
    <w:rsid w:val="00BC783D"/>
    <w:rsid w:val="00BD03ED"/>
    <w:rsid w:val="00BD1AFA"/>
    <w:rsid w:val="00BD1C1A"/>
    <w:rsid w:val="00BD1D9C"/>
    <w:rsid w:val="00BD2400"/>
    <w:rsid w:val="00BD2B29"/>
    <w:rsid w:val="00BD319D"/>
    <w:rsid w:val="00BD37A3"/>
    <w:rsid w:val="00BD3A62"/>
    <w:rsid w:val="00BD3C38"/>
    <w:rsid w:val="00BD436D"/>
    <w:rsid w:val="00BD4ACE"/>
    <w:rsid w:val="00BD4FE3"/>
    <w:rsid w:val="00BD5AD9"/>
    <w:rsid w:val="00BD5CFB"/>
    <w:rsid w:val="00BD63B6"/>
    <w:rsid w:val="00BD6A2A"/>
    <w:rsid w:val="00BD719B"/>
    <w:rsid w:val="00BD72EA"/>
    <w:rsid w:val="00BD73EC"/>
    <w:rsid w:val="00BD771B"/>
    <w:rsid w:val="00BD7D00"/>
    <w:rsid w:val="00BD7D93"/>
    <w:rsid w:val="00BD7F0A"/>
    <w:rsid w:val="00BE0533"/>
    <w:rsid w:val="00BE0C6E"/>
    <w:rsid w:val="00BE10B6"/>
    <w:rsid w:val="00BE1137"/>
    <w:rsid w:val="00BE139D"/>
    <w:rsid w:val="00BE2ADF"/>
    <w:rsid w:val="00BE3536"/>
    <w:rsid w:val="00BE365D"/>
    <w:rsid w:val="00BE3C30"/>
    <w:rsid w:val="00BE3FB9"/>
    <w:rsid w:val="00BE4017"/>
    <w:rsid w:val="00BE5038"/>
    <w:rsid w:val="00BE50E9"/>
    <w:rsid w:val="00BE5A2F"/>
    <w:rsid w:val="00BE5C2A"/>
    <w:rsid w:val="00BE5CB4"/>
    <w:rsid w:val="00BE6125"/>
    <w:rsid w:val="00BE6514"/>
    <w:rsid w:val="00BE6B9D"/>
    <w:rsid w:val="00BE6EFC"/>
    <w:rsid w:val="00BE6F4F"/>
    <w:rsid w:val="00BE7986"/>
    <w:rsid w:val="00BE7EC4"/>
    <w:rsid w:val="00BF0187"/>
    <w:rsid w:val="00BF0C60"/>
    <w:rsid w:val="00BF16A2"/>
    <w:rsid w:val="00BF189B"/>
    <w:rsid w:val="00BF27A4"/>
    <w:rsid w:val="00BF3053"/>
    <w:rsid w:val="00BF31A0"/>
    <w:rsid w:val="00BF33F4"/>
    <w:rsid w:val="00BF3F73"/>
    <w:rsid w:val="00BF61AD"/>
    <w:rsid w:val="00BF64A5"/>
    <w:rsid w:val="00BF66EF"/>
    <w:rsid w:val="00BF6AFA"/>
    <w:rsid w:val="00BF6BAC"/>
    <w:rsid w:val="00BF6CB2"/>
    <w:rsid w:val="00BF7196"/>
    <w:rsid w:val="00BF75D0"/>
    <w:rsid w:val="00C005BA"/>
    <w:rsid w:val="00C0077B"/>
    <w:rsid w:val="00C00A62"/>
    <w:rsid w:val="00C011A3"/>
    <w:rsid w:val="00C0184A"/>
    <w:rsid w:val="00C02C9C"/>
    <w:rsid w:val="00C03979"/>
    <w:rsid w:val="00C039BB"/>
    <w:rsid w:val="00C0423A"/>
    <w:rsid w:val="00C043B5"/>
    <w:rsid w:val="00C0498D"/>
    <w:rsid w:val="00C0567C"/>
    <w:rsid w:val="00C057F8"/>
    <w:rsid w:val="00C0595B"/>
    <w:rsid w:val="00C05B6F"/>
    <w:rsid w:val="00C060A1"/>
    <w:rsid w:val="00C0612C"/>
    <w:rsid w:val="00C06306"/>
    <w:rsid w:val="00C069FF"/>
    <w:rsid w:val="00C06C7B"/>
    <w:rsid w:val="00C076B1"/>
    <w:rsid w:val="00C103BC"/>
    <w:rsid w:val="00C1048C"/>
    <w:rsid w:val="00C110F8"/>
    <w:rsid w:val="00C114B7"/>
    <w:rsid w:val="00C1187E"/>
    <w:rsid w:val="00C1241A"/>
    <w:rsid w:val="00C12CFC"/>
    <w:rsid w:val="00C131DD"/>
    <w:rsid w:val="00C135A8"/>
    <w:rsid w:val="00C13AFA"/>
    <w:rsid w:val="00C142C2"/>
    <w:rsid w:val="00C149C8"/>
    <w:rsid w:val="00C14C28"/>
    <w:rsid w:val="00C15240"/>
    <w:rsid w:val="00C15312"/>
    <w:rsid w:val="00C155AC"/>
    <w:rsid w:val="00C1599B"/>
    <w:rsid w:val="00C1631C"/>
    <w:rsid w:val="00C16EE8"/>
    <w:rsid w:val="00C17094"/>
    <w:rsid w:val="00C171D6"/>
    <w:rsid w:val="00C173C1"/>
    <w:rsid w:val="00C17DBB"/>
    <w:rsid w:val="00C207F5"/>
    <w:rsid w:val="00C21250"/>
    <w:rsid w:val="00C215CE"/>
    <w:rsid w:val="00C219F1"/>
    <w:rsid w:val="00C21AD4"/>
    <w:rsid w:val="00C21B01"/>
    <w:rsid w:val="00C21EE7"/>
    <w:rsid w:val="00C22189"/>
    <w:rsid w:val="00C22F68"/>
    <w:rsid w:val="00C23C7A"/>
    <w:rsid w:val="00C23DAD"/>
    <w:rsid w:val="00C23ECF"/>
    <w:rsid w:val="00C243A7"/>
    <w:rsid w:val="00C24963"/>
    <w:rsid w:val="00C24A28"/>
    <w:rsid w:val="00C24CA0"/>
    <w:rsid w:val="00C24F75"/>
    <w:rsid w:val="00C25845"/>
    <w:rsid w:val="00C25850"/>
    <w:rsid w:val="00C26081"/>
    <w:rsid w:val="00C2682F"/>
    <w:rsid w:val="00C26C17"/>
    <w:rsid w:val="00C2716F"/>
    <w:rsid w:val="00C27189"/>
    <w:rsid w:val="00C27A2A"/>
    <w:rsid w:val="00C27DEB"/>
    <w:rsid w:val="00C3076D"/>
    <w:rsid w:val="00C313AA"/>
    <w:rsid w:val="00C31CFD"/>
    <w:rsid w:val="00C3218B"/>
    <w:rsid w:val="00C35E35"/>
    <w:rsid w:val="00C3615E"/>
    <w:rsid w:val="00C3645F"/>
    <w:rsid w:val="00C36CBA"/>
    <w:rsid w:val="00C401F6"/>
    <w:rsid w:val="00C4036E"/>
    <w:rsid w:val="00C40B6D"/>
    <w:rsid w:val="00C40CE4"/>
    <w:rsid w:val="00C41461"/>
    <w:rsid w:val="00C4178F"/>
    <w:rsid w:val="00C41CE0"/>
    <w:rsid w:val="00C41D38"/>
    <w:rsid w:val="00C420D3"/>
    <w:rsid w:val="00C424E9"/>
    <w:rsid w:val="00C42782"/>
    <w:rsid w:val="00C436CC"/>
    <w:rsid w:val="00C43A74"/>
    <w:rsid w:val="00C43D77"/>
    <w:rsid w:val="00C43F34"/>
    <w:rsid w:val="00C4473A"/>
    <w:rsid w:val="00C4521F"/>
    <w:rsid w:val="00C453F4"/>
    <w:rsid w:val="00C45F7D"/>
    <w:rsid w:val="00C460D5"/>
    <w:rsid w:val="00C463E1"/>
    <w:rsid w:val="00C46850"/>
    <w:rsid w:val="00C46CEA"/>
    <w:rsid w:val="00C46ECD"/>
    <w:rsid w:val="00C4708C"/>
    <w:rsid w:val="00C47D20"/>
    <w:rsid w:val="00C50127"/>
    <w:rsid w:val="00C50441"/>
    <w:rsid w:val="00C50462"/>
    <w:rsid w:val="00C50684"/>
    <w:rsid w:val="00C506B6"/>
    <w:rsid w:val="00C5110F"/>
    <w:rsid w:val="00C51473"/>
    <w:rsid w:val="00C51550"/>
    <w:rsid w:val="00C51692"/>
    <w:rsid w:val="00C52330"/>
    <w:rsid w:val="00C53AB4"/>
    <w:rsid w:val="00C53B94"/>
    <w:rsid w:val="00C53FAB"/>
    <w:rsid w:val="00C5404F"/>
    <w:rsid w:val="00C543EC"/>
    <w:rsid w:val="00C54635"/>
    <w:rsid w:val="00C55383"/>
    <w:rsid w:val="00C55538"/>
    <w:rsid w:val="00C55F17"/>
    <w:rsid w:val="00C56442"/>
    <w:rsid w:val="00C56EDD"/>
    <w:rsid w:val="00C57586"/>
    <w:rsid w:val="00C57BA1"/>
    <w:rsid w:val="00C57C2D"/>
    <w:rsid w:val="00C60461"/>
    <w:rsid w:val="00C609AF"/>
    <w:rsid w:val="00C60D2B"/>
    <w:rsid w:val="00C6127F"/>
    <w:rsid w:val="00C61536"/>
    <w:rsid w:val="00C6168E"/>
    <w:rsid w:val="00C61795"/>
    <w:rsid w:val="00C61834"/>
    <w:rsid w:val="00C61BD8"/>
    <w:rsid w:val="00C62372"/>
    <w:rsid w:val="00C627C6"/>
    <w:rsid w:val="00C62872"/>
    <w:rsid w:val="00C628DA"/>
    <w:rsid w:val="00C62FF8"/>
    <w:rsid w:val="00C637F8"/>
    <w:rsid w:val="00C645F4"/>
    <w:rsid w:val="00C647E0"/>
    <w:rsid w:val="00C64E0B"/>
    <w:rsid w:val="00C65148"/>
    <w:rsid w:val="00C65C2E"/>
    <w:rsid w:val="00C65EC1"/>
    <w:rsid w:val="00C6670A"/>
    <w:rsid w:val="00C667EC"/>
    <w:rsid w:val="00C66B87"/>
    <w:rsid w:val="00C66C09"/>
    <w:rsid w:val="00C66C97"/>
    <w:rsid w:val="00C671C1"/>
    <w:rsid w:val="00C6795E"/>
    <w:rsid w:val="00C67C9E"/>
    <w:rsid w:val="00C67F8F"/>
    <w:rsid w:val="00C704B1"/>
    <w:rsid w:val="00C70CAC"/>
    <w:rsid w:val="00C712E2"/>
    <w:rsid w:val="00C727FC"/>
    <w:rsid w:val="00C72A37"/>
    <w:rsid w:val="00C74538"/>
    <w:rsid w:val="00C746D9"/>
    <w:rsid w:val="00C749B8"/>
    <w:rsid w:val="00C74D6D"/>
    <w:rsid w:val="00C75049"/>
    <w:rsid w:val="00C757C4"/>
    <w:rsid w:val="00C75AF5"/>
    <w:rsid w:val="00C75CB0"/>
    <w:rsid w:val="00C76161"/>
    <w:rsid w:val="00C76846"/>
    <w:rsid w:val="00C76F17"/>
    <w:rsid w:val="00C77E02"/>
    <w:rsid w:val="00C80542"/>
    <w:rsid w:val="00C80760"/>
    <w:rsid w:val="00C808FC"/>
    <w:rsid w:val="00C80D79"/>
    <w:rsid w:val="00C816FF"/>
    <w:rsid w:val="00C81915"/>
    <w:rsid w:val="00C819E7"/>
    <w:rsid w:val="00C81F28"/>
    <w:rsid w:val="00C823AB"/>
    <w:rsid w:val="00C82B45"/>
    <w:rsid w:val="00C832DF"/>
    <w:rsid w:val="00C83350"/>
    <w:rsid w:val="00C84203"/>
    <w:rsid w:val="00C84655"/>
    <w:rsid w:val="00C84E23"/>
    <w:rsid w:val="00C84F4A"/>
    <w:rsid w:val="00C85F98"/>
    <w:rsid w:val="00C86752"/>
    <w:rsid w:val="00C86D31"/>
    <w:rsid w:val="00C86D9B"/>
    <w:rsid w:val="00C86FA3"/>
    <w:rsid w:val="00C8712A"/>
    <w:rsid w:val="00C874E5"/>
    <w:rsid w:val="00C87E9F"/>
    <w:rsid w:val="00C902A1"/>
    <w:rsid w:val="00C903CA"/>
    <w:rsid w:val="00C90DF4"/>
    <w:rsid w:val="00C91BB1"/>
    <w:rsid w:val="00C91D58"/>
    <w:rsid w:val="00C928E4"/>
    <w:rsid w:val="00C93780"/>
    <w:rsid w:val="00C93CBE"/>
    <w:rsid w:val="00C93FFC"/>
    <w:rsid w:val="00C945A6"/>
    <w:rsid w:val="00C94CF0"/>
    <w:rsid w:val="00C96025"/>
    <w:rsid w:val="00C96C0E"/>
    <w:rsid w:val="00C970D5"/>
    <w:rsid w:val="00C97F31"/>
    <w:rsid w:val="00CA02A1"/>
    <w:rsid w:val="00CA0796"/>
    <w:rsid w:val="00CA087B"/>
    <w:rsid w:val="00CA0B82"/>
    <w:rsid w:val="00CA2724"/>
    <w:rsid w:val="00CA2969"/>
    <w:rsid w:val="00CA346E"/>
    <w:rsid w:val="00CA3674"/>
    <w:rsid w:val="00CA3ED1"/>
    <w:rsid w:val="00CA468E"/>
    <w:rsid w:val="00CA57BB"/>
    <w:rsid w:val="00CA57E8"/>
    <w:rsid w:val="00CA592D"/>
    <w:rsid w:val="00CA6A30"/>
    <w:rsid w:val="00CA7859"/>
    <w:rsid w:val="00CA7C94"/>
    <w:rsid w:val="00CB01A9"/>
    <w:rsid w:val="00CB02B3"/>
    <w:rsid w:val="00CB0463"/>
    <w:rsid w:val="00CB08AF"/>
    <w:rsid w:val="00CB101D"/>
    <w:rsid w:val="00CB1FA7"/>
    <w:rsid w:val="00CB2173"/>
    <w:rsid w:val="00CB2E5F"/>
    <w:rsid w:val="00CB2F0E"/>
    <w:rsid w:val="00CB3016"/>
    <w:rsid w:val="00CB31B8"/>
    <w:rsid w:val="00CB321E"/>
    <w:rsid w:val="00CB4B21"/>
    <w:rsid w:val="00CB4E17"/>
    <w:rsid w:val="00CB4F04"/>
    <w:rsid w:val="00CB5349"/>
    <w:rsid w:val="00CB5B12"/>
    <w:rsid w:val="00CB5E8C"/>
    <w:rsid w:val="00CB5F26"/>
    <w:rsid w:val="00CB627A"/>
    <w:rsid w:val="00CB72B9"/>
    <w:rsid w:val="00CB72E3"/>
    <w:rsid w:val="00CB79B6"/>
    <w:rsid w:val="00CB7D5B"/>
    <w:rsid w:val="00CC0426"/>
    <w:rsid w:val="00CC0EAA"/>
    <w:rsid w:val="00CC1548"/>
    <w:rsid w:val="00CC1F91"/>
    <w:rsid w:val="00CC2B33"/>
    <w:rsid w:val="00CC2BFC"/>
    <w:rsid w:val="00CC2CA4"/>
    <w:rsid w:val="00CC393B"/>
    <w:rsid w:val="00CC397D"/>
    <w:rsid w:val="00CC3A1D"/>
    <w:rsid w:val="00CC438D"/>
    <w:rsid w:val="00CC4C16"/>
    <w:rsid w:val="00CC4C5B"/>
    <w:rsid w:val="00CC5169"/>
    <w:rsid w:val="00CC539C"/>
    <w:rsid w:val="00CC5B01"/>
    <w:rsid w:val="00CC5B9B"/>
    <w:rsid w:val="00CC6A01"/>
    <w:rsid w:val="00CC6D61"/>
    <w:rsid w:val="00CC6FF6"/>
    <w:rsid w:val="00CC7032"/>
    <w:rsid w:val="00CC72BE"/>
    <w:rsid w:val="00CC73B1"/>
    <w:rsid w:val="00CC76EB"/>
    <w:rsid w:val="00CC7726"/>
    <w:rsid w:val="00CC78B0"/>
    <w:rsid w:val="00CC7A8E"/>
    <w:rsid w:val="00CC7CEB"/>
    <w:rsid w:val="00CC7EE4"/>
    <w:rsid w:val="00CD0152"/>
    <w:rsid w:val="00CD03A7"/>
    <w:rsid w:val="00CD0809"/>
    <w:rsid w:val="00CD0E26"/>
    <w:rsid w:val="00CD0FD5"/>
    <w:rsid w:val="00CD1586"/>
    <w:rsid w:val="00CD169D"/>
    <w:rsid w:val="00CD18E3"/>
    <w:rsid w:val="00CD1E52"/>
    <w:rsid w:val="00CD279C"/>
    <w:rsid w:val="00CD359C"/>
    <w:rsid w:val="00CD35B6"/>
    <w:rsid w:val="00CD37F6"/>
    <w:rsid w:val="00CD3A91"/>
    <w:rsid w:val="00CD3C91"/>
    <w:rsid w:val="00CD40A8"/>
    <w:rsid w:val="00CD48B0"/>
    <w:rsid w:val="00CD548B"/>
    <w:rsid w:val="00CD5766"/>
    <w:rsid w:val="00CD6049"/>
    <w:rsid w:val="00CD62D2"/>
    <w:rsid w:val="00CD6AA7"/>
    <w:rsid w:val="00CD71A9"/>
    <w:rsid w:val="00CE0244"/>
    <w:rsid w:val="00CE08CE"/>
    <w:rsid w:val="00CE0D2D"/>
    <w:rsid w:val="00CE1090"/>
    <w:rsid w:val="00CE1648"/>
    <w:rsid w:val="00CE172A"/>
    <w:rsid w:val="00CE1FFB"/>
    <w:rsid w:val="00CE2087"/>
    <w:rsid w:val="00CE3026"/>
    <w:rsid w:val="00CE3166"/>
    <w:rsid w:val="00CE361F"/>
    <w:rsid w:val="00CE397F"/>
    <w:rsid w:val="00CE4817"/>
    <w:rsid w:val="00CE4D1E"/>
    <w:rsid w:val="00CE4F3C"/>
    <w:rsid w:val="00CE4F92"/>
    <w:rsid w:val="00CE518C"/>
    <w:rsid w:val="00CE55B6"/>
    <w:rsid w:val="00CE6A72"/>
    <w:rsid w:val="00CE6AB2"/>
    <w:rsid w:val="00CE70C5"/>
    <w:rsid w:val="00CE7181"/>
    <w:rsid w:val="00CE7818"/>
    <w:rsid w:val="00CE7F7B"/>
    <w:rsid w:val="00CF1024"/>
    <w:rsid w:val="00CF184F"/>
    <w:rsid w:val="00CF192A"/>
    <w:rsid w:val="00CF197C"/>
    <w:rsid w:val="00CF2A05"/>
    <w:rsid w:val="00CF2B10"/>
    <w:rsid w:val="00CF2E4C"/>
    <w:rsid w:val="00CF341A"/>
    <w:rsid w:val="00CF482E"/>
    <w:rsid w:val="00CF5D18"/>
    <w:rsid w:val="00CF5D88"/>
    <w:rsid w:val="00CF5DAC"/>
    <w:rsid w:val="00CF6FB1"/>
    <w:rsid w:val="00CF72D7"/>
    <w:rsid w:val="00CF7509"/>
    <w:rsid w:val="00CF78E8"/>
    <w:rsid w:val="00CF7FCE"/>
    <w:rsid w:val="00D0005E"/>
    <w:rsid w:val="00D00302"/>
    <w:rsid w:val="00D00C20"/>
    <w:rsid w:val="00D00E06"/>
    <w:rsid w:val="00D0126E"/>
    <w:rsid w:val="00D015A7"/>
    <w:rsid w:val="00D02ABA"/>
    <w:rsid w:val="00D02B6A"/>
    <w:rsid w:val="00D0337E"/>
    <w:rsid w:val="00D038E8"/>
    <w:rsid w:val="00D03E1B"/>
    <w:rsid w:val="00D03EC1"/>
    <w:rsid w:val="00D047D0"/>
    <w:rsid w:val="00D04ECB"/>
    <w:rsid w:val="00D05524"/>
    <w:rsid w:val="00D05A25"/>
    <w:rsid w:val="00D05AF9"/>
    <w:rsid w:val="00D05EB7"/>
    <w:rsid w:val="00D060C8"/>
    <w:rsid w:val="00D067FD"/>
    <w:rsid w:val="00D06D70"/>
    <w:rsid w:val="00D06EB1"/>
    <w:rsid w:val="00D075ED"/>
    <w:rsid w:val="00D079F5"/>
    <w:rsid w:val="00D10B19"/>
    <w:rsid w:val="00D112F4"/>
    <w:rsid w:val="00D11D9C"/>
    <w:rsid w:val="00D124ED"/>
    <w:rsid w:val="00D128CF"/>
    <w:rsid w:val="00D12F12"/>
    <w:rsid w:val="00D133C1"/>
    <w:rsid w:val="00D13780"/>
    <w:rsid w:val="00D13F44"/>
    <w:rsid w:val="00D148B3"/>
    <w:rsid w:val="00D149A2"/>
    <w:rsid w:val="00D15503"/>
    <w:rsid w:val="00D15743"/>
    <w:rsid w:val="00D15B1B"/>
    <w:rsid w:val="00D16277"/>
    <w:rsid w:val="00D163A1"/>
    <w:rsid w:val="00D167D4"/>
    <w:rsid w:val="00D168DC"/>
    <w:rsid w:val="00D16E8C"/>
    <w:rsid w:val="00D1770C"/>
    <w:rsid w:val="00D17800"/>
    <w:rsid w:val="00D17D62"/>
    <w:rsid w:val="00D20EBE"/>
    <w:rsid w:val="00D211CD"/>
    <w:rsid w:val="00D219BB"/>
    <w:rsid w:val="00D21A95"/>
    <w:rsid w:val="00D22AFD"/>
    <w:rsid w:val="00D2412D"/>
    <w:rsid w:val="00D2499A"/>
    <w:rsid w:val="00D250A7"/>
    <w:rsid w:val="00D2587E"/>
    <w:rsid w:val="00D25AAA"/>
    <w:rsid w:val="00D26564"/>
    <w:rsid w:val="00D2690E"/>
    <w:rsid w:val="00D26BB7"/>
    <w:rsid w:val="00D272A3"/>
    <w:rsid w:val="00D275D9"/>
    <w:rsid w:val="00D277FF"/>
    <w:rsid w:val="00D27A99"/>
    <w:rsid w:val="00D30136"/>
    <w:rsid w:val="00D3033C"/>
    <w:rsid w:val="00D30EC9"/>
    <w:rsid w:val="00D32E12"/>
    <w:rsid w:val="00D33BD5"/>
    <w:rsid w:val="00D34A23"/>
    <w:rsid w:val="00D34F0F"/>
    <w:rsid w:val="00D35256"/>
    <w:rsid w:val="00D353C9"/>
    <w:rsid w:val="00D355C6"/>
    <w:rsid w:val="00D35B06"/>
    <w:rsid w:val="00D36779"/>
    <w:rsid w:val="00D36904"/>
    <w:rsid w:val="00D3759D"/>
    <w:rsid w:val="00D37BDE"/>
    <w:rsid w:val="00D40073"/>
    <w:rsid w:val="00D401A3"/>
    <w:rsid w:val="00D4037F"/>
    <w:rsid w:val="00D414BE"/>
    <w:rsid w:val="00D417F6"/>
    <w:rsid w:val="00D41890"/>
    <w:rsid w:val="00D41C13"/>
    <w:rsid w:val="00D41EC6"/>
    <w:rsid w:val="00D41F78"/>
    <w:rsid w:val="00D428E7"/>
    <w:rsid w:val="00D42975"/>
    <w:rsid w:val="00D433CA"/>
    <w:rsid w:val="00D43E48"/>
    <w:rsid w:val="00D43F3E"/>
    <w:rsid w:val="00D44693"/>
    <w:rsid w:val="00D446BF"/>
    <w:rsid w:val="00D44783"/>
    <w:rsid w:val="00D44A61"/>
    <w:rsid w:val="00D44E35"/>
    <w:rsid w:val="00D455FB"/>
    <w:rsid w:val="00D45821"/>
    <w:rsid w:val="00D45E82"/>
    <w:rsid w:val="00D464DE"/>
    <w:rsid w:val="00D46546"/>
    <w:rsid w:val="00D46DDB"/>
    <w:rsid w:val="00D46DE0"/>
    <w:rsid w:val="00D46FF2"/>
    <w:rsid w:val="00D47A24"/>
    <w:rsid w:val="00D47AD6"/>
    <w:rsid w:val="00D47B86"/>
    <w:rsid w:val="00D510A8"/>
    <w:rsid w:val="00D5189B"/>
    <w:rsid w:val="00D51C8F"/>
    <w:rsid w:val="00D51F2B"/>
    <w:rsid w:val="00D5257D"/>
    <w:rsid w:val="00D54FC0"/>
    <w:rsid w:val="00D5575F"/>
    <w:rsid w:val="00D55A9A"/>
    <w:rsid w:val="00D55D51"/>
    <w:rsid w:val="00D562CE"/>
    <w:rsid w:val="00D57632"/>
    <w:rsid w:val="00D577A0"/>
    <w:rsid w:val="00D57826"/>
    <w:rsid w:val="00D612C7"/>
    <w:rsid w:val="00D61678"/>
    <w:rsid w:val="00D6190B"/>
    <w:rsid w:val="00D61989"/>
    <w:rsid w:val="00D61AE6"/>
    <w:rsid w:val="00D6267C"/>
    <w:rsid w:val="00D6293C"/>
    <w:rsid w:val="00D635FE"/>
    <w:rsid w:val="00D63799"/>
    <w:rsid w:val="00D63BC4"/>
    <w:rsid w:val="00D63FF9"/>
    <w:rsid w:val="00D64408"/>
    <w:rsid w:val="00D648B1"/>
    <w:rsid w:val="00D64B6A"/>
    <w:rsid w:val="00D64CB4"/>
    <w:rsid w:val="00D65C1A"/>
    <w:rsid w:val="00D65F8B"/>
    <w:rsid w:val="00D67A18"/>
    <w:rsid w:val="00D67B56"/>
    <w:rsid w:val="00D67CE9"/>
    <w:rsid w:val="00D67F99"/>
    <w:rsid w:val="00D70043"/>
    <w:rsid w:val="00D7072E"/>
    <w:rsid w:val="00D70888"/>
    <w:rsid w:val="00D7089A"/>
    <w:rsid w:val="00D70F15"/>
    <w:rsid w:val="00D7199C"/>
    <w:rsid w:val="00D7238E"/>
    <w:rsid w:val="00D72D5B"/>
    <w:rsid w:val="00D73336"/>
    <w:rsid w:val="00D73B6C"/>
    <w:rsid w:val="00D73E3E"/>
    <w:rsid w:val="00D74115"/>
    <w:rsid w:val="00D746BD"/>
    <w:rsid w:val="00D75471"/>
    <w:rsid w:val="00D75DE4"/>
    <w:rsid w:val="00D762FD"/>
    <w:rsid w:val="00D763F1"/>
    <w:rsid w:val="00D7697D"/>
    <w:rsid w:val="00D7718D"/>
    <w:rsid w:val="00D7724F"/>
    <w:rsid w:val="00D802C0"/>
    <w:rsid w:val="00D804E0"/>
    <w:rsid w:val="00D80896"/>
    <w:rsid w:val="00D8133A"/>
    <w:rsid w:val="00D817BA"/>
    <w:rsid w:val="00D81F51"/>
    <w:rsid w:val="00D829FD"/>
    <w:rsid w:val="00D82F5E"/>
    <w:rsid w:val="00D8301E"/>
    <w:rsid w:val="00D838BC"/>
    <w:rsid w:val="00D844CA"/>
    <w:rsid w:val="00D846B1"/>
    <w:rsid w:val="00D84857"/>
    <w:rsid w:val="00D850C8"/>
    <w:rsid w:val="00D853AB"/>
    <w:rsid w:val="00D85751"/>
    <w:rsid w:val="00D86217"/>
    <w:rsid w:val="00D86404"/>
    <w:rsid w:val="00D872BB"/>
    <w:rsid w:val="00D90AA4"/>
    <w:rsid w:val="00D9111E"/>
    <w:rsid w:val="00D911E3"/>
    <w:rsid w:val="00D92360"/>
    <w:rsid w:val="00D926C9"/>
    <w:rsid w:val="00D93A6B"/>
    <w:rsid w:val="00D94EC1"/>
    <w:rsid w:val="00D9519B"/>
    <w:rsid w:val="00D95CB9"/>
    <w:rsid w:val="00D9611B"/>
    <w:rsid w:val="00D96543"/>
    <w:rsid w:val="00D97404"/>
    <w:rsid w:val="00D975FC"/>
    <w:rsid w:val="00DA01C3"/>
    <w:rsid w:val="00DA03D5"/>
    <w:rsid w:val="00DA0E32"/>
    <w:rsid w:val="00DA1407"/>
    <w:rsid w:val="00DA1E73"/>
    <w:rsid w:val="00DA2271"/>
    <w:rsid w:val="00DA2979"/>
    <w:rsid w:val="00DA2AB2"/>
    <w:rsid w:val="00DA3440"/>
    <w:rsid w:val="00DA41EE"/>
    <w:rsid w:val="00DA4641"/>
    <w:rsid w:val="00DA48EF"/>
    <w:rsid w:val="00DA4AA8"/>
    <w:rsid w:val="00DA4F4D"/>
    <w:rsid w:val="00DA5275"/>
    <w:rsid w:val="00DA5496"/>
    <w:rsid w:val="00DA5FDA"/>
    <w:rsid w:val="00DA605E"/>
    <w:rsid w:val="00DA644B"/>
    <w:rsid w:val="00DA6541"/>
    <w:rsid w:val="00DA6C35"/>
    <w:rsid w:val="00DA6CDA"/>
    <w:rsid w:val="00DA78B4"/>
    <w:rsid w:val="00DA7B61"/>
    <w:rsid w:val="00DA7EF5"/>
    <w:rsid w:val="00DB017E"/>
    <w:rsid w:val="00DB0657"/>
    <w:rsid w:val="00DB0E4F"/>
    <w:rsid w:val="00DB0FE2"/>
    <w:rsid w:val="00DB11EB"/>
    <w:rsid w:val="00DB31B1"/>
    <w:rsid w:val="00DB3441"/>
    <w:rsid w:val="00DB3A57"/>
    <w:rsid w:val="00DB3B10"/>
    <w:rsid w:val="00DB4B15"/>
    <w:rsid w:val="00DB4F26"/>
    <w:rsid w:val="00DB6802"/>
    <w:rsid w:val="00DB6E71"/>
    <w:rsid w:val="00DB6F56"/>
    <w:rsid w:val="00DB70D9"/>
    <w:rsid w:val="00DC0A9A"/>
    <w:rsid w:val="00DC1044"/>
    <w:rsid w:val="00DC1A9E"/>
    <w:rsid w:val="00DC1E1A"/>
    <w:rsid w:val="00DC2820"/>
    <w:rsid w:val="00DC28B2"/>
    <w:rsid w:val="00DC3564"/>
    <w:rsid w:val="00DC3983"/>
    <w:rsid w:val="00DC3CC6"/>
    <w:rsid w:val="00DC3CD3"/>
    <w:rsid w:val="00DC3CF3"/>
    <w:rsid w:val="00DC3DF6"/>
    <w:rsid w:val="00DC3E95"/>
    <w:rsid w:val="00DC41DA"/>
    <w:rsid w:val="00DC44CB"/>
    <w:rsid w:val="00DC454A"/>
    <w:rsid w:val="00DC454C"/>
    <w:rsid w:val="00DC459D"/>
    <w:rsid w:val="00DC4BAC"/>
    <w:rsid w:val="00DC54FE"/>
    <w:rsid w:val="00DC5B1A"/>
    <w:rsid w:val="00DC5BAE"/>
    <w:rsid w:val="00DC63A5"/>
    <w:rsid w:val="00DC640D"/>
    <w:rsid w:val="00DC745C"/>
    <w:rsid w:val="00DC7708"/>
    <w:rsid w:val="00DD017E"/>
    <w:rsid w:val="00DD0181"/>
    <w:rsid w:val="00DD02CA"/>
    <w:rsid w:val="00DD141B"/>
    <w:rsid w:val="00DD16AD"/>
    <w:rsid w:val="00DD1DF6"/>
    <w:rsid w:val="00DD25B9"/>
    <w:rsid w:val="00DD2649"/>
    <w:rsid w:val="00DD2FB9"/>
    <w:rsid w:val="00DD328E"/>
    <w:rsid w:val="00DD3427"/>
    <w:rsid w:val="00DD36FA"/>
    <w:rsid w:val="00DD4027"/>
    <w:rsid w:val="00DD4342"/>
    <w:rsid w:val="00DD4C3C"/>
    <w:rsid w:val="00DD4CB0"/>
    <w:rsid w:val="00DD5485"/>
    <w:rsid w:val="00DD5694"/>
    <w:rsid w:val="00DD57B5"/>
    <w:rsid w:val="00DD739F"/>
    <w:rsid w:val="00DD73EA"/>
    <w:rsid w:val="00DE0E89"/>
    <w:rsid w:val="00DE1133"/>
    <w:rsid w:val="00DE1ABF"/>
    <w:rsid w:val="00DE2037"/>
    <w:rsid w:val="00DE22F2"/>
    <w:rsid w:val="00DE2326"/>
    <w:rsid w:val="00DE2CAA"/>
    <w:rsid w:val="00DE31C2"/>
    <w:rsid w:val="00DE3BD4"/>
    <w:rsid w:val="00DE3D6D"/>
    <w:rsid w:val="00DE3E3F"/>
    <w:rsid w:val="00DE47F3"/>
    <w:rsid w:val="00DE4B44"/>
    <w:rsid w:val="00DE59C2"/>
    <w:rsid w:val="00DE6D82"/>
    <w:rsid w:val="00DE70D0"/>
    <w:rsid w:val="00DE7326"/>
    <w:rsid w:val="00DE7570"/>
    <w:rsid w:val="00DE77CA"/>
    <w:rsid w:val="00DE7841"/>
    <w:rsid w:val="00DE7B47"/>
    <w:rsid w:val="00DE7BDE"/>
    <w:rsid w:val="00DE7CCF"/>
    <w:rsid w:val="00DE7DDD"/>
    <w:rsid w:val="00DF035B"/>
    <w:rsid w:val="00DF0810"/>
    <w:rsid w:val="00DF08EC"/>
    <w:rsid w:val="00DF1526"/>
    <w:rsid w:val="00DF18DF"/>
    <w:rsid w:val="00DF1C53"/>
    <w:rsid w:val="00DF21F6"/>
    <w:rsid w:val="00DF2C79"/>
    <w:rsid w:val="00DF310D"/>
    <w:rsid w:val="00DF3AA5"/>
    <w:rsid w:val="00DF43A8"/>
    <w:rsid w:val="00DF4E47"/>
    <w:rsid w:val="00DF5366"/>
    <w:rsid w:val="00DF53A3"/>
    <w:rsid w:val="00DF5A02"/>
    <w:rsid w:val="00DF6B65"/>
    <w:rsid w:val="00DF6E36"/>
    <w:rsid w:val="00DF705F"/>
    <w:rsid w:val="00DF7874"/>
    <w:rsid w:val="00E0383E"/>
    <w:rsid w:val="00E042C2"/>
    <w:rsid w:val="00E04B4E"/>
    <w:rsid w:val="00E05744"/>
    <w:rsid w:val="00E058D9"/>
    <w:rsid w:val="00E05CBD"/>
    <w:rsid w:val="00E06D41"/>
    <w:rsid w:val="00E06D7C"/>
    <w:rsid w:val="00E07D6E"/>
    <w:rsid w:val="00E10028"/>
    <w:rsid w:val="00E108FC"/>
    <w:rsid w:val="00E10FAB"/>
    <w:rsid w:val="00E10FCD"/>
    <w:rsid w:val="00E11131"/>
    <w:rsid w:val="00E11C35"/>
    <w:rsid w:val="00E124C6"/>
    <w:rsid w:val="00E12533"/>
    <w:rsid w:val="00E127EB"/>
    <w:rsid w:val="00E12B5E"/>
    <w:rsid w:val="00E12FDC"/>
    <w:rsid w:val="00E1350C"/>
    <w:rsid w:val="00E13968"/>
    <w:rsid w:val="00E13B02"/>
    <w:rsid w:val="00E13D91"/>
    <w:rsid w:val="00E14417"/>
    <w:rsid w:val="00E14418"/>
    <w:rsid w:val="00E14906"/>
    <w:rsid w:val="00E1566A"/>
    <w:rsid w:val="00E1577D"/>
    <w:rsid w:val="00E15CD2"/>
    <w:rsid w:val="00E15F16"/>
    <w:rsid w:val="00E161C0"/>
    <w:rsid w:val="00E16200"/>
    <w:rsid w:val="00E165C1"/>
    <w:rsid w:val="00E16728"/>
    <w:rsid w:val="00E16F60"/>
    <w:rsid w:val="00E17A8C"/>
    <w:rsid w:val="00E20183"/>
    <w:rsid w:val="00E2035D"/>
    <w:rsid w:val="00E209DE"/>
    <w:rsid w:val="00E20C5F"/>
    <w:rsid w:val="00E223E2"/>
    <w:rsid w:val="00E2274F"/>
    <w:rsid w:val="00E23096"/>
    <w:rsid w:val="00E23FA4"/>
    <w:rsid w:val="00E24425"/>
    <w:rsid w:val="00E24FB1"/>
    <w:rsid w:val="00E25820"/>
    <w:rsid w:val="00E25F9E"/>
    <w:rsid w:val="00E26115"/>
    <w:rsid w:val="00E268EE"/>
    <w:rsid w:val="00E26BCD"/>
    <w:rsid w:val="00E26EB2"/>
    <w:rsid w:val="00E27C95"/>
    <w:rsid w:val="00E301D3"/>
    <w:rsid w:val="00E317C7"/>
    <w:rsid w:val="00E31D8B"/>
    <w:rsid w:val="00E3215B"/>
    <w:rsid w:val="00E32A0E"/>
    <w:rsid w:val="00E32A64"/>
    <w:rsid w:val="00E32CF0"/>
    <w:rsid w:val="00E32D39"/>
    <w:rsid w:val="00E32EEB"/>
    <w:rsid w:val="00E331D9"/>
    <w:rsid w:val="00E33D56"/>
    <w:rsid w:val="00E33EF7"/>
    <w:rsid w:val="00E350E9"/>
    <w:rsid w:val="00E3539D"/>
    <w:rsid w:val="00E35DE8"/>
    <w:rsid w:val="00E36A5E"/>
    <w:rsid w:val="00E36EA8"/>
    <w:rsid w:val="00E37C45"/>
    <w:rsid w:val="00E37CC6"/>
    <w:rsid w:val="00E40474"/>
    <w:rsid w:val="00E40876"/>
    <w:rsid w:val="00E40989"/>
    <w:rsid w:val="00E40AD0"/>
    <w:rsid w:val="00E40F2D"/>
    <w:rsid w:val="00E41060"/>
    <w:rsid w:val="00E41B20"/>
    <w:rsid w:val="00E41B4F"/>
    <w:rsid w:val="00E41C7A"/>
    <w:rsid w:val="00E42183"/>
    <w:rsid w:val="00E42364"/>
    <w:rsid w:val="00E42560"/>
    <w:rsid w:val="00E42D6D"/>
    <w:rsid w:val="00E44283"/>
    <w:rsid w:val="00E44635"/>
    <w:rsid w:val="00E44C99"/>
    <w:rsid w:val="00E450AD"/>
    <w:rsid w:val="00E45485"/>
    <w:rsid w:val="00E45B3D"/>
    <w:rsid w:val="00E46A6B"/>
    <w:rsid w:val="00E46B5C"/>
    <w:rsid w:val="00E46C37"/>
    <w:rsid w:val="00E47151"/>
    <w:rsid w:val="00E47245"/>
    <w:rsid w:val="00E47DD1"/>
    <w:rsid w:val="00E500C4"/>
    <w:rsid w:val="00E50E30"/>
    <w:rsid w:val="00E519FD"/>
    <w:rsid w:val="00E534AA"/>
    <w:rsid w:val="00E53573"/>
    <w:rsid w:val="00E53A73"/>
    <w:rsid w:val="00E540AB"/>
    <w:rsid w:val="00E5500B"/>
    <w:rsid w:val="00E55712"/>
    <w:rsid w:val="00E557E4"/>
    <w:rsid w:val="00E56214"/>
    <w:rsid w:val="00E56D8E"/>
    <w:rsid w:val="00E56DA8"/>
    <w:rsid w:val="00E57359"/>
    <w:rsid w:val="00E57360"/>
    <w:rsid w:val="00E6022F"/>
    <w:rsid w:val="00E60D81"/>
    <w:rsid w:val="00E617FD"/>
    <w:rsid w:val="00E61982"/>
    <w:rsid w:val="00E62746"/>
    <w:rsid w:val="00E6396C"/>
    <w:rsid w:val="00E64128"/>
    <w:rsid w:val="00E646C1"/>
    <w:rsid w:val="00E648CE"/>
    <w:rsid w:val="00E64F71"/>
    <w:rsid w:val="00E6511C"/>
    <w:rsid w:val="00E65182"/>
    <w:rsid w:val="00E65C95"/>
    <w:rsid w:val="00E66857"/>
    <w:rsid w:val="00E66E36"/>
    <w:rsid w:val="00E671D0"/>
    <w:rsid w:val="00E676EF"/>
    <w:rsid w:val="00E678F5"/>
    <w:rsid w:val="00E67967"/>
    <w:rsid w:val="00E6799F"/>
    <w:rsid w:val="00E707F1"/>
    <w:rsid w:val="00E70970"/>
    <w:rsid w:val="00E709FB"/>
    <w:rsid w:val="00E70BEE"/>
    <w:rsid w:val="00E70D98"/>
    <w:rsid w:val="00E70DFE"/>
    <w:rsid w:val="00E70E6A"/>
    <w:rsid w:val="00E70EF2"/>
    <w:rsid w:val="00E710C8"/>
    <w:rsid w:val="00E71150"/>
    <w:rsid w:val="00E7135A"/>
    <w:rsid w:val="00E72520"/>
    <w:rsid w:val="00E7257F"/>
    <w:rsid w:val="00E72C00"/>
    <w:rsid w:val="00E72D3D"/>
    <w:rsid w:val="00E73604"/>
    <w:rsid w:val="00E7362E"/>
    <w:rsid w:val="00E737C5"/>
    <w:rsid w:val="00E73AE4"/>
    <w:rsid w:val="00E73BDE"/>
    <w:rsid w:val="00E7402D"/>
    <w:rsid w:val="00E74E94"/>
    <w:rsid w:val="00E75216"/>
    <w:rsid w:val="00E753F9"/>
    <w:rsid w:val="00E75434"/>
    <w:rsid w:val="00E75FA6"/>
    <w:rsid w:val="00E761D1"/>
    <w:rsid w:val="00E761DF"/>
    <w:rsid w:val="00E7702A"/>
    <w:rsid w:val="00E77458"/>
    <w:rsid w:val="00E7779D"/>
    <w:rsid w:val="00E77E46"/>
    <w:rsid w:val="00E80225"/>
    <w:rsid w:val="00E80270"/>
    <w:rsid w:val="00E805D6"/>
    <w:rsid w:val="00E80CAE"/>
    <w:rsid w:val="00E8107D"/>
    <w:rsid w:val="00E81A80"/>
    <w:rsid w:val="00E83421"/>
    <w:rsid w:val="00E838E8"/>
    <w:rsid w:val="00E8396C"/>
    <w:rsid w:val="00E83B60"/>
    <w:rsid w:val="00E84635"/>
    <w:rsid w:val="00E8475F"/>
    <w:rsid w:val="00E847F2"/>
    <w:rsid w:val="00E853FC"/>
    <w:rsid w:val="00E8549B"/>
    <w:rsid w:val="00E85EEC"/>
    <w:rsid w:val="00E86461"/>
    <w:rsid w:val="00E869D8"/>
    <w:rsid w:val="00E86B0C"/>
    <w:rsid w:val="00E87DAB"/>
    <w:rsid w:val="00E9032B"/>
    <w:rsid w:val="00E90504"/>
    <w:rsid w:val="00E90AC9"/>
    <w:rsid w:val="00E91701"/>
    <w:rsid w:val="00E917E6"/>
    <w:rsid w:val="00E9219C"/>
    <w:rsid w:val="00E93290"/>
    <w:rsid w:val="00E93902"/>
    <w:rsid w:val="00E93A80"/>
    <w:rsid w:val="00E9486C"/>
    <w:rsid w:val="00E94886"/>
    <w:rsid w:val="00E94FAB"/>
    <w:rsid w:val="00E954EB"/>
    <w:rsid w:val="00E957B9"/>
    <w:rsid w:val="00E95886"/>
    <w:rsid w:val="00E95E73"/>
    <w:rsid w:val="00E96577"/>
    <w:rsid w:val="00E97074"/>
    <w:rsid w:val="00E97205"/>
    <w:rsid w:val="00E9754D"/>
    <w:rsid w:val="00E978AA"/>
    <w:rsid w:val="00EA14CD"/>
    <w:rsid w:val="00EA1CD2"/>
    <w:rsid w:val="00EA29C6"/>
    <w:rsid w:val="00EA2F0C"/>
    <w:rsid w:val="00EA39D6"/>
    <w:rsid w:val="00EA4208"/>
    <w:rsid w:val="00EA541A"/>
    <w:rsid w:val="00EA59E5"/>
    <w:rsid w:val="00EA5C82"/>
    <w:rsid w:val="00EA620E"/>
    <w:rsid w:val="00EA71F1"/>
    <w:rsid w:val="00EB0D25"/>
    <w:rsid w:val="00EB1225"/>
    <w:rsid w:val="00EB1F5D"/>
    <w:rsid w:val="00EB213A"/>
    <w:rsid w:val="00EB27C5"/>
    <w:rsid w:val="00EB280A"/>
    <w:rsid w:val="00EB29AC"/>
    <w:rsid w:val="00EB3160"/>
    <w:rsid w:val="00EB3BA1"/>
    <w:rsid w:val="00EB3D1D"/>
    <w:rsid w:val="00EB3D7E"/>
    <w:rsid w:val="00EB4E08"/>
    <w:rsid w:val="00EB5CE4"/>
    <w:rsid w:val="00EB6332"/>
    <w:rsid w:val="00EB68D0"/>
    <w:rsid w:val="00EB6DBE"/>
    <w:rsid w:val="00EB6F2B"/>
    <w:rsid w:val="00EB7751"/>
    <w:rsid w:val="00EC00F6"/>
    <w:rsid w:val="00EC03AE"/>
    <w:rsid w:val="00EC0DFB"/>
    <w:rsid w:val="00EC1896"/>
    <w:rsid w:val="00EC211D"/>
    <w:rsid w:val="00EC2FE9"/>
    <w:rsid w:val="00EC3476"/>
    <w:rsid w:val="00EC3CE0"/>
    <w:rsid w:val="00EC583D"/>
    <w:rsid w:val="00EC5CC1"/>
    <w:rsid w:val="00EC60C1"/>
    <w:rsid w:val="00EC6DCA"/>
    <w:rsid w:val="00EC72E3"/>
    <w:rsid w:val="00EC7772"/>
    <w:rsid w:val="00EC7862"/>
    <w:rsid w:val="00ED0161"/>
    <w:rsid w:val="00ED0695"/>
    <w:rsid w:val="00ED0C4E"/>
    <w:rsid w:val="00ED18A0"/>
    <w:rsid w:val="00ED1974"/>
    <w:rsid w:val="00ED1F57"/>
    <w:rsid w:val="00ED2073"/>
    <w:rsid w:val="00ED2288"/>
    <w:rsid w:val="00ED2AED"/>
    <w:rsid w:val="00ED2C76"/>
    <w:rsid w:val="00ED355E"/>
    <w:rsid w:val="00ED3703"/>
    <w:rsid w:val="00ED3978"/>
    <w:rsid w:val="00ED3B59"/>
    <w:rsid w:val="00ED45D0"/>
    <w:rsid w:val="00ED475C"/>
    <w:rsid w:val="00ED4A37"/>
    <w:rsid w:val="00ED524F"/>
    <w:rsid w:val="00ED5282"/>
    <w:rsid w:val="00ED57CA"/>
    <w:rsid w:val="00ED58AC"/>
    <w:rsid w:val="00ED5ED3"/>
    <w:rsid w:val="00ED685A"/>
    <w:rsid w:val="00ED696E"/>
    <w:rsid w:val="00EE0C65"/>
    <w:rsid w:val="00EE1371"/>
    <w:rsid w:val="00EE2540"/>
    <w:rsid w:val="00EE2BEA"/>
    <w:rsid w:val="00EE2C08"/>
    <w:rsid w:val="00EE35B8"/>
    <w:rsid w:val="00EE35F2"/>
    <w:rsid w:val="00EE39E9"/>
    <w:rsid w:val="00EE3F92"/>
    <w:rsid w:val="00EE4A15"/>
    <w:rsid w:val="00EE4B7F"/>
    <w:rsid w:val="00EE4BE1"/>
    <w:rsid w:val="00EE4C4D"/>
    <w:rsid w:val="00EE4E8D"/>
    <w:rsid w:val="00EE5821"/>
    <w:rsid w:val="00EE5B8E"/>
    <w:rsid w:val="00EE5E54"/>
    <w:rsid w:val="00EE7E3A"/>
    <w:rsid w:val="00EF0655"/>
    <w:rsid w:val="00EF13FE"/>
    <w:rsid w:val="00EF1826"/>
    <w:rsid w:val="00EF192E"/>
    <w:rsid w:val="00EF192F"/>
    <w:rsid w:val="00EF1B1C"/>
    <w:rsid w:val="00EF2323"/>
    <w:rsid w:val="00EF2D8C"/>
    <w:rsid w:val="00EF2D91"/>
    <w:rsid w:val="00EF2E6F"/>
    <w:rsid w:val="00EF2F09"/>
    <w:rsid w:val="00EF3602"/>
    <w:rsid w:val="00EF3B67"/>
    <w:rsid w:val="00EF42DA"/>
    <w:rsid w:val="00EF45BC"/>
    <w:rsid w:val="00EF50F0"/>
    <w:rsid w:val="00EF5148"/>
    <w:rsid w:val="00EF5765"/>
    <w:rsid w:val="00EF71EE"/>
    <w:rsid w:val="00EF740A"/>
    <w:rsid w:val="00EF75C4"/>
    <w:rsid w:val="00EF7B61"/>
    <w:rsid w:val="00EF7B72"/>
    <w:rsid w:val="00F0142E"/>
    <w:rsid w:val="00F02E55"/>
    <w:rsid w:val="00F02FBE"/>
    <w:rsid w:val="00F042F3"/>
    <w:rsid w:val="00F044A3"/>
    <w:rsid w:val="00F04687"/>
    <w:rsid w:val="00F04AC8"/>
    <w:rsid w:val="00F04B68"/>
    <w:rsid w:val="00F053F7"/>
    <w:rsid w:val="00F0554E"/>
    <w:rsid w:val="00F056CA"/>
    <w:rsid w:val="00F05978"/>
    <w:rsid w:val="00F065E9"/>
    <w:rsid w:val="00F071C8"/>
    <w:rsid w:val="00F1053D"/>
    <w:rsid w:val="00F11BF6"/>
    <w:rsid w:val="00F120F7"/>
    <w:rsid w:val="00F12929"/>
    <w:rsid w:val="00F12B2A"/>
    <w:rsid w:val="00F12D3E"/>
    <w:rsid w:val="00F13E7B"/>
    <w:rsid w:val="00F13EDE"/>
    <w:rsid w:val="00F149A0"/>
    <w:rsid w:val="00F14ABD"/>
    <w:rsid w:val="00F14D40"/>
    <w:rsid w:val="00F1539C"/>
    <w:rsid w:val="00F1575E"/>
    <w:rsid w:val="00F15A93"/>
    <w:rsid w:val="00F15E04"/>
    <w:rsid w:val="00F16091"/>
    <w:rsid w:val="00F16856"/>
    <w:rsid w:val="00F16BF7"/>
    <w:rsid w:val="00F1739E"/>
    <w:rsid w:val="00F1740C"/>
    <w:rsid w:val="00F1758D"/>
    <w:rsid w:val="00F179B5"/>
    <w:rsid w:val="00F17AAE"/>
    <w:rsid w:val="00F20451"/>
    <w:rsid w:val="00F20496"/>
    <w:rsid w:val="00F207E2"/>
    <w:rsid w:val="00F21997"/>
    <w:rsid w:val="00F219B0"/>
    <w:rsid w:val="00F21BD8"/>
    <w:rsid w:val="00F21F9C"/>
    <w:rsid w:val="00F22199"/>
    <w:rsid w:val="00F224EE"/>
    <w:rsid w:val="00F22676"/>
    <w:rsid w:val="00F230AD"/>
    <w:rsid w:val="00F234BC"/>
    <w:rsid w:val="00F235C6"/>
    <w:rsid w:val="00F23F81"/>
    <w:rsid w:val="00F24414"/>
    <w:rsid w:val="00F24E37"/>
    <w:rsid w:val="00F2628F"/>
    <w:rsid w:val="00F267D8"/>
    <w:rsid w:val="00F27B16"/>
    <w:rsid w:val="00F3046F"/>
    <w:rsid w:val="00F308D8"/>
    <w:rsid w:val="00F3113C"/>
    <w:rsid w:val="00F316E7"/>
    <w:rsid w:val="00F31AB2"/>
    <w:rsid w:val="00F323AF"/>
    <w:rsid w:val="00F325C9"/>
    <w:rsid w:val="00F326A8"/>
    <w:rsid w:val="00F33678"/>
    <w:rsid w:val="00F339DF"/>
    <w:rsid w:val="00F340BF"/>
    <w:rsid w:val="00F34811"/>
    <w:rsid w:val="00F34D82"/>
    <w:rsid w:val="00F351B2"/>
    <w:rsid w:val="00F35C87"/>
    <w:rsid w:val="00F35F16"/>
    <w:rsid w:val="00F3600E"/>
    <w:rsid w:val="00F36B3A"/>
    <w:rsid w:val="00F37010"/>
    <w:rsid w:val="00F37060"/>
    <w:rsid w:val="00F4031E"/>
    <w:rsid w:val="00F4053A"/>
    <w:rsid w:val="00F407AA"/>
    <w:rsid w:val="00F40D18"/>
    <w:rsid w:val="00F414FF"/>
    <w:rsid w:val="00F41F36"/>
    <w:rsid w:val="00F42051"/>
    <w:rsid w:val="00F42DE9"/>
    <w:rsid w:val="00F43310"/>
    <w:rsid w:val="00F43F08"/>
    <w:rsid w:val="00F44A67"/>
    <w:rsid w:val="00F450BF"/>
    <w:rsid w:val="00F4599F"/>
    <w:rsid w:val="00F468C4"/>
    <w:rsid w:val="00F5069E"/>
    <w:rsid w:val="00F509AC"/>
    <w:rsid w:val="00F51558"/>
    <w:rsid w:val="00F51DA9"/>
    <w:rsid w:val="00F51EEF"/>
    <w:rsid w:val="00F52909"/>
    <w:rsid w:val="00F5391C"/>
    <w:rsid w:val="00F5406F"/>
    <w:rsid w:val="00F5429A"/>
    <w:rsid w:val="00F543CC"/>
    <w:rsid w:val="00F552A4"/>
    <w:rsid w:val="00F552FF"/>
    <w:rsid w:val="00F558FB"/>
    <w:rsid w:val="00F55E6F"/>
    <w:rsid w:val="00F57068"/>
    <w:rsid w:val="00F5767B"/>
    <w:rsid w:val="00F57B77"/>
    <w:rsid w:val="00F57C27"/>
    <w:rsid w:val="00F60565"/>
    <w:rsid w:val="00F61B2A"/>
    <w:rsid w:val="00F61DDF"/>
    <w:rsid w:val="00F61F21"/>
    <w:rsid w:val="00F62FC7"/>
    <w:rsid w:val="00F6357D"/>
    <w:rsid w:val="00F637E3"/>
    <w:rsid w:val="00F638C7"/>
    <w:rsid w:val="00F64112"/>
    <w:rsid w:val="00F64476"/>
    <w:rsid w:val="00F65302"/>
    <w:rsid w:val="00F65312"/>
    <w:rsid w:val="00F65356"/>
    <w:rsid w:val="00F65590"/>
    <w:rsid w:val="00F655C8"/>
    <w:rsid w:val="00F658C9"/>
    <w:rsid w:val="00F65FCB"/>
    <w:rsid w:val="00F66855"/>
    <w:rsid w:val="00F6708D"/>
    <w:rsid w:val="00F67115"/>
    <w:rsid w:val="00F671A2"/>
    <w:rsid w:val="00F6750A"/>
    <w:rsid w:val="00F67F14"/>
    <w:rsid w:val="00F70912"/>
    <w:rsid w:val="00F70DF6"/>
    <w:rsid w:val="00F711E8"/>
    <w:rsid w:val="00F71766"/>
    <w:rsid w:val="00F7196A"/>
    <w:rsid w:val="00F7244B"/>
    <w:rsid w:val="00F7269C"/>
    <w:rsid w:val="00F72782"/>
    <w:rsid w:val="00F7340B"/>
    <w:rsid w:val="00F73796"/>
    <w:rsid w:val="00F73893"/>
    <w:rsid w:val="00F741A6"/>
    <w:rsid w:val="00F751AD"/>
    <w:rsid w:val="00F75D57"/>
    <w:rsid w:val="00F75F6C"/>
    <w:rsid w:val="00F765B1"/>
    <w:rsid w:val="00F7688E"/>
    <w:rsid w:val="00F77EFE"/>
    <w:rsid w:val="00F81322"/>
    <w:rsid w:val="00F81969"/>
    <w:rsid w:val="00F81A3C"/>
    <w:rsid w:val="00F81BF5"/>
    <w:rsid w:val="00F82239"/>
    <w:rsid w:val="00F82454"/>
    <w:rsid w:val="00F8332C"/>
    <w:rsid w:val="00F83EFC"/>
    <w:rsid w:val="00F84003"/>
    <w:rsid w:val="00F84460"/>
    <w:rsid w:val="00F845CD"/>
    <w:rsid w:val="00F849EB"/>
    <w:rsid w:val="00F84B5E"/>
    <w:rsid w:val="00F84BBA"/>
    <w:rsid w:val="00F84CAF"/>
    <w:rsid w:val="00F85638"/>
    <w:rsid w:val="00F856DD"/>
    <w:rsid w:val="00F85D4D"/>
    <w:rsid w:val="00F8685A"/>
    <w:rsid w:val="00F86894"/>
    <w:rsid w:val="00F86A4A"/>
    <w:rsid w:val="00F86A73"/>
    <w:rsid w:val="00F86F85"/>
    <w:rsid w:val="00F87384"/>
    <w:rsid w:val="00F90471"/>
    <w:rsid w:val="00F906FC"/>
    <w:rsid w:val="00F90BE0"/>
    <w:rsid w:val="00F90C14"/>
    <w:rsid w:val="00F92F6A"/>
    <w:rsid w:val="00F92FD9"/>
    <w:rsid w:val="00F934EF"/>
    <w:rsid w:val="00F9369B"/>
    <w:rsid w:val="00F943AF"/>
    <w:rsid w:val="00F9489D"/>
    <w:rsid w:val="00F94B34"/>
    <w:rsid w:val="00F94D9D"/>
    <w:rsid w:val="00F9527B"/>
    <w:rsid w:val="00F977FC"/>
    <w:rsid w:val="00F97930"/>
    <w:rsid w:val="00FA02D4"/>
    <w:rsid w:val="00FA10DF"/>
    <w:rsid w:val="00FA10EB"/>
    <w:rsid w:val="00FA1149"/>
    <w:rsid w:val="00FA1564"/>
    <w:rsid w:val="00FA178D"/>
    <w:rsid w:val="00FA1899"/>
    <w:rsid w:val="00FA2C5A"/>
    <w:rsid w:val="00FA2F49"/>
    <w:rsid w:val="00FA39D8"/>
    <w:rsid w:val="00FA416D"/>
    <w:rsid w:val="00FA45C4"/>
    <w:rsid w:val="00FA4B43"/>
    <w:rsid w:val="00FA4C25"/>
    <w:rsid w:val="00FA4EBB"/>
    <w:rsid w:val="00FA5694"/>
    <w:rsid w:val="00FA6032"/>
    <w:rsid w:val="00FA60C0"/>
    <w:rsid w:val="00FA66EC"/>
    <w:rsid w:val="00FA7A54"/>
    <w:rsid w:val="00FA7FA0"/>
    <w:rsid w:val="00FB0075"/>
    <w:rsid w:val="00FB0133"/>
    <w:rsid w:val="00FB01A4"/>
    <w:rsid w:val="00FB029A"/>
    <w:rsid w:val="00FB0835"/>
    <w:rsid w:val="00FB0AC5"/>
    <w:rsid w:val="00FB0B0E"/>
    <w:rsid w:val="00FB0DFC"/>
    <w:rsid w:val="00FB0E19"/>
    <w:rsid w:val="00FB0FFF"/>
    <w:rsid w:val="00FB127A"/>
    <w:rsid w:val="00FB219A"/>
    <w:rsid w:val="00FB242E"/>
    <w:rsid w:val="00FB2D33"/>
    <w:rsid w:val="00FB3655"/>
    <w:rsid w:val="00FB3744"/>
    <w:rsid w:val="00FB38C1"/>
    <w:rsid w:val="00FB3C23"/>
    <w:rsid w:val="00FB3D02"/>
    <w:rsid w:val="00FB3E38"/>
    <w:rsid w:val="00FB49D9"/>
    <w:rsid w:val="00FB522C"/>
    <w:rsid w:val="00FB541A"/>
    <w:rsid w:val="00FB5881"/>
    <w:rsid w:val="00FB5ABE"/>
    <w:rsid w:val="00FB5D38"/>
    <w:rsid w:val="00FB699F"/>
    <w:rsid w:val="00FB6A07"/>
    <w:rsid w:val="00FB6BCE"/>
    <w:rsid w:val="00FC01A2"/>
    <w:rsid w:val="00FC07B8"/>
    <w:rsid w:val="00FC0D96"/>
    <w:rsid w:val="00FC28E2"/>
    <w:rsid w:val="00FC2FDA"/>
    <w:rsid w:val="00FC337F"/>
    <w:rsid w:val="00FC3B9C"/>
    <w:rsid w:val="00FC3DB8"/>
    <w:rsid w:val="00FC46D3"/>
    <w:rsid w:val="00FC482F"/>
    <w:rsid w:val="00FC5052"/>
    <w:rsid w:val="00FC530A"/>
    <w:rsid w:val="00FC5923"/>
    <w:rsid w:val="00FC5A59"/>
    <w:rsid w:val="00FC6022"/>
    <w:rsid w:val="00FC652E"/>
    <w:rsid w:val="00FC7223"/>
    <w:rsid w:val="00FC74CB"/>
    <w:rsid w:val="00FC7537"/>
    <w:rsid w:val="00FC7E19"/>
    <w:rsid w:val="00FC7E36"/>
    <w:rsid w:val="00FD033F"/>
    <w:rsid w:val="00FD069D"/>
    <w:rsid w:val="00FD0711"/>
    <w:rsid w:val="00FD08D8"/>
    <w:rsid w:val="00FD0AB0"/>
    <w:rsid w:val="00FD10B0"/>
    <w:rsid w:val="00FD10E4"/>
    <w:rsid w:val="00FD17D6"/>
    <w:rsid w:val="00FD1AE7"/>
    <w:rsid w:val="00FD214F"/>
    <w:rsid w:val="00FD28E3"/>
    <w:rsid w:val="00FD2D53"/>
    <w:rsid w:val="00FD2D73"/>
    <w:rsid w:val="00FD37AB"/>
    <w:rsid w:val="00FD39BB"/>
    <w:rsid w:val="00FD39BE"/>
    <w:rsid w:val="00FD3B84"/>
    <w:rsid w:val="00FD41E2"/>
    <w:rsid w:val="00FD4527"/>
    <w:rsid w:val="00FD483C"/>
    <w:rsid w:val="00FD4885"/>
    <w:rsid w:val="00FD4C72"/>
    <w:rsid w:val="00FD5796"/>
    <w:rsid w:val="00FD5EC2"/>
    <w:rsid w:val="00FD5F82"/>
    <w:rsid w:val="00FD648B"/>
    <w:rsid w:val="00FD657D"/>
    <w:rsid w:val="00FD69A6"/>
    <w:rsid w:val="00FD6C74"/>
    <w:rsid w:val="00FD7447"/>
    <w:rsid w:val="00FD7913"/>
    <w:rsid w:val="00FD7CC5"/>
    <w:rsid w:val="00FE0677"/>
    <w:rsid w:val="00FE06A4"/>
    <w:rsid w:val="00FE0782"/>
    <w:rsid w:val="00FE08C0"/>
    <w:rsid w:val="00FE09A6"/>
    <w:rsid w:val="00FE10F6"/>
    <w:rsid w:val="00FE11D2"/>
    <w:rsid w:val="00FE18F8"/>
    <w:rsid w:val="00FE25A7"/>
    <w:rsid w:val="00FE3D4F"/>
    <w:rsid w:val="00FE4179"/>
    <w:rsid w:val="00FE45C9"/>
    <w:rsid w:val="00FE5859"/>
    <w:rsid w:val="00FE5AFB"/>
    <w:rsid w:val="00FE65E5"/>
    <w:rsid w:val="00FE67AD"/>
    <w:rsid w:val="00FE69CC"/>
    <w:rsid w:val="00FE723F"/>
    <w:rsid w:val="00FE72E4"/>
    <w:rsid w:val="00FE7857"/>
    <w:rsid w:val="00FE7DA8"/>
    <w:rsid w:val="00FF08E3"/>
    <w:rsid w:val="00FF09BE"/>
    <w:rsid w:val="00FF1998"/>
    <w:rsid w:val="00FF1F16"/>
    <w:rsid w:val="00FF21A2"/>
    <w:rsid w:val="00FF242D"/>
    <w:rsid w:val="00FF2FD7"/>
    <w:rsid w:val="00FF4065"/>
    <w:rsid w:val="00FF480A"/>
    <w:rsid w:val="00FF4A70"/>
    <w:rsid w:val="00FF4B81"/>
    <w:rsid w:val="00FF4CE3"/>
    <w:rsid w:val="00FF59D6"/>
    <w:rsid w:val="00FF5A33"/>
    <w:rsid w:val="00FF5C5A"/>
    <w:rsid w:val="00FF5EB6"/>
    <w:rsid w:val="00FF68AD"/>
    <w:rsid w:val="00FF6C97"/>
    <w:rsid w:val="00FF6DBF"/>
    <w:rsid w:val="00FF7365"/>
    <w:rsid w:val="00FF7635"/>
    <w:rsid w:val="00FF76D3"/>
    <w:rsid w:val="00FF7CAB"/>
    <w:rsid w:val="010251BB"/>
    <w:rsid w:val="010A389E"/>
    <w:rsid w:val="010A7E5E"/>
    <w:rsid w:val="011520BF"/>
    <w:rsid w:val="01154EA0"/>
    <w:rsid w:val="011F29B3"/>
    <w:rsid w:val="012728C5"/>
    <w:rsid w:val="012853F6"/>
    <w:rsid w:val="012900CB"/>
    <w:rsid w:val="012B4F08"/>
    <w:rsid w:val="01453AE9"/>
    <w:rsid w:val="015D7868"/>
    <w:rsid w:val="015E1D10"/>
    <w:rsid w:val="015E3CE2"/>
    <w:rsid w:val="01693089"/>
    <w:rsid w:val="01A12090"/>
    <w:rsid w:val="01B90957"/>
    <w:rsid w:val="01C24966"/>
    <w:rsid w:val="01DE65C8"/>
    <w:rsid w:val="01E13D6E"/>
    <w:rsid w:val="01E66FE3"/>
    <w:rsid w:val="01F7249A"/>
    <w:rsid w:val="020054FB"/>
    <w:rsid w:val="021624D9"/>
    <w:rsid w:val="02180D80"/>
    <w:rsid w:val="021A148B"/>
    <w:rsid w:val="0220301F"/>
    <w:rsid w:val="023A7C18"/>
    <w:rsid w:val="023D3427"/>
    <w:rsid w:val="02400C83"/>
    <w:rsid w:val="0240319C"/>
    <w:rsid w:val="02492516"/>
    <w:rsid w:val="024E6E77"/>
    <w:rsid w:val="02583F81"/>
    <w:rsid w:val="025F54A5"/>
    <w:rsid w:val="02691F09"/>
    <w:rsid w:val="026B0DD2"/>
    <w:rsid w:val="02835534"/>
    <w:rsid w:val="02885806"/>
    <w:rsid w:val="029D6E43"/>
    <w:rsid w:val="02A7742D"/>
    <w:rsid w:val="02AA6A13"/>
    <w:rsid w:val="02AB2679"/>
    <w:rsid w:val="02AC17C8"/>
    <w:rsid w:val="02C461B7"/>
    <w:rsid w:val="02D77E64"/>
    <w:rsid w:val="02D8025E"/>
    <w:rsid w:val="02DC4310"/>
    <w:rsid w:val="02E02F7B"/>
    <w:rsid w:val="02F413B9"/>
    <w:rsid w:val="03016937"/>
    <w:rsid w:val="031540F5"/>
    <w:rsid w:val="0317309F"/>
    <w:rsid w:val="031942D2"/>
    <w:rsid w:val="031E3ACE"/>
    <w:rsid w:val="033051B0"/>
    <w:rsid w:val="033D1DE0"/>
    <w:rsid w:val="03433E77"/>
    <w:rsid w:val="03550254"/>
    <w:rsid w:val="03647166"/>
    <w:rsid w:val="0366026A"/>
    <w:rsid w:val="03790523"/>
    <w:rsid w:val="038C3B93"/>
    <w:rsid w:val="03AA40BA"/>
    <w:rsid w:val="03AC0FCE"/>
    <w:rsid w:val="03AF3F32"/>
    <w:rsid w:val="03B03A7D"/>
    <w:rsid w:val="03B56C6D"/>
    <w:rsid w:val="03C16604"/>
    <w:rsid w:val="03D5170D"/>
    <w:rsid w:val="03EF59E6"/>
    <w:rsid w:val="03F848A1"/>
    <w:rsid w:val="04047D7A"/>
    <w:rsid w:val="040B5872"/>
    <w:rsid w:val="04170288"/>
    <w:rsid w:val="041A6D1F"/>
    <w:rsid w:val="04464399"/>
    <w:rsid w:val="04487AD8"/>
    <w:rsid w:val="044C0CA9"/>
    <w:rsid w:val="044E79D8"/>
    <w:rsid w:val="0460711A"/>
    <w:rsid w:val="046A74AB"/>
    <w:rsid w:val="046D1CDA"/>
    <w:rsid w:val="0477518F"/>
    <w:rsid w:val="04792518"/>
    <w:rsid w:val="047B0E84"/>
    <w:rsid w:val="047E1971"/>
    <w:rsid w:val="04853D80"/>
    <w:rsid w:val="048E1890"/>
    <w:rsid w:val="048E3E0A"/>
    <w:rsid w:val="049A230D"/>
    <w:rsid w:val="049C46D3"/>
    <w:rsid w:val="049C7D80"/>
    <w:rsid w:val="04A77C6F"/>
    <w:rsid w:val="04B4541F"/>
    <w:rsid w:val="04B5306C"/>
    <w:rsid w:val="04BF40FA"/>
    <w:rsid w:val="04C43BF6"/>
    <w:rsid w:val="04D814DC"/>
    <w:rsid w:val="04E27607"/>
    <w:rsid w:val="04FC7E63"/>
    <w:rsid w:val="05043418"/>
    <w:rsid w:val="051A378E"/>
    <w:rsid w:val="05222C45"/>
    <w:rsid w:val="053153BE"/>
    <w:rsid w:val="054F2CD6"/>
    <w:rsid w:val="055E1C64"/>
    <w:rsid w:val="05702360"/>
    <w:rsid w:val="05721218"/>
    <w:rsid w:val="05736E06"/>
    <w:rsid w:val="057770A7"/>
    <w:rsid w:val="057A36EB"/>
    <w:rsid w:val="05836A66"/>
    <w:rsid w:val="058C2D87"/>
    <w:rsid w:val="05942049"/>
    <w:rsid w:val="059533F6"/>
    <w:rsid w:val="059F648B"/>
    <w:rsid w:val="05A26EF3"/>
    <w:rsid w:val="05A36A9C"/>
    <w:rsid w:val="05B437DF"/>
    <w:rsid w:val="05CB5EBE"/>
    <w:rsid w:val="05D71E78"/>
    <w:rsid w:val="05D773F3"/>
    <w:rsid w:val="05D9134D"/>
    <w:rsid w:val="05DC1F7B"/>
    <w:rsid w:val="05EA2E66"/>
    <w:rsid w:val="05F20855"/>
    <w:rsid w:val="05F24EEA"/>
    <w:rsid w:val="05FA395E"/>
    <w:rsid w:val="05FA460F"/>
    <w:rsid w:val="06091F6B"/>
    <w:rsid w:val="060A1147"/>
    <w:rsid w:val="06140693"/>
    <w:rsid w:val="062D6160"/>
    <w:rsid w:val="0636653E"/>
    <w:rsid w:val="063B614C"/>
    <w:rsid w:val="064C7B64"/>
    <w:rsid w:val="06514A76"/>
    <w:rsid w:val="065563BE"/>
    <w:rsid w:val="066B3314"/>
    <w:rsid w:val="066B4892"/>
    <w:rsid w:val="0671262D"/>
    <w:rsid w:val="0674202E"/>
    <w:rsid w:val="06842961"/>
    <w:rsid w:val="06877034"/>
    <w:rsid w:val="06A54F80"/>
    <w:rsid w:val="06B57CB4"/>
    <w:rsid w:val="06B82D1F"/>
    <w:rsid w:val="06BB0D1A"/>
    <w:rsid w:val="06C14A83"/>
    <w:rsid w:val="06C80670"/>
    <w:rsid w:val="06C94152"/>
    <w:rsid w:val="06D66BD5"/>
    <w:rsid w:val="06EB7927"/>
    <w:rsid w:val="06EF4530"/>
    <w:rsid w:val="06F41485"/>
    <w:rsid w:val="06F46CE5"/>
    <w:rsid w:val="07077AE8"/>
    <w:rsid w:val="070C6184"/>
    <w:rsid w:val="0710225F"/>
    <w:rsid w:val="07155EE7"/>
    <w:rsid w:val="07180815"/>
    <w:rsid w:val="07255DC9"/>
    <w:rsid w:val="073154AB"/>
    <w:rsid w:val="07375B30"/>
    <w:rsid w:val="074651C0"/>
    <w:rsid w:val="07495423"/>
    <w:rsid w:val="07521718"/>
    <w:rsid w:val="075329E7"/>
    <w:rsid w:val="075E7509"/>
    <w:rsid w:val="076036FB"/>
    <w:rsid w:val="07620567"/>
    <w:rsid w:val="076673C2"/>
    <w:rsid w:val="076974A1"/>
    <w:rsid w:val="07787B1C"/>
    <w:rsid w:val="079208DB"/>
    <w:rsid w:val="079954F7"/>
    <w:rsid w:val="079B2A02"/>
    <w:rsid w:val="07AB02D0"/>
    <w:rsid w:val="07C32370"/>
    <w:rsid w:val="07C63286"/>
    <w:rsid w:val="07D26F63"/>
    <w:rsid w:val="07D707B5"/>
    <w:rsid w:val="07E379D6"/>
    <w:rsid w:val="07EF76D1"/>
    <w:rsid w:val="08101C74"/>
    <w:rsid w:val="081F6A7A"/>
    <w:rsid w:val="082C6663"/>
    <w:rsid w:val="08302236"/>
    <w:rsid w:val="08474C4B"/>
    <w:rsid w:val="084A692E"/>
    <w:rsid w:val="084B1091"/>
    <w:rsid w:val="087E56DE"/>
    <w:rsid w:val="089528F4"/>
    <w:rsid w:val="089F6677"/>
    <w:rsid w:val="08A63687"/>
    <w:rsid w:val="08AC64CF"/>
    <w:rsid w:val="08C006C5"/>
    <w:rsid w:val="08C10293"/>
    <w:rsid w:val="08CD74BD"/>
    <w:rsid w:val="08CF7CB7"/>
    <w:rsid w:val="08DA7217"/>
    <w:rsid w:val="08E13EBF"/>
    <w:rsid w:val="08E84275"/>
    <w:rsid w:val="08EB3067"/>
    <w:rsid w:val="09015EEF"/>
    <w:rsid w:val="091461AD"/>
    <w:rsid w:val="09197F14"/>
    <w:rsid w:val="091B3DC8"/>
    <w:rsid w:val="092F4839"/>
    <w:rsid w:val="09325480"/>
    <w:rsid w:val="09402264"/>
    <w:rsid w:val="094152EA"/>
    <w:rsid w:val="094154F2"/>
    <w:rsid w:val="09524D39"/>
    <w:rsid w:val="09525872"/>
    <w:rsid w:val="095A0095"/>
    <w:rsid w:val="095B101E"/>
    <w:rsid w:val="096043C3"/>
    <w:rsid w:val="09731A04"/>
    <w:rsid w:val="097A6835"/>
    <w:rsid w:val="097B0BE5"/>
    <w:rsid w:val="09821D30"/>
    <w:rsid w:val="098352B2"/>
    <w:rsid w:val="0988324E"/>
    <w:rsid w:val="0996374C"/>
    <w:rsid w:val="09975C17"/>
    <w:rsid w:val="099C46BA"/>
    <w:rsid w:val="09A26109"/>
    <w:rsid w:val="09A27A19"/>
    <w:rsid w:val="09A9506B"/>
    <w:rsid w:val="09AB7949"/>
    <w:rsid w:val="09B13A6A"/>
    <w:rsid w:val="09B20AB3"/>
    <w:rsid w:val="09B259D3"/>
    <w:rsid w:val="09CB175F"/>
    <w:rsid w:val="09CE5E5A"/>
    <w:rsid w:val="09D02A7C"/>
    <w:rsid w:val="09D61FDF"/>
    <w:rsid w:val="09D80D1F"/>
    <w:rsid w:val="09E73A7F"/>
    <w:rsid w:val="09E81208"/>
    <w:rsid w:val="09ED42A9"/>
    <w:rsid w:val="09F56E04"/>
    <w:rsid w:val="09FC421B"/>
    <w:rsid w:val="0A0D5D9D"/>
    <w:rsid w:val="0A123C4B"/>
    <w:rsid w:val="0A335C6B"/>
    <w:rsid w:val="0A3D1F25"/>
    <w:rsid w:val="0A547F61"/>
    <w:rsid w:val="0A6A3DD1"/>
    <w:rsid w:val="0A783EC8"/>
    <w:rsid w:val="0A7E370F"/>
    <w:rsid w:val="0A8135A5"/>
    <w:rsid w:val="0A8430D5"/>
    <w:rsid w:val="0A8778BB"/>
    <w:rsid w:val="0A882539"/>
    <w:rsid w:val="0A92316D"/>
    <w:rsid w:val="0A935E83"/>
    <w:rsid w:val="0AA35844"/>
    <w:rsid w:val="0AAF42D2"/>
    <w:rsid w:val="0AB3765E"/>
    <w:rsid w:val="0ACA06E0"/>
    <w:rsid w:val="0ACC2BBF"/>
    <w:rsid w:val="0AD94DE2"/>
    <w:rsid w:val="0ADC105E"/>
    <w:rsid w:val="0ADC74BC"/>
    <w:rsid w:val="0ADE1FBD"/>
    <w:rsid w:val="0AEA592D"/>
    <w:rsid w:val="0AEB79BE"/>
    <w:rsid w:val="0AF82E96"/>
    <w:rsid w:val="0B022803"/>
    <w:rsid w:val="0B102E2E"/>
    <w:rsid w:val="0B141816"/>
    <w:rsid w:val="0B22083F"/>
    <w:rsid w:val="0B2466F1"/>
    <w:rsid w:val="0B344C90"/>
    <w:rsid w:val="0B381519"/>
    <w:rsid w:val="0B3E2927"/>
    <w:rsid w:val="0B3F3B21"/>
    <w:rsid w:val="0B4276D5"/>
    <w:rsid w:val="0B456254"/>
    <w:rsid w:val="0B4A43D2"/>
    <w:rsid w:val="0B5B5AAF"/>
    <w:rsid w:val="0B712C44"/>
    <w:rsid w:val="0B7D450B"/>
    <w:rsid w:val="0B8B6367"/>
    <w:rsid w:val="0B932DB8"/>
    <w:rsid w:val="0B964313"/>
    <w:rsid w:val="0BB708FF"/>
    <w:rsid w:val="0BB858E3"/>
    <w:rsid w:val="0BBF1113"/>
    <w:rsid w:val="0BC7497B"/>
    <w:rsid w:val="0BCA4264"/>
    <w:rsid w:val="0BCB1612"/>
    <w:rsid w:val="0BD215BB"/>
    <w:rsid w:val="0BD305E8"/>
    <w:rsid w:val="0BE1653E"/>
    <w:rsid w:val="0BE459DB"/>
    <w:rsid w:val="0BE76346"/>
    <w:rsid w:val="0C0F1D49"/>
    <w:rsid w:val="0C1B1C72"/>
    <w:rsid w:val="0C2349D5"/>
    <w:rsid w:val="0C2B5668"/>
    <w:rsid w:val="0C36145D"/>
    <w:rsid w:val="0C4A77C7"/>
    <w:rsid w:val="0C6B3789"/>
    <w:rsid w:val="0C6E6613"/>
    <w:rsid w:val="0C923715"/>
    <w:rsid w:val="0CA110AF"/>
    <w:rsid w:val="0CAF10F9"/>
    <w:rsid w:val="0CB1275C"/>
    <w:rsid w:val="0CB835C6"/>
    <w:rsid w:val="0CCA1B39"/>
    <w:rsid w:val="0CD23463"/>
    <w:rsid w:val="0CDA1C96"/>
    <w:rsid w:val="0CE20448"/>
    <w:rsid w:val="0CEF4A4D"/>
    <w:rsid w:val="0CF401A8"/>
    <w:rsid w:val="0CF54E23"/>
    <w:rsid w:val="0D153010"/>
    <w:rsid w:val="0D270DCA"/>
    <w:rsid w:val="0D302388"/>
    <w:rsid w:val="0D3E754F"/>
    <w:rsid w:val="0D44429D"/>
    <w:rsid w:val="0D4B551F"/>
    <w:rsid w:val="0D50417E"/>
    <w:rsid w:val="0D56649D"/>
    <w:rsid w:val="0D5E6750"/>
    <w:rsid w:val="0D691A67"/>
    <w:rsid w:val="0D6B058B"/>
    <w:rsid w:val="0D6D7AF8"/>
    <w:rsid w:val="0D764A3F"/>
    <w:rsid w:val="0D7A19B6"/>
    <w:rsid w:val="0D7E6E78"/>
    <w:rsid w:val="0D802B6F"/>
    <w:rsid w:val="0D8C1D1E"/>
    <w:rsid w:val="0D90412F"/>
    <w:rsid w:val="0D960167"/>
    <w:rsid w:val="0D9C0404"/>
    <w:rsid w:val="0DA33569"/>
    <w:rsid w:val="0DA46452"/>
    <w:rsid w:val="0DA67B15"/>
    <w:rsid w:val="0DAE1922"/>
    <w:rsid w:val="0DAE7361"/>
    <w:rsid w:val="0DB02460"/>
    <w:rsid w:val="0DB732A5"/>
    <w:rsid w:val="0DB747A3"/>
    <w:rsid w:val="0DBB2003"/>
    <w:rsid w:val="0DC545A2"/>
    <w:rsid w:val="0DC65B7A"/>
    <w:rsid w:val="0DE273AE"/>
    <w:rsid w:val="0DEB3A5C"/>
    <w:rsid w:val="0DEF65B6"/>
    <w:rsid w:val="0DF4522B"/>
    <w:rsid w:val="0DF86DBB"/>
    <w:rsid w:val="0DF9427A"/>
    <w:rsid w:val="0E0046F9"/>
    <w:rsid w:val="0E034E5E"/>
    <w:rsid w:val="0E0615E4"/>
    <w:rsid w:val="0E094DBF"/>
    <w:rsid w:val="0E097FBB"/>
    <w:rsid w:val="0E0F55AA"/>
    <w:rsid w:val="0E114B9B"/>
    <w:rsid w:val="0E2E1CED"/>
    <w:rsid w:val="0E366C68"/>
    <w:rsid w:val="0E3854C4"/>
    <w:rsid w:val="0E595D94"/>
    <w:rsid w:val="0E663C2E"/>
    <w:rsid w:val="0E8F3FC8"/>
    <w:rsid w:val="0E984890"/>
    <w:rsid w:val="0E990259"/>
    <w:rsid w:val="0EA6741E"/>
    <w:rsid w:val="0EAD40A9"/>
    <w:rsid w:val="0EAE1B8B"/>
    <w:rsid w:val="0EB3697E"/>
    <w:rsid w:val="0EBA1689"/>
    <w:rsid w:val="0EC209EB"/>
    <w:rsid w:val="0EC74EA2"/>
    <w:rsid w:val="0ED32C36"/>
    <w:rsid w:val="0ED373A9"/>
    <w:rsid w:val="0EEC021C"/>
    <w:rsid w:val="0EEC6BD2"/>
    <w:rsid w:val="0EF12EFF"/>
    <w:rsid w:val="0EF3271D"/>
    <w:rsid w:val="0EF42129"/>
    <w:rsid w:val="0F065102"/>
    <w:rsid w:val="0F097C61"/>
    <w:rsid w:val="0F1A0DF3"/>
    <w:rsid w:val="0F1C3478"/>
    <w:rsid w:val="0F2A5982"/>
    <w:rsid w:val="0F3A4164"/>
    <w:rsid w:val="0F3C5A0A"/>
    <w:rsid w:val="0F430A75"/>
    <w:rsid w:val="0F463DF5"/>
    <w:rsid w:val="0F470834"/>
    <w:rsid w:val="0F474E33"/>
    <w:rsid w:val="0F4D03CE"/>
    <w:rsid w:val="0F4E4846"/>
    <w:rsid w:val="0F53611F"/>
    <w:rsid w:val="0F557DE7"/>
    <w:rsid w:val="0F5F0E17"/>
    <w:rsid w:val="0F913DBE"/>
    <w:rsid w:val="0F9773BD"/>
    <w:rsid w:val="0F9C4CBA"/>
    <w:rsid w:val="0F9E6CEE"/>
    <w:rsid w:val="0FD40B04"/>
    <w:rsid w:val="0FEB450C"/>
    <w:rsid w:val="0FFE5436"/>
    <w:rsid w:val="10065056"/>
    <w:rsid w:val="10066181"/>
    <w:rsid w:val="10117321"/>
    <w:rsid w:val="101E490B"/>
    <w:rsid w:val="102320B5"/>
    <w:rsid w:val="10264684"/>
    <w:rsid w:val="10291D9B"/>
    <w:rsid w:val="102B4E83"/>
    <w:rsid w:val="10305273"/>
    <w:rsid w:val="10352871"/>
    <w:rsid w:val="104B5416"/>
    <w:rsid w:val="10503817"/>
    <w:rsid w:val="105D4761"/>
    <w:rsid w:val="10631558"/>
    <w:rsid w:val="106D1A11"/>
    <w:rsid w:val="10803033"/>
    <w:rsid w:val="1086763E"/>
    <w:rsid w:val="108C5E2B"/>
    <w:rsid w:val="108C765A"/>
    <w:rsid w:val="10937656"/>
    <w:rsid w:val="109408A8"/>
    <w:rsid w:val="109A4DC1"/>
    <w:rsid w:val="10CA2D5D"/>
    <w:rsid w:val="10CF53AA"/>
    <w:rsid w:val="10D564BE"/>
    <w:rsid w:val="10DD44B7"/>
    <w:rsid w:val="10E02867"/>
    <w:rsid w:val="10F473B8"/>
    <w:rsid w:val="1105279C"/>
    <w:rsid w:val="110D0791"/>
    <w:rsid w:val="11100B95"/>
    <w:rsid w:val="111E388C"/>
    <w:rsid w:val="11276923"/>
    <w:rsid w:val="11282830"/>
    <w:rsid w:val="11286C11"/>
    <w:rsid w:val="112E3666"/>
    <w:rsid w:val="1132036B"/>
    <w:rsid w:val="113E77AE"/>
    <w:rsid w:val="11430D95"/>
    <w:rsid w:val="11510A50"/>
    <w:rsid w:val="11665F51"/>
    <w:rsid w:val="11670346"/>
    <w:rsid w:val="117A30D2"/>
    <w:rsid w:val="11800718"/>
    <w:rsid w:val="118610C4"/>
    <w:rsid w:val="11867D73"/>
    <w:rsid w:val="118A14A1"/>
    <w:rsid w:val="118B2E27"/>
    <w:rsid w:val="11927BC7"/>
    <w:rsid w:val="119F120B"/>
    <w:rsid w:val="11A40DB3"/>
    <w:rsid w:val="11A6368B"/>
    <w:rsid w:val="11AC5A85"/>
    <w:rsid w:val="11C26F9A"/>
    <w:rsid w:val="11C27110"/>
    <w:rsid w:val="11C33B83"/>
    <w:rsid w:val="11C65D54"/>
    <w:rsid w:val="11C66B4A"/>
    <w:rsid w:val="11CB49C6"/>
    <w:rsid w:val="11CE54B8"/>
    <w:rsid w:val="11D11D3D"/>
    <w:rsid w:val="11D6083C"/>
    <w:rsid w:val="11F041CA"/>
    <w:rsid w:val="11FA1684"/>
    <w:rsid w:val="11FC4D21"/>
    <w:rsid w:val="11FF135E"/>
    <w:rsid w:val="120D471C"/>
    <w:rsid w:val="12295A4E"/>
    <w:rsid w:val="122E6055"/>
    <w:rsid w:val="12422051"/>
    <w:rsid w:val="1245407E"/>
    <w:rsid w:val="12456B86"/>
    <w:rsid w:val="12491CAF"/>
    <w:rsid w:val="125B36A1"/>
    <w:rsid w:val="125B4FAE"/>
    <w:rsid w:val="125F7AD3"/>
    <w:rsid w:val="126709E5"/>
    <w:rsid w:val="126C4DA1"/>
    <w:rsid w:val="12733FEE"/>
    <w:rsid w:val="127643EA"/>
    <w:rsid w:val="128208C3"/>
    <w:rsid w:val="128717E5"/>
    <w:rsid w:val="129848F0"/>
    <w:rsid w:val="12A37733"/>
    <w:rsid w:val="12A675C9"/>
    <w:rsid w:val="12A948E7"/>
    <w:rsid w:val="12B41C3B"/>
    <w:rsid w:val="12BB144B"/>
    <w:rsid w:val="12C75FE5"/>
    <w:rsid w:val="12C9063A"/>
    <w:rsid w:val="12D663F8"/>
    <w:rsid w:val="12E132CF"/>
    <w:rsid w:val="12E5648C"/>
    <w:rsid w:val="12EE0F1D"/>
    <w:rsid w:val="12FB5FD0"/>
    <w:rsid w:val="131325B4"/>
    <w:rsid w:val="13267756"/>
    <w:rsid w:val="132B053C"/>
    <w:rsid w:val="133008AD"/>
    <w:rsid w:val="13344EB3"/>
    <w:rsid w:val="133B26CE"/>
    <w:rsid w:val="133F0D1A"/>
    <w:rsid w:val="13475DB3"/>
    <w:rsid w:val="134A701B"/>
    <w:rsid w:val="134D54C6"/>
    <w:rsid w:val="13514322"/>
    <w:rsid w:val="135B50A1"/>
    <w:rsid w:val="136A3991"/>
    <w:rsid w:val="136E1E69"/>
    <w:rsid w:val="13791B44"/>
    <w:rsid w:val="13795C95"/>
    <w:rsid w:val="1381355C"/>
    <w:rsid w:val="138C7EED"/>
    <w:rsid w:val="1397486A"/>
    <w:rsid w:val="139B6B7F"/>
    <w:rsid w:val="13AC6919"/>
    <w:rsid w:val="13AF4D33"/>
    <w:rsid w:val="13B65D86"/>
    <w:rsid w:val="13BB4812"/>
    <w:rsid w:val="13C479BC"/>
    <w:rsid w:val="13EA11A0"/>
    <w:rsid w:val="13EA1435"/>
    <w:rsid w:val="13F97824"/>
    <w:rsid w:val="140C589A"/>
    <w:rsid w:val="14195B5D"/>
    <w:rsid w:val="141B43CC"/>
    <w:rsid w:val="142665A0"/>
    <w:rsid w:val="14343C3C"/>
    <w:rsid w:val="14407FC2"/>
    <w:rsid w:val="1443688F"/>
    <w:rsid w:val="14512640"/>
    <w:rsid w:val="145142DD"/>
    <w:rsid w:val="1473045B"/>
    <w:rsid w:val="14815833"/>
    <w:rsid w:val="14894005"/>
    <w:rsid w:val="148A7CDD"/>
    <w:rsid w:val="148E59D8"/>
    <w:rsid w:val="14931882"/>
    <w:rsid w:val="14940F18"/>
    <w:rsid w:val="14A408B8"/>
    <w:rsid w:val="14A61C57"/>
    <w:rsid w:val="14A910DB"/>
    <w:rsid w:val="14AE6F3A"/>
    <w:rsid w:val="14D0414D"/>
    <w:rsid w:val="14D13F81"/>
    <w:rsid w:val="14D26D97"/>
    <w:rsid w:val="14D57D54"/>
    <w:rsid w:val="14DC2F04"/>
    <w:rsid w:val="14DE6031"/>
    <w:rsid w:val="14E41CE9"/>
    <w:rsid w:val="14F01CD5"/>
    <w:rsid w:val="14F43D59"/>
    <w:rsid w:val="14F477CE"/>
    <w:rsid w:val="14FA7057"/>
    <w:rsid w:val="15012781"/>
    <w:rsid w:val="15121AD6"/>
    <w:rsid w:val="151E1AAA"/>
    <w:rsid w:val="152626BD"/>
    <w:rsid w:val="15334323"/>
    <w:rsid w:val="1534392C"/>
    <w:rsid w:val="153C52EF"/>
    <w:rsid w:val="15422ED6"/>
    <w:rsid w:val="154D55D1"/>
    <w:rsid w:val="154E3F07"/>
    <w:rsid w:val="154F37E9"/>
    <w:rsid w:val="15582464"/>
    <w:rsid w:val="15590F1A"/>
    <w:rsid w:val="155E4C3F"/>
    <w:rsid w:val="156A6A68"/>
    <w:rsid w:val="156E61D4"/>
    <w:rsid w:val="1574392B"/>
    <w:rsid w:val="157638F3"/>
    <w:rsid w:val="157D6B88"/>
    <w:rsid w:val="158557D8"/>
    <w:rsid w:val="159846E1"/>
    <w:rsid w:val="15AA114B"/>
    <w:rsid w:val="15B23E23"/>
    <w:rsid w:val="15B92D24"/>
    <w:rsid w:val="15BB6D35"/>
    <w:rsid w:val="15C53A09"/>
    <w:rsid w:val="15CE557F"/>
    <w:rsid w:val="15D055C2"/>
    <w:rsid w:val="15D42FFA"/>
    <w:rsid w:val="15DC4A78"/>
    <w:rsid w:val="15DF59F9"/>
    <w:rsid w:val="15E61103"/>
    <w:rsid w:val="15EA1E53"/>
    <w:rsid w:val="15F2178A"/>
    <w:rsid w:val="16001E5D"/>
    <w:rsid w:val="160A062C"/>
    <w:rsid w:val="160A0EBF"/>
    <w:rsid w:val="16167C01"/>
    <w:rsid w:val="161D4544"/>
    <w:rsid w:val="162816CF"/>
    <w:rsid w:val="16291EAB"/>
    <w:rsid w:val="163B2658"/>
    <w:rsid w:val="163C1D54"/>
    <w:rsid w:val="164B5E2D"/>
    <w:rsid w:val="165C1FAA"/>
    <w:rsid w:val="16612C07"/>
    <w:rsid w:val="166329FC"/>
    <w:rsid w:val="166762DF"/>
    <w:rsid w:val="16725B17"/>
    <w:rsid w:val="167B5FDB"/>
    <w:rsid w:val="168D5018"/>
    <w:rsid w:val="16B221A6"/>
    <w:rsid w:val="16BD371C"/>
    <w:rsid w:val="16BF24DD"/>
    <w:rsid w:val="16C323C6"/>
    <w:rsid w:val="16C5206D"/>
    <w:rsid w:val="16C736F2"/>
    <w:rsid w:val="16CA5D0D"/>
    <w:rsid w:val="16DE2E68"/>
    <w:rsid w:val="16DE62BA"/>
    <w:rsid w:val="16E41738"/>
    <w:rsid w:val="16F25557"/>
    <w:rsid w:val="171440FD"/>
    <w:rsid w:val="171A0CBB"/>
    <w:rsid w:val="171A1942"/>
    <w:rsid w:val="17297496"/>
    <w:rsid w:val="172E29DE"/>
    <w:rsid w:val="1734566F"/>
    <w:rsid w:val="17405EC9"/>
    <w:rsid w:val="17412971"/>
    <w:rsid w:val="17501042"/>
    <w:rsid w:val="1752172D"/>
    <w:rsid w:val="1753073E"/>
    <w:rsid w:val="1755740A"/>
    <w:rsid w:val="17587E3F"/>
    <w:rsid w:val="175A51F2"/>
    <w:rsid w:val="175E742D"/>
    <w:rsid w:val="17627096"/>
    <w:rsid w:val="17712161"/>
    <w:rsid w:val="17771F55"/>
    <w:rsid w:val="177A1CED"/>
    <w:rsid w:val="178F1B41"/>
    <w:rsid w:val="17924F47"/>
    <w:rsid w:val="1793772C"/>
    <w:rsid w:val="17993340"/>
    <w:rsid w:val="179B09C1"/>
    <w:rsid w:val="179C3101"/>
    <w:rsid w:val="17A515C7"/>
    <w:rsid w:val="17A95A7C"/>
    <w:rsid w:val="17AB6CD7"/>
    <w:rsid w:val="17AF1D11"/>
    <w:rsid w:val="17B918B8"/>
    <w:rsid w:val="17C23231"/>
    <w:rsid w:val="17DF3900"/>
    <w:rsid w:val="17E12B55"/>
    <w:rsid w:val="17E359A0"/>
    <w:rsid w:val="17E46A34"/>
    <w:rsid w:val="17F73D95"/>
    <w:rsid w:val="17FB3D83"/>
    <w:rsid w:val="18070AAE"/>
    <w:rsid w:val="180A49F2"/>
    <w:rsid w:val="180E50A1"/>
    <w:rsid w:val="180E7B74"/>
    <w:rsid w:val="18184156"/>
    <w:rsid w:val="181C59EA"/>
    <w:rsid w:val="182526BA"/>
    <w:rsid w:val="182738F0"/>
    <w:rsid w:val="183156B8"/>
    <w:rsid w:val="18473764"/>
    <w:rsid w:val="18484726"/>
    <w:rsid w:val="184C3F79"/>
    <w:rsid w:val="184D2A24"/>
    <w:rsid w:val="18511400"/>
    <w:rsid w:val="18526FB6"/>
    <w:rsid w:val="185C7EAE"/>
    <w:rsid w:val="185D3216"/>
    <w:rsid w:val="186025A4"/>
    <w:rsid w:val="18626657"/>
    <w:rsid w:val="18627260"/>
    <w:rsid w:val="18796974"/>
    <w:rsid w:val="187D11E1"/>
    <w:rsid w:val="18883436"/>
    <w:rsid w:val="18A17A4B"/>
    <w:rsid w:val="18A820CD"/>
    <w:rsid w:val="18A87E89"/>
    <w:rsid w:val="18BC5FE7"/>
    <w:rsid w:val="18C00A43"/>
    <w:rsid w:val="18D53787"/>
    <w:rsid w:val="18E93BD8"/>
    <w:rsid w:val="18FC5F45"/>
    <w:rsid w:val="190650AF"/>
    <w:rsid w:val="19145D53"/>
    <w:rsid w:val="191F2609"/>
    <w:rsid w:val="19270953"/>
    <w:rsid w:val="192C541D"/>
    <w:rsid w:val="19310309"/>
    <w:rsid w:val="19475913"/>
    <w:rsid w:val="1948009F"/>
    <w:rsid w:val="1948272E"/>
    <w:rsid w:val="195F6034"/>
    <w:rsid w:val="196A0FA4"/>
    <w:rsid w:val="19774775"/>
    <w:rsid w:val="19792661"/>
    <w:rsid w:val="197C0D5B"/>
    <w:rsid w:val="197C2EAA"/>
    <w:rsid w:val="198A2FDB"/>
    <w:rsid w:val="198F2968"/>
    <w:rsid w:val="199751A5"/>
    <w:rsid w:val="199F4861"/>
    <w:rsid w:val="199F4AF5"/>
    <w:rsid w:val="19B94917"/>
    <w:rsid w:val="19C66794"/>
    <w:rsid w:val="19D26F3F"/>
    <w:rsid w:val="19D31870"/>
    <w:rsid w:val="19D35346"/>
    <w:rsid w:val="19DA79B7"/>
    <w:rsid w:val="19E03BB3"/>
    <w:rsid w:val="19F3762A"/>
    <w:rsid w:val="19FA5DAD"/>
    <w:rsid w:val="19FC393A"/>
    <w:rsid w:val="19FC6E2B"/>
    <w:rsid w:val="1A004C7D"/>
    <w:rsid w:val="1A00558B"/>
    <w:rsid w:val="1A087A3D"/>
    <w:rsid w:val="1A1941E6"/>
    <w:rsid w:val="1A2C2136"/>
    <w:rsid w:val="1A2F65B8"/>
    <w:rsid w:val="1A31204D"/>
    <w:rsid w:val="1A38040B"/>
    <w:rsid w:val="1A573354"/>
    <w:rsid w:val="1A5E2E51"/>
    <w:rsid w:val="1A60728C"/>
    <w:rsid w:val="1A6314DD"/>
    <w:rsid w:val="1A72224A"/>
    <w:rsid w:val="1A732D95"/>
    <w:rsid w:val="1A785176"/>
    <w:rsid w:val="1A7D6D89"/>
    <w:rsid w:val="1A825819"/>
    <w:rsid w:val="1A86038D"/>
    <w:rsid w:val="1A877206"/>
    <w:rsid w:val="1A9C63CA"/>
    <w:rsid w:val="1AA33B50"/>
    <w:rsid w:val="1AA60ECD"/>
    <w:rsid w:val="1AB228C7"/>
    <w:rsid w:val="1ACB7A5D"/>
    <w:rsid w:val="1ADF0A3A"/>
    <w:rsid w:val="1AF462FC"/>
    <w:rsid w:val="1AF61A89"/>
    <w:rsid w:val="1AF825CB"/>
    <w:rsid w:val="1AFA3F1F"/>
    <w:rsid w:val="1B0B3E2A"/>
    <w:rsid w:val="1B195C99"/>
    <w:rsid w:val="1B1E1443"/>
    <w:rsid w:val="1B207587"/>
    <w:rsid w:val="1B236DEE"/>
    <w:rsid w:val="1B296B0E"/>
    <w:rsid w:val="1B32399E"/>
    <w:rsid w:val="1B337D25"/>
    <w:rsid w:val="1B405B77"/>
    <w:rsid w:val="1B4C032B"/>
    <w:rsid w:val="1B507FB3"/>
    <w:rsid w:val="1B5447B9"/>
    <w:rsid w:val="1B564660"/>
    <w:rsid w:val="1B693431"/>
    <w:rsid w:val="1B693B0F"/>
    <w:rsid w:val="1B6A4F7E"/>
    <w:rsid w:val="1B6D0A9D"/>
    <w:rsid w:val="1B804F52"/>
    <w:rsid w:val="1B8428DD"/>
    <w:rsid w:val="1B850B29"/>
    <w:rsid w:val="1B865C45"/>
    <w:rsid w:val="1B900E32"/>
    <w:rsid w:val="1B9978A0"/>
    <w:rsid w:val="1BB322EE"/>
    <w:rsid w:val="1BB6475D"/>
    <w:rsid w:val="1BD654AE"/>
    <w:rsid w:val="1BD67BA1"/>
    <w:rsid w:val="1BE9163F"/>
    <w:rsid w:val="1BF90839"/>
    <w:rsid w:val="1C134D23"/>
    <w:rsid w:val="1C34713E"/>
    <w:rsid w:val="1C364207"/>
    <w:rsid w:val="1C3867E2"/>
    <w:rsid w:val="1C3A0373"/>
    <w:rsid w:val="1C48435E"/>
    <w:rsid w:val="1C4A548C"/>
    <w:rsid w:val="1C4D6552"/>
    <w:rsid w:val="1C570960"/>
    <w:rsid w:val="1C5A27B1"/>
    <w:rsid w:val="1C5D557E"/>
    <w:rsid w:val="1C5F2488"/>
    <w:rsid w:val="1C65548D"/>
    <w:rsid w:val="1C65605F"/>
    <w:rsid w:val="1C721FB9"/>
    <w:rsid w:val="1C7425C1"/>
    <w:rsid w:val="1C7A4F6A"/>
    <w:rsid w:val="1C814CEF"/>
    <w:rsid w:val="1C81740A"/>
    <w:rsid w:val="1C971DB3"/>
    <w:rsid w:val="1CA77119"/>
    <w:rsid w:val="1CAA0712"/>
    <w:rsid w:val="1CAB2317"/>
    <w:rsid w:val="1CB113B1"/>
    <w:rsid w:val="1CB172C4"/>
    <w:rsid w:val="1CBF0C48"/>
    <w:rsid w:val="1CCA0920"/>
    <w:rsid w:val="1CCC3FDA"/>
    <w:rsid w:val="1CCE0EDE"/>
    <w:rsid w:val="1D006DCD"/>
    <w:rsid w:val="1D040062"/>
    <w:rsid w:val="1D1C2874"/>
    <w:rsid w:val="1D245F7B"/>
    <w:rsid w:val="1D27634F"/>
    <w:rsid w:val="1D36082B"/>
    <w:rsid w:val="1D3B0B48"/>
    <w:rsid w:val="1D3F1313"/>
    <w:rsid w:val="1D473EAC"/>
    <w:rsid w:val="1D4B477F"/>
    <w:rsid w:val="1D4D2F73"/>
    <w:rsid w:val="1D5007F8"/>
    <w:rsid w:val="1D6209EB"/>
    <w:rsid w:val="1D624C41"/>
    <w:rsid w:val="1D683183"/>
    <w:rsid w:val="1D6E548F"/>
    <w:rsid w:val="1D7B37E3"/>
    <w:rsid w:val="1D823408"/>
    <w:rsid w:val="1D8431F8"/>
    <w:rsid w:val="1D8B5CE0"/>
    <w:rsid w:val="1D8E644C"/>
    <w:rsid w:val="1D9937CF"/>
    <w:rsid w:val="1D9D6643"/>
    <w:rsid w:val="1DA23E89"/>
    <w:rsid w:val="1DAA6BFD"/>
    <w:rsid w:val="1DBE487B"/>
    <w:rsid w:val="1DBE4F7A"/>
    <w:rsid w:val="1DC02DC9"/>
    <w:rsid w:val="1DE13323"/>
    <w:rsid w:val="1DEB4D20"/>
    <w:rsid w:val="1DEC13F0"/>
    <w:rsid w:val="1DED085B"/>
    <w:rsid w:val="1DF56C43"/>
    <w:rsid w:val="1DF70325"/>
    <w:rsid w:val="1DFD6CCA"/>
    <w:rsid w:val="1DFF1166"/>
    <w:rsid w:val="1E070FE6"/>
    <w:rsid w:val="1E0C2934"/>
    <w:rsid w:val="1E0F6CE8"/>
    <w:rsid w:val="1E136C37"/>
    <w:rsid w:val="1E1C3A2C"/>
    <w:rsid w:val="1E204992"/>
    <w:rsid w:val="1E2144EC"/>
    <w:rsid w:val="1E2B5B1F"/>
    <w:rsid w:val="1E31160E"/>
    <w:rsid w:val="1E356052"/>
    <w:rsid w:val="1E3A564A"/>
    <w:rsid w:val="1E3F4F7C"/>
    <w:rsid w:val="1E481CE1"/>
    <w:rsid w:val="1E4933F9"/>
    <w:rsid w:val="1E4A1A4C"/>
    <w:rsid w:val="1E5244B0"/>
    <w:rsid w:val="1E5D3D2C"/>
    <w:rsid w:val="1E6110C3"/>
    <w:rsid w:val="1E6C3F1F"/>
    <w:rsid w:val="1E797647"/>
    <w:rsid w:val="1E921C29"/>
    <w:rsid w:val="1E9D59D9"/>
    <w:rsid w:val="1EA5716C"/>
    <w:rsid w:val="1EAD27D5"/>
    <w:rsid w:val="1EB562F9"/>
    <w:rsid w:val="1EBC0D58"/>
    <w:rsid w:val="1EBF2C2E"/>
    <w:rsid w:val="1EC10CB0"/>
    <w:rsid w:val="1EDC047B"/>
    <w:rsid w:val="1EF44C3C"/>
    <w:rsid w:val="1EF670C7"/>
    <w:rsid w:val="1F474121"/>
    <w:rsid w:val="1F4B11A0"/>
    <w:rsid w:val="1F4C1EF4"/>
    <w:rsid w:val="1F5133F2"/>
    <w:rsid w:val="1F6418F3"/>
    <w:rsid w:val="1F6E3F5A"/>
    <w:rsid w:val="1F6E7B24"/>
    <w:rsid w:val="1F802DCA"/>
    <w:rsid w:val="1FA92D27"/>
    <w:rsid w:val="1FAA1EF4"/>
    <w:rsid w:val="1FAA27AF"/>
    <w:rsid w:val="1FAD06CB"/>
    <w:rsid w:val="1FB127EB"/>
    <w:rsid w:val="1FB61944"/>
    <w:rsid w:val="1FB80E06"/>
    <w:rsid w:val="1FB95499"/>
    <w:rsid w:val="1FC06BF1"/>
    <w:rsid w:val="1FC125A8"/>
    <w:rsid w:val="1FC714A1"/>
    <w:rsid w:val="1FC974BC"/>
    <w:rsid w:val="1FCB0593"/>
    <w:rsid w:val="1FCB58BB"/>
    <w:rsid w:val="1FDC76EE"/>
    <w:rsid w:val="1FE15AD7"/>
    <w:rsid w:val="1FF16486"/>
    <w:rsid w:val="1FF60584"/>
    <w:rsid w:val="1FFE003D"/>
    <w:rsid w:val="20066BFF"/>
    <w:rsid w:val="20133F98"/>
    <w:rsid w:val="20191E62"/>
    <w:rsid w:val="203563A5"/>
    <w:rsid w:val="203855A0"/>
    <w:rsid w:val="203E3466"/>
    <w:rsid w:val="204112B8"/>
    <w:rsid w:val="204D083B"/>
    <w:rsid w:val="20514FCE"/>
    <w:rsid w:val="2054470C"/>
    <w:rsid w:val="206E4673"/>
    <w:rsid w:val="20726E3F"/>
    <w:rsid w:val="209720E1"/>
    <w:rsid w:val="20A65AF3"/>
    <w:rsid w:val="20AA059C"/>
    <w:rsid w:val="20AF045F"/>
    <w:rsid w:val="20B23853"/>
    <w:rsid w:val="20B46D90"/>
    <w:rsid w:val="20BD6D0A"/>
    <w:rsid w:val="20CA5208"/>
    <w:rsid w:val="20CB1BA9"/>
    <w:rsid w:val="20D32DE5"/>
    <w:rsid w:val="20DF7D34"/>
    <w:rsid w:val="20E2700B"/>
    <w:rsid w:val="20FB7692"/>
    <w:rsid w:val="21003D57"/>
    <w:rsid w:val="21042E42"/>
    <w:rsid w:val="21045EDD"/>
    <w:rsid w:val="210905F7"/>
    <w:rsid w:val="210C735A"/>
    <w:rsid w:val="210F6221"/>
    <w:rsid w:val="2119532B"/>
    <w:rsid w:val="21211BE9"/>
    <w:rsid w:val="21266A7C"/>
    <w:rsid w:val="214026E7"/>
    <w:rsid w:val="21546CBC"/>
    <w:rsid w:val="21582C1C"/>
    <w:rsid w:val="21665798"/>
    <w:rsid w:val="21726CDF"/>
    <w:rsid w:val="21823357"/>
    <w:rsid w:val="21A40BDF"/>
    <w:rsid w:val="21AC050C"/>
    <w:rsid w:val="21B22A28"/>
    <w:rsid w:val="21B32D38"/>
    <w:rsid w:val="21B9085B"/>
    <w:rsid w:val="21C571F5"/>
    <w:rsid w:val="21F465A8"/>
    <w:rsid w:val="21F57112"/>
    <w:rsid w:val="221756BC"/>
    <w:rsid w:val="221770CB"/>
    <w:rsid w:val="221C4DF5"/>
    <w:rsid w:val="22225D43"/>
    <w:rsid w:val="222B5A2A"/>
    <w:rsid w:val="22561150"/>
    <w:rsid w:val="225733AB"/>
    <w:rsid w:val="225A696E"/>
    <w:rsid w:val="2262394C"/>
    <w:rsid w:val="226D1974"/>
    <w:rsid w:val="226F051C"/>
    <w:rsid w:val="22714158"/>
    <w:rsid w:val="227461BF"/>
    <w:rsid w:val="227F64F0"/>
    <w:rsid w:val="2281094B"/>
    <w:rsid w:val="228C77D5"/>
    <w:rsid w:val="22985834"/>
    <w:rsid w:val="229B6324"/>
    <w:rsid w:val="22A340D6"/>
    <w:rsid w:val="22A679B1"/>
    <w:rsid w:val="22B70791"/>
    <w:rsid w:val="22C241F9"/>
    <w:rsid w:val="22C741BD"/>
    <w:rsid w:val="22DE4273"/>
    <w:rsid w:val="22F07284"/>
    <w:rsid w:val="22FD5EC2"/>
    <w:rsid w:val="230828C5"/>
    <w:rsid w:val="230D1D8A"/>
    <w:rsid w:val="230F3B29"/>
    <w:rsid w:val="23140D66"/>
    <w:rsid w:val="231873FE"/>
    <w:rsid w:val="232A2EE8"/>
    <w:rsid w:val="232F5B29"/>
    <w:rsid w:val="23361BD9"/>
    <w:rsid w:val="234C0CDC"/>
    <w:rsid w:val="23574D19"/>
    <w:rsid w:val="236512DB"/>
    <w:rsid w:val="23691FD2"/>
    <w:rsid w:val="236A7DCF"/>
    <w:rsid w:val="23712733"/>
    <w:rsid w:val="23736B98"/>
    <w:rsid w:val="237F62DC"/>
    <w:rsid w:val="238C136E"/>
    <w:rsid w:val="2397053C"/>
    <w:rsid w:val="239A61F7"/>
    <w:rsid w:val="23A46D44"/>
    <w:rsid w:val="23A756AC"/>
    <w:rsid w:val="23BC630F"/>
    <w:rsid w:val="23C81E2A"/>
    <w:rsid w:val="23CA1EE1"/>
    <w:rsid w:val="23CB0E26"/>
    <w:rsid w:val="23CB3574"/>
    <w:rsid w:val="23CF2F2E"/>
    <w:rsid w:val="23D85CD8"/>
    <w:rsid w:val="23E529EC"/>
    <w:rsid w:val="23E95F6E"/>
    <w:rsid w:val="23F643BE"/>
    <w:rsid w:val="24182CF1"/>
    <w:rsid w:val="24204411"/>
    <w:rsid w:val="242269BC"/>
    <w:rsid w:val="24256A10"/>
    <w:rsid w:val="242C2CCE"/>
    <w:rsid w:val="243A0E0F"/>
    <w:rsid w:val="244F1281"/>
    <w:rsid w:val="24547D12"/>
    <w:rsid w:val="245D1B43"/>
    <w:rsid w:val="24652D2A"/>
    <w:rsid w:val="247C5622"/>
    <w:rsid w:val="248D621B"/>
    <w:rsid w:val="24903473"/>
    <w:rsid w:val="24A420DD"/>
    <w:rsid w:val="24A64695"/>
    <w:rsid w:val="24AF57FD"/>
    <w:rsid w:val="24BE75C2"/>
    <w:rsid w:val="24DB5FB5"/>
    <w:rsid w:val="24F27070"/>
    <w:rsid w:val="24F972A5"/>
    <w:rsid w:val="25122ABD"/>
    <w:rsid w:val="251D7FB5"/>
    <w:rsid w:val="252836AA"/>
    <w:rsid w:val="252B6A6C"/>
    <w:rsid w:val="253B40F0"/>
    <w:rsid w:val="25517047"/>
    <w:rsid w:val="25584A07"/>
    <w:rsid w:val="257A1F77"/>
    <w:rsid w:val="25883A9F"/>
    <w:rsid w:val="25961036"/>
    <w:rsid w:val="25A129F7"/>
    <w:rsid w:val="25B65701"/>
    <w:rsid w:val="25BA21B0"/>
    <w:rsid w:val="25BD06F1"/>
    <w:rsid w:val="25CB6ADA"/>
    <w:rsid w:val="25D2125C"/>
    <w:rsid w:val="25DD125C"/>
    <w:rsid w:val="25E0399D"/>
    <w:rsid w:val="25F71B13"/>
    <w:rsid w:val="260038C4"/>
    <w:rsid w:val="261023C2"/>
    <w:rsid w:val="26166AD2"/>
    <w:rsid w:val="2619076A"/>
    <w:rsid w:val="26190FF3"/>
    <w:rsid w:val="261C1C87"/>
    <w:rsid w:val="261F6779"/>
    <w:rsid w:val="26270177"/>
    <w:rsid w:val="263508AE"/>
    <w:rsid w:val="26352982"/>
    <w:rsid w:val="26380756"/>
    <w:rsid w:val="2644034A"/>
    <w:rsid w:val="264E6C38"/>
    <w:rsid w:val="26507B78"/>
    <w:rsid w:val="26517312"/>
    <w:rsid w:val="265C2EED"/>
    <w:rsid w:val="267E4A44"/>
    <w:rsid w:val="267F61FD"/>
    <w:rsid w:val="26824CE2"/>
    <w:rsid w:val="26A85AA9"/>
    <w:rsid w:val="26B4032D"/>
    <w:rsid w:val="26BE4A4E"/>
    <w:rsid w:val="26CE1704"/>
    <w:rsid w:val="26F36F07"/>
    <w:rsid w:val="26F57765"/>
    <w:rsid w:val="2708322F"/>
    <w:rsid w:val="270C4954"/>
    <w:rsid w:val="27143F5A"/>
    <w:rsid w:val="27147148"/>
    <w:rsid w:val="27241AFC"/>
    <w:rsid w:val="27254687"/>
    <w:rsid w:val="272748B0"/>
    <w:rsid w:val="27274EE7"/>
    <w:rsid w:val="273D215A"/>
    <w:rsid w:val="2746622E"/>
    <w:rsid w:val="274E022E"/>
    <w:rsid w:val="276F4376"/>
    <w:rsid w:val="277F6A30"/>
    <w:rsid w:val="2785771A"/>
    <w:rsid w:val="27A42979"/>
    <w:rsid w:val="27A5352F"/>
    <w:rsid w:val="27B74035"/>
    <w:rsid w:val="27F43759"/>
    <w:rsid w:val="27F72C7B"/>
    <w:rsid w:val="27FA0379"/>
    <w:rsid w:val="28087039"/>
    <w:rsid w:val="281363B7"/>
    <w:rsid w:val="28287EE7"/>
    <w:rsid w:val="282C6FEF"/>
    <w:rsid w:val="2831201D"/>
    <w:rsid w:val="28421434"/>
    <w:rsid w:val="28475ABC"/>
    <w:rsid w:val="284821FB"/>
    <w:rsid w:val="28516650"/>
    <w:rsid w:val="286768BC"/>
    <w:rsid w:val="286A3FF6"/>
    <w:rsid w:val="28735349"/>
    <w:rsid w:val="28767BA7"/>
    <w:rsid w:val="287B5C8C"/>
    <w:rsid w:val="288E2662"/>
    <w:rsid w:val="28993D0C"/>
    <w:rsid w:val="289A205E"/>
    <w:rsid w:val="289E3630"/>
    <w:rsid w:val="28B515C0"/>
    <w:rsid w:val="28C72B6F"/>
    <w:rsid w:val="28CD1432"/>
    <w:rsid w:val="28D066EB"/>
    <w:rsid w:val="28D32A42"/>
    <w:rsid w:val="28D61CD8"/>
    <w:rsid w:val="28D67C19"/>
    <w:rsid w:val="28E84A52"/>
    <w:rsid w:val="28FC059A"/>
    <w:rsid w:val="29010AE8"/>
    <w:rsid w:val="29031D32"/>
    <w:rsid w:val="2908405B"/>
    <w:rsid w:val="290A2912"/>
    <w:rsid w:val="290E42CA"/>
    <w:rsid w:val="29130906"/>
    <w:rsid w:val="291F3ECD"/>
    <w:rsid w:val="29207258"/>
    <w:rsid w:val="292C0D2B"/>
    <w:rsid w:val="29336C9F"/>
    <w:rsid w:val="293904C9"/>
    <w:rsid w:val="2940787B"/>
    <w:rsid w:val="2943162B"/>
    <w:rsid w:val="294D1CD0"/>
    <w:rsid w:val="2953225E"/>
    <w:rsid w:val="295E721D"/>
    <w:rsid w:val="296D1467"/>
    <w:rsid w:val="296D20FD"/>
    <w:rsid w:val="29890EC6"/>
    <w:rsid w:val="29977955"/>
    <w:rsid w:val="29986B05"/>
    <w:rsid w:val="29AB4584"/>
    <w:rsid w:val="29AD24A7"/>
    <w:rsid w:val="29AD7D34"/>
    <w:rsid w:val="29C00282"/>
    <w:rsid w:val="29C67DCD"/>
    <w:rsid w:val="29CC6900"/>
    <w:rsid w:val="29D97F58"/>
    <w:rsid w:val="29DA221A"/>
    <w:rsid w:val="29E11554"/>
    <w:rsid w:val="29E16D5F"/>
    <w:rsid w:val="29E95AF6"/>
    <w:rsid w:val="29EB0690"/>
    <w:rsid w:val="29F52B4D"/>
    <w:rsid w:val="29FB3229"/>
    <w:rsid w:val="29FC279A"/>
    <w:rsid w:val="2A161581"/>
    <w:rsid w:val="2A230AD7"/>
    <w:rsid w:val="2A406005"/>
    <w:rsid w:val="2A4113B6"/>
    <w:rsid w:val="2A416512"/>
    <w:rsid w:val="2A435CF8"/>
    <w:rsid w:val="2A5324FF"/>
    <w:rsid w:val="2A5C0A2D"/>
    <w:rsid w:val="2A5D14FB"/>
    <w:rsid w:val="2A666456"/>
    <w:rsid w:val="2A832CBE"/>
    <w:rsid w:val="2A921716"/>
    <w:rsid w:val="2A9F2115"/>
    <w:rsid w:val="2AB526A6"/>
    <w:rsid w:val="2AB52AEA"/>
    <w:rsid w:val="2ABA3F69"/>
    <w:rsid w:val="2AC41DE1"/>
    <w:rsid w:val="2AC71E7B"/>
    <w:rsid w:val="2ACF52C8"/>
    <w:rsid w:val="2AD46683"/>
    <w:rsid w:val="2ADB674E"/>
    <w:rsid w:val="2ADE43D2"/>
    <w:rsid w:val="2AE06738"/>
    <w:rsid w:val="2AEC721E"/>
    <w:rsid w:val="2AFF2045"/>
    <w:rsid w:val="2B095048"/>
    <w:rsid w:val="2B0D5D1C"/>
    <w:rsid w:val="2B132233"/>
    <w:rsid w:val="2B2904CE"/>
    <w:rsid w:val="2B3044B6"/>
    <w:rsid w:val="2B3E0A38"/>
    <w:rsid w:val="2B3F095C"/>
    <w:rsid w:val="2B5043E6"/>
    <w:rsid w:val="2B61794C"/>
    <w:rsid w:val="2B620B9E"/>
    <w:rsid w:val="2B6356F1"/>
    <w:rsid w:val="2B6611EA"/>
    <w:rsid w:val="2B6824DC"/>
    <w:rsid w:val="2B6C513B"/>
    <w:rsid w:val="2B7364A4"/>
    <w:rsid w:val="2B9574D3"/>
    <w:rsid w:val="2BAE3FE3"/>
    <w:rsid w:val="2BB35A4A"/>
    <w:rsid w:val="2BBA4C98"/>
    <w:rsid w:val="2BBF1D70"/>
    <w:rsid w:val="2BC17852"/>
    <w:rsid w:val="2BC24169"/>
    <w:rsid w:val="2BE8196B"/>
    <w:rsid w:val="2BEA251B"/>
    <w:rsid w:val="2BF515D4"/>
    <w:rsid w:val="2C021B41"/>
    <w:rsid w:val="2C0A2BBC"/>
    <w:rsid w:val="2C1A7D5A"/>
    <w:rsid w:val="2C200644"/>
    <w:rsid w:val="2C2A5548"/>
    <w:rsid w:val="2C3B0255"/>
    <w:rsid w:val="2C3D7087"/>
    <w:rsid w:val="2C4A553C"/>
    <w:rsid w:val="2C5002E6"/>
    <w:rsid w:val="2C503C78"/>
    <w:rsid w:val="2C633D41"/>
    <w:rsid w:val="2C710B1E"/>
    <w:rsid w:val="2C766F76"/>
    <w:rsid w:val="2C82428B"/>
    <w:rsid w:val="2C8D26D9"/>
    <w:rsid w:val="2C942E62"/>
    <w:rsid w:val="2CA57FA3"/>
    <w:rsid w:val="2CB53F41"/>
    <w:rsid w:val="2CB95C73"/>
    <w:rsid w:val="2CBA65BB"/>
    <w:rsid w:val="2CBD195E"/>
    <w:rsid w:val="2CBD1DB6"/>
    <w:rsid w:val="2CCE433A"/>
    <w:rsid w:val="2CD35EEE"/>
    <w:rsid w:val="2CDC2786"/>
    <w:rsid w:val="2CE70BD3"/>
    <w:rsid w:val="2CE85134"/>
    <w:rsid w:val="2CEB79A7"/>
    <w:rsid w:val="2CF40E28"/>
    <w:rsid w:val="2CF85185"/>
    <w:rsid w:val="2D034BA8"/>
    <w:rsid w:val="2D0A0E84"/>
    <w:rsid w:val="2D14290A"/>
    <w:rsid w:val="2D2B608C"/>
    <w:rsid w:val="2D2E7F30"/>
    <w:rsid w:val="2D3D10B1"/>
    <w:rsid w:val="2D457B43"/>
    <w:rsid w:val="2D593E37"/>
    <w:rsid w:val="2D5D27CD"/>
    <w:rsid w:val="2D623595"/>
    <w:rsid w:val="2D623A74"/>
    <w:rsid w:val="2D707CFF"/>
    <w:rsid w:val="2D760BB6"/>
    <w:rsid w:val="2D774F25"/>
    <w:rsid w:val="2D792DBF"/>
    <w:rsid w:val="2D8207A6"/>
    <w:rsid w:val="2D8C118F"/>
    <w:rsid w:val="2D974541"/>
    <w:rsid w:val="2DBF004A"/>
    <w:rsid w:val="2DC72F4D"/>
    <w:rsid w:val="2DCB4527"/>
    <w:rsid w:val="2DCC4BEF"/>
    <w:rsid w:val="2DF12B03"/>
    <w:rsid w:val="2DFA2E5C"/>
    <w:rsid w:val="2DFD782B"/>
    <w:rsid w:val="2E0D49F5"/>
    <w:rsid w:val="2E1C7149"/>
    <w:rsid w:val="2E485A72"/>
    <w:rsid w:val="2E4F5E8C"/>
    <w:rsid w:val="2E515F53"/>
    <w:rsid w:val="2E555D08"/>
    <w:rsid w:val="2E5C6472"/>
    <w:rsid w:val="2E69139F"/>
    <w:rsid w:val="2E795C00"/>
    <w:rsid w:val="2E8139F2"/>
    <w:rsid w:val="2E8A0271"/>
    <w:rsid w:val="2E940DCD"/>
    <w:rsid w:val="2E9B4445"/>
    <w:rsid w:val="2EA136B4"/>
    <w:rsid w:val="2EA20C13"/>
    <w:rsid w:val="2EAC5C61"/>
    <w:rsid w:val="2EB457E0"/>
    <w:rsid w:val="2EBA6069"/>
    <w:rsid w:val="2ECF3F06"/>
    <w:rsid w:val="2ED50C92"/>
    <w:rsid w:val="2ED673F5"/>
    <w:rsid w:val="2EE438BD"/>
    <w:rsid w:val="2EE978BC"/>
    <w:rsid w:val="2EEC4437"/>
    <w:rsid w:val="2EED45D7"/>
    <w:rsid w:val="2EEE48AC"/>
    <w:rsid w:val="2F0E36F0"/>
    <w:rsid w:val="2F114319"/>
    <w:rsid w:val="2F17621D"/>
    <w:rsid w:val="2F1A4B30"/>
    <w:rsid w:val="2F1C2B74"/>
    <w:rsid w:val="2F2B3CFA"/>
    <w:rsid w:val="2F3274B6"/>
    <w:rsid w:val="2F527CC5"/>
    <w:rsid w:val="2F53127F"/>
    <w:rsid w:val="2F644591"/>
    <w:rsid w:val="2F656DF9"/>
    <w:rsid w:val="2F657134"/>
    <w:rsid w:val="2F895B07"/>
    <w:rsid w:val="2F907F28"/>
    <w:rsid w:val="2F9772AE"/>
    <w:rsid w:val="2FC04251"/>
    <w:rsid w:val="2FD02AD5"/>
    <w:rsid w:val="2FDE6DF2"/>
    <w:rsid w:val="300C5895"/>
    <w:rsid w:val="301A6938"/>
    <w:rsid w:val="30245A8B"/>
    <w:rsid w:val="30313628"/>
    <w:rsid w:val="30326BD5"/>
    <w:rsid w:val="3033030C"/>
    <w:rsid w:val="303F158F"/>
    <w:rsid w:val="304B5118"/>
    <w:rsid w:val="305758AC"/>
    <w:rsid w:val="306B2ADE"/>
    <w:rsid w:val="306E0319"/>
    <w:rsid w:val="30730037"/>
    <w:rsid w:val="30740A1C"/>
    <w:rsid w:val="30811283"/>
    <w:rsid w:val="30822898"/>
    <w:rsid w:val="30826231"/>
    <w:rsid w:val="3087381E"/>
    <w:rsid w:val="308B1ABA"/>
    <w:rsid w:val="30943A0F"/>
    <w:rsid w:val="309717FD"/>
    <w:rsid w:val="30986521"/>
    <w:rsid w:val="30A047A3"/>
    <w:rsid w:val="30A74DFE"/>
    <w:rsid w:val="30AB2483"/>
    <w:rsid w:val="30AD52C6"/>
    <w:rsid w:val="30B30B42"/>
    <w:rsid w:val="30B62A41"/>
    <w:rsid w:val="30B771DE"/>
    <w:rsid w:val="30BA0B0D"/>
    <w:rsid w:val="30BD3E33"/>
    <w:rsid w:val="30C6796B"/>
    <w:rsid w:val="30D3354E"/>
    <w:rsid w:val="30EB0721"/>
    <w:rsid w:val="30F156E6"/>
    <w:rsid w:val="30F85844"/>
    <w:rsid w:val="31071359"/>
    <w:rsid w:val="310A774E"/>
    <w:rsid w:val="310B171B"/>
    <w:rsid w:val="31144DF6"/>
    <w:rsid w:val="311A7D99"/>
    <w:rsid w:val="312024AD"/>
    <w:rsid w:val="31321AB5"/>
    <w:rsid w:val="313B4B62"/>
    <w:rsid w:val="31420EDB"/>
    <w:rsid w:val="315B4216"/>
    <w:rsid w:val="317323B7"/>
    <w:rsid w:val="31734F91"/>
    <w:rsid w:val="318429A6"/>
    <w:rsid w:val="318B54D0"/>
    <w:rsid w:val="318F73FA"/>
    <w:rsid w:val="31906E7B"/>
    <w:rsid w:val="319A2DFA"/>
    <w:rsid w:val="319D0FC9"/>
    <w:rsid w:val="31A17F13"/>
    <w:rsid w:val="31A705C1"/>
    <w:rsid w:val="31AB4C9B"/>
    <w:rsid w:val="31C173D1"/>
    <w:rsid w:val="31C467C9"/>
    <w:rsid w:val="31D75A8B"/>
    <w:rsid w:val="31D83792"/>
    <w:rsid w:val="31E26810"/>
    <w:rsid w:val="31E91DA7"/>
    <w:rsid w:val="31EC0F09"/>
    <w:rsid w:val="31EE7B73"/>
    <w:rsid w:val="31F93C3B"/>
    <w:rsid w:val="31F94501"/>
    <w:rsid w:val="32053B3C"/>
    <w:rsid w:val="32094C95"/>
    <w:rsid w:val="3210058D"/>
    <w:rsid w:val="322D050A"/>
    <w:rsid w:val="32357D37"/>
    <w:rsid w:val="32393DBC"/>
    <w:rsid w:val="323F78C4"/>
    <w:rsid w:val="32426382"/>
    <w:rsid w:val="3249191D"/>
    <w:rsid w:val="32605A33"/>
    <w:rsid w:val="327B1EF3"/>
    <w:rsid w:val="327C59D8"/>
    <w:rsid w:val="328C222C"/>
    <w:rsid w:val="329507B7"/>
    <w:rsid w:val="32951B99"/>
    <w:rsid w:val="329723CF"/>
    <w:rsid w:val="32973682"/>
    <w:rsid w:val="329877D7"/>
    <w:rsid w:val="329A6F58"/>
    <w:rsid w:val="329B2BB9"/>
    <w:rsid w:val="329B6689"/>
    <w:rsid w:val="32A07E48"/>
    <w:rsid w:val="32A35556"/>
    <w:rsid w:val="32B14C56"/>
    <w:rsid w:val="32B16B1B"/>
    <w:rsid w:val="32B916AD"/>
    <w:rsid w:val="32C358BE"/>
    <w:rsid w:val="32CB0DEE"/>
    <w:rsid w:val="32E0741E"/>
    <w:rsid w:val="32E13D5D"/>
    <w:rsid w:val="32E86F9E"/>
    <w:rsid w:val="32F67489"/>
    <w:rsid w:val="32F67A80"/>
    <w:rsid w:val="32FF18C1"/>
    <w:rsid w:val="330510DA"/>
    <w:rsid w:val="33125AD2"/>
    <w:rsid w:val="331B3697"/>
    <w:rsid w:val="331B580D"/>
    <w:rsid w:val="3332139B"/>
    <w:rsid w:val="333D795E"/>
    <w:rsid w:val="333E5D82"/>
    <w:rsid w:val="335E5DDD"/>
    <w:rsid w:val="33641DBE"/>
    <w:rsid w:val="336823F6"/>
    <w:rsid w:val="33707193"/>
    <w:rsid w:val="337129DB"/>
    <w:rsid w:val="3396270D"/>
    <w:rsid w:val="33966C7B"/>
    <w:rsid w:val="3399087D"/>
    <w:rsid w:val="33A83ECA"/>
    <w:rsid w:val="33AA1F48"/>
    <w:rsid w:val="33B15ABD"/>
    <w:rsid w:val="33B37CE0"/>
    <w:rsid w:val="33BE2403"/>
    <w:rsid w:val="33C002E5"/>
    <w:rsid w:val="33C10586"/>
    <w:rsid w:val="33C42658"/>
    <w:rsid w:val="33C5436D"/>
    <w:rsid w:val="33D140C6"/>
    <w:rsid w:val="33E11E44"/>
    <w:rsid w:val="33F04B34"/>
    <w:rsid w:val="33F82E7C"/>
    <w:rsid w:val="33F96F49"/>
    <w:rsid w:val="3401287B"/>
    <w:rsid w:val="34026DBA"/>
    <w:rsid w:val="34037F68"/>
    <w:rsid w:val="34104FE1"/>
    <w:rsid w:val="34127E9F"/>
    <w:rsid w:val="34142314"/>
    <w:rsid w:val="341B7B78"/>
    <w:rsid w:val="341F37EE"/>
    <w:rsid w:val="34247F04"/>
    <w:rsid w:val="3428319F"/>
    <w:rsid w:val="34300463"/>
    <w:rsid w:val="3437231B"/>
    <w:rsid w:val="343B5346"/>
    <w:rsid w:val="34401356"/>
    <w:rsid w:val="344A1512"/>
    <w:rsid w:val="346723A2"/>
    <w:rsid w:val="346B7644"/>
    <w:rsid w:val="34704450"/>
    <w:rsid w:val="347F5B9E"/>
    <w:rsid w:val="34874D6F"/>
    <w:rsid w:val="349A25C9"/>
    <w:rsid w:val="349F03D5"/>
    <w:rsid w:val="34AD17FF"/>
    <w:rsid w:val="34B05F6A"/>
    <w:rsid w:val="34BF6DFA"/>
    <w:rsid w:val="34C74FD9"/>
    <w:rsid w:val="34F00294"/>
    <w:rsid w:val="34F064D0"/>
    <w:rsid w:val="34FB25C3"/>
    <w:rsid w:val="35024EF3"/>
    <w:rsid w:val="35041D42"/>
    <w:rsid w:val="350A5511"/>
    <w:rsid w:val="35287C60"/>
    <w:rsid w:val="354053B1"/>
    <w:rsid w:val="354B7D3B"/>
    <w:rsid w:val="3551261E"/>
    <w:rsid w:val="35596833"/>
    <w:rsid w:val="355B4D46"/>
    <w:rsid w:val="355E0AED"/>
    <w:rsid w:val="355E4587"/>
    <w:rsid w:val="3560095F"/>
    <w:rsid w:val="35612185"/>
    <w:rsid w:val="356C6DD2"/>
    <w:rsid w:val="357D3286"/>
    <w:rsid w:val="3598767C"/>
    <w:rsid w:val="35A40E62"/>
    <w:rsid w:val="35A50468"/>
    <w:rsid w:val="35A70557"/>
    <w:rsid w:val="35AB53E1"/>
    <w:rsid w:val="35AD4C84"/>
    <w:rsid w:val="35B071C6"/>
    <w:rsid w:val="35B11532"/>
    <w:rsid w:val="35B96835"/>
    <w:rsid w:val="360D0AA3"/>
    <w:rsid w:val="361B0D26"/>
    <w:rsid w:val="361B55B6"/>
    <w:rsid w:val="362205C9"/>
    <w:rsid w:val="36377D74"/>
    <w:rsid w:val="364039B6"/>
    <w:rsid w:val="36463BB8"/>
    <w:rsid w:val="364D5FA1"/>
    <w:rsid w:val="365C6A64"/>
    <w:rsid w:val="365E6DE0"/>
    <w:rsid w:val="36603730"/>
    <w:rsid w:val="36614DCD"/>
    <w:rsid w:val="36660454"/>
    <w:rsid w:val="3678661E"/>
    <w:rsid w:val="36813C0B"/>
    <w:rsid w:val="36914A77"/>
    <w:rsid w:val="36923102"/>
    <w:rsid w:val="369B55DD"/>
    <w:rsid w:val="36A333BE"/>
    <w:rsid w:val="36C40D2D"/>
    <w:rsid w:val="36CE3921"/>
    <w:rsid w:val="36D46927"/>
    <w:rsid w:val="36D52E8E"/>
    <w:rsid w:val="36D52F5E"/>
    <w:rsid w:val="36EF3551"/>
    <w:rsid w:val="36F37090"/>
    <w:rsid w:val="370C6EC3"/>
    <w:rsid w:val="370F7BDA"/>
    <w:rsid w:val="371A7FF6"/>
    <w:rsid w:val="37222982"/>
    <w:rsid w:val="374E77B3"/>
    <w:rsid w:val="375A5E37"/>
    <w:rsid w:val="375C303F"/>
    <w:rsid w:val="375E44AA"/>
    <w:rsid w:val="37624A7C"/>
    <w:rsid w:val="37732509"/>
    <w:rsid w:val="37732BEF"/>
    <w:rsid w:val="377553AE"/>
    <w:rsid w:val="378453EB"/>
    <w:rsid w:val="378B7793"/>
    <w:rsid w:val="379B43F7"/>
    <w:rsid w:val="379F590B"/>
    <w:rsid w:val="37AC297E"/>
    <w:rsid w:val="37B026F5"/>
    <w:rsid w:val="37BD7B0B"/>
    <w:rsid w:val="37CB07BF"/>
    <w:rsid w:val="37D6353B"/>
    <w:rsid w:val="37D9075D"/>
    <w:rsid w:val="37DF6221"/>
    <w:rsid w:val="37E230EE"/>
    <w:rsid w:val="37E25EBB"/>
    <w:rsid w:val="38063BC8"/>
    <w:rsid w:val="380E1948"/>
    <w:rsid w:val="380F318E"/>
    <w:rsid w:val="380F373A"/>
    <w:rsid w:val="383832DB"/>
    <w:rsid w:val="384025D1"/>
    <w:rsid w:val="3856719E"/>
    <w:rsid w:val="38610C25"/>
    <w:rsid w:val="38673BFA"/>
    <w:rsid w:val="387352A7"/>
    <w:rsid w:val="387C2002"/>
    <w:rsid w:val="38930DFD"/>
    <w:rsid w:val="38972202"/>
    <w:rsid w:val="389A56FF"/>
    <w:rsid w:val="389B0B40"/>
    <w:rsid w:val="38A9284D"/>
    <w:rsid w:val="38BA50B4"/>
    <w:rsid w:val="38BB6BA9"/>
    <w:rsid w:val="38C56969"/>
    <w:rsid w:val="38D9331B"/>
    <w:rsid w:val="38E202C9"/>
    <w:rsid w:val="38EB7276"/>
    <w:rsid w:val="39055F34"/>
    <w:rsid w:val="3908563D"/>
    <w:rsid w:val="390E6F9E"/>
    <w:rsid w:val="390F6487"/>
    <w:rsid w:val="39151BF5"/>
    <w:rsid w:val="392D66EE"/>
    <w:rsid w:val="39342CA5"/>
    <w:rsid w:val="3951232F"/>
    <w:rsid w:val="39554BD3"/>
    <w:rsid w:val="39557148"/>
    <w:rsid w:val="395F50EF"/>
    <w:rsid w:val="39601A9E"/>
    <w:rsid w:val="39602D23"/>
    <w:rsid w:val="396A6CBB"/>
    <w:rsid w:val="39797CBB"/>
    <w:rsid w:val="39863B4E"/>
    <w:rsid w:val="398D240C"/>
    <w:rsid w:val="39940837"/>
    <w:rsid w:val="39AB33DE"/>
    <w:rsid w:val="39AF7C0F"/>
    <w:rsid w:val="39B57321"/>
    <w:rsid w:val="39C857FF"/>
    <w:rsid w:val="39C95F7A"/>
    <w:rsid w:val="39E218FB"/>
    <w:rsid w:val="39E46A4D"/>
    <w:rsid w:val="39F52C1E"/>
    <w:rsid w:val="39FC0B95"/>
    <w:rsid w:val="39FE29AF"/>
    <w:rsid w:val="3A132500"/>
    <w:rsid w:val="3A2C5835"/>
    <w:rsid w:val="3A2C6D1A"/>
    <w:rsid w:val="3A413E28"/>
    <w:rsid w:val="3A62254D"/>
    <w:rsid w:val="3A677ABE"/>
    <w:rsid w:val="3A6A1CAB"/>
    <w:rsid w:val="3A6B0151"/>
    <w:rsid w:val="3A6E0F1A"/>
    <w:rsid w:val="3A7773C6"/>
    <w:rsid w:val="3A9928A9"/>
    <w:rsid w:val="3AA4287F"/>
    <w:rsid w:val="3AA62324"/>
    <w:rsid w:val="3AB32A10"/>
    <w:rsid w:val="3AB573CF"/>
    <w:rsid w:val="3ABB56AC"/>
    <w:rsid w:val="3ABD436C"/>
    <w:rsid w:val="3AC96AC3"/>
    <w:rsid w:val="3AD12A11"/>
    <w:rsid w:val="3AD53D4C"/>
    <w:rsid w:val="3AD85702"/>
    <w:rsid w:val="3AE60D9D"/>
    <w:rsid w:val="3AEE2044"/>
    <w:rsid w:val="3AEF2523"/>
    <w:rsid w:val="3AF87F4F"/>
    <w:rsid w:val="3AFC2052"/>
    <w:rsid w:val="3B020B8B"/>
    <w:rsid w:val="3B037C28"/>
    <w:rsid w:val="3B061511"/>
    <w:rsid w:val="3B095680"/>
    <w:rsid w:val="3B1259DC"/>
    <w:rsid w:val="3B1F2A24"/>
    <w:rsid w:val="3B235052"/>
    <w:rsid w:val="3B2B6776"/>
    <w:rsid w:val="3B2C162E"/>
    <w:rsid w:val="3B3B59B8"/>
    <w:rsid w:val="3B3D79BF"/>
    <w:rsid w:val="3B42176B"/>
    <w:rsid w:val="3B4237F1"/>
    <w:rsid w:val="3B476C09"/>
    <w:rsid w:val="3B4E76FA"/>
    <w:rsid w:val="3B595C0B"/>
    <w:rsid w:val="3B612122"/>
    <w:rsid w:val="3B620D2D"/>
    <w:rsid w:val="3B7A152C"/>
    <w:rsid w:val="3B7F66EF"/>
    <w:rsid w:val="3B883928"/>
    <w:rsid w:val="3B8A5916"/>
    <w:rsid w:val="3B8F563D"/>
    <w:rsid w:val="3B92249C"/>
    <w:rsid w:val="3B96344F"/>
    <w:rsid w:val="3B975FF0"/>
    <w:rsid w:val="3B9846A6"/>
    <w:rsid w:val="3B9F3927"/>
    <w:rsid w:val="3BA46FCF"/>
    <w:rsid w:val="3BBB61A2"/>
    <w:rsid w:val="3BBF7047"/>
    <w:rsid w:val="3BC342EC"/>
    <w:rsid w:val="3BC533E9"/>
    <w:rsid w:val="3BC901FA"/>
    <w:rsid w:val="3BC9082E"/>
    <w:rsid w:val="3BD437B9"/>
    <w:rsid w:val="3C0B1A44"/>
    <w:rsid w:val="3C0C7DE5"/>
    <w:rsid w:val="3C1331BE"/>
    <w:rsid w:val="3C135A10"/>
    <w:rsid w:val="3C295040"/>
    <w:rsid w:val="3C2B7E2C"/>
    <w:rsid w:val="3C361023"/>
    <w:rsid w:val="3C3B408C"/>
    <w:rsid w:val="3C4164E9"/>
    <w:rsid w:val="3C4C50EF"/>
    <w:rsid w:val="3C4D2FA2"/>
    <w:rsid w:val="3C52677B"/>
    <w:rsid w:val="3C5F3B3D"/>
    <w:rsid w:val="3C643BFC"/>
    <w:rsid w:val="3C695C65"/>
    <w:rsid w:val="3C73607D"/>
    <w:rsid w:val="3C74413B"/>
    <w:rsid w:val="3C7B1092"/>
    <w:rsid w:val="3C871875"/>
    <w:rsid w:val="3C8F4AA2"/>
    <w:rsid w:val="3C95780A"/>
    <w:rsid w:val="3C960018"/>
    <w:rsid w:val="3CA01257"/>
    <w:rsid w:val="3CC20621"/>
    <w:rsid w:val="3CCE237E"/>
    <w:rsid w:val="3CE650B7"/>
    <w:rsid w:val="3CEE2521"/>
    <w:rsid w:val="3CF27B5E"/>
    <w:rsid w:val="3CF551FE"/>
    <w:rsid w:val="3CFA34FC"/>
    <w:rsid w:val="3CFC121C"/>
    <w:rsid w:val="3D0034FF"/>
    <w:rsid w:val="3D007B0F"/>
    <w:rsid w:val="3D0862FD"/>
    <w:rsid w:val="3D266D45"/>
    <w:rsid w:val="3D2C17CD"/>
    <w:rsid w:val="3D3457C2"/>
    <w:rsid w:val="3D3E2685"/>
    <w:rsid w:val="3D4227BD"/>
    <w:rsid w:val="3D4A4869"/>
    <w:rsid w:val="3D5042D9"/>
    <w:rsid w:val="3D622189"/>
    <w:rsid w:val="3D741DC5"/>
    <w:rsid w:val="3D794528"/>
    <w:rsid w:val="3D8340A0"/>
    <w:rsid w:val="3D912C8B"/>
    <w:rsid w:val="3D9574FC"/>
    <w:rsid w:val="3D981E73"/>
    <w:rsid w:val="3D9F21ED"/>
    <w:rsid w:val="3DAA54C7"/>
    <w:rsid w:val="3DB11317"/>
    <w:rsid w:val="3DBB273D"/>
    <w:rsid w:val="3DCA78EB"/>
    <w:rsid w:val="3DCE5AAF"/>
    <w:rsid w:val="3DE02508"/>
    <w:rsid w:val="3DE35E53"/>
    <w:rsid w:val="3DE62DFB"/>
    <w:rsid w:val="3DE6476C"/>
    <w:rsid w:val="3DE737EC"/>
    <w:rsid w:val="3DEB3EC1"/>
    <w:rsid w:val="3DF66050"/>
    <w:rsid w:val="3DF945BA"/>
    <w:rsid w:val="3E122043"/>
    <w:rsid w:val="3E122BC9"/>
    <w:rsid w:val="3E157F46"/>
    <w:rsid w:val="3E1C1394"/>
    <w:rsid w:val="3E284E3A"/>
    <w:rsid w:val="3E2B2B11"/>
    <w:rsid w:val="3E2E25FA"/>
    <w:rsid w:val="3E3B3D9C"/>
    <w:rsid w:val="3E3C7F44"/>
    <w:rsid w:val="3E495004"/>
    <w:rsid w:val="3E4B355F"/>
    <w:rsid w:val="3E4C4C66"/>
    <w:rsid w:val="3E60718E"/>
    <w:rsid w:val="3E685939"/>
    <w:rsid w:val="3E685BF0"/>
    <w:rsid w:val="3E6B450C"/>
    <w:rsid w:val="3E6E7011"/>
    <w:rsid w:val="3E7B1B0F"/>
    <w:rsid w:val="3E816D3B"/>
    <w:rsid w:val="3EA30820"/>
    <w:rsid w:val="3EA37176"/>
    <w:rsid w:val="3EAB49B9"/>
    <w:rsid w:val="3EB536BF"/>
    <w:rsid w:val="3EB675CA"/>
    <w:rsid w:val="3EBD1DC6"/>
    <w:rsid w:val="3EC32EDD"/>
    <w:rsid w:val="3ECE0B01"/>
    <w:rsid w:val="3EDE4B22"/>
    <w:rsid w:val="3EE10D38"/>
    <w:rsid w:val="3EE45731"/>
    <w:rsid w:val="3EE62CAC"/>
    <w:rsid w:val="3EE91D09"/>
    <w:rsid w:val="3EF1368C"/>
    <w:rsid w:val="3EF14318"/>
    <w:rsid w:val="3EFE0752"/>
    <w:rsid w:val="3F112BAB"/>
    <w:rsid w:val="3F1C126B"/>
    <w:rsid w:val="3F1F34AD"/>
    <w:rsid w:val="3F222F12"/>
    <w:rsid w:val="3F343376"/>
    <w:rsid w:val="3F416397"/>
    <w:rsid w:val="3F674F37"/>
    <w:rsid w:val="3F6757A6"/>
    <w:rsid w:val="3F67782D"/>
    <w:rsid w:val="3F6B5FBA"/>
    <w:rsid w:val="3F6E0B9E"/>
    <w:rsid w:val="3F6F4AFC"/>
    <w:rsid w:val="3F782487"/>
    <w:rsid w:val="3F8364A1"/>
    <w:rsid w:val="3F83717A"/>
    <w:rsid w:val="3F852621"/>
    <w:rsid w:val="3F8965A9"/>
    <w:rsid w:val="3F9B4DFC"/>
    <w:rsid w:val="3FAA74E8"/>
    <w:rsid w:val="3FAF6A2F"/>
    <w:rsid w:val="3FB85FD5"/>
    <w:rsid w:val="3FC91C36"/>
    <w:rsid w:val="3FC93BE6"/>
    <w:rsid w:val="3FCA26AE"/>
    <w:rsid w:val="3FD47518"/>
    <w:rsid w:val="3FD80EB0"/>
    <w:rsid w:val="3FDA016E"/>
    <w:rsid w:val="3FDA2B59"/>
    <w:rsid w:val="3FF70117"/>
    <w:rsid w:val="3FFF690F"/>
    <w:rsid w:val="40034D87"/>
    <w:rsid w:val="40044E0D"/>
    <w:rsid w:val="4015726F"/>
    <w:rsid w:val="401C2736"/>
    <w:rsid w:val="4021419E"/>
    <w:rsid w:val="40446F2D"/>
    <w:rsid w:val="40452F44"/>
    <w:rsid w:val="404850AF"/>
    <w:rsid w:val="405A699A"/>
    <w:rsid w:val="405C0C03"/>
    <w:rsid w:val="405D5CA3"/>
    <w:rsid w:val="4065436B"/>
    <w:rsid w:val="406F1547"/>
    <w:rsid w:val="4078211E"/>
    <w:rsid w:val="407E5AA6"/>
    <w:rsid w:val="4097157F"/>
    <w:rsid w:val="409C1D73"/>
    <w:rsid w:val="40A64C4D"/>
    <w:rsid w:val="40A77E6F"/>
    <w:rsid w:val="40A8280F"/>
    <w:rsid w:val="40AA31EE"/>
    <w:rsid w:val="40AE5646"/>
    <w:rsid w:val="40CE6125"/>
    <w:rsid w:val="40D368AA"/>
    <w:rsid w:val="40D83F60"/>
    <w:rsid w:val="40E155A4"/>
    <w:rsid w:val="40E85511"/>
    <w:rsid w:val="40E85D6C"/>
    <w:rsid w:val="40E92154"/>
    <w:rsid w:val="40E94821"/>
    <w:rsid w:val="40F231BF"/>
    <w:rsid w:val="40F41DC4"/>
    <w:rsid w:val="410442A0"/>
    <w:rsid w:val="410B6D99"/>
    <w:rsid w:val="41111BBA"/>
    <w:rsid w:val="4114098F"/>
    <w:rsid w:val="41192774"/>
    <w:rsid w:val="411B2FDA"/>
    <w:rsid w:val="41300E70"/>
    <w:rsid w:val="41311C44"/>
    <w:rsid w:val="413204F5"/>
    <w:rsid w:val="414A5FD6"/>
    <w:rsid w:val="41506831"/>
    <w:rsid w:val="41665E9C"/>
    <w:rsid w:val="41685AB4"/>
    <w:rsid w:val="416D26E0"/>
    <w:rsid w:val="416F56B6"/>
    <w:rsid w:val="4172651C"/>
    <w:rsid w:val="4175433C"/>
    <w:rsid w:val="417B06BC"/>
    <w:rsid w:val="417B3C79"/>
    <w:rsid w:val="417C53CF"/>
    <w:rsid w:val="417F5450"/>
    <w:rsid w:val="41967A6C"/>
    <w:rsid w:val="419A5C9A"/>
    <w:rsid w:val="41A57CB2"/>
    <w:rsid w:val="41A61532"/>
    <w:rsid w:val="41B0438C"/>
    <w:rsid w:val="41DC1006"/>
    <w:rsid w:val="41E7042F"/>
    <w:rsid w:val="41FE0EE8"/>
    <w:rsid w:val="42055B21"/>
    <w:rsid w:val="42232421"/>
    <w:rsid w:val="423475B7"/>
    <w:rsid w:val="42403753"/>
    <w:rsid w:val="4247148E"/>
    <w:rsid w:val="424D72FD"/>
    <w:rsid w:val="42644764"/>
    <w:rsid w:val="426E28C1"/>
    <w:rsid w:val="42795E1B"/>
    <w:rsid w:val="427C4548"/>
    <w:rsid w:val="42971789"/>
    <w:rsid w:val="42A27DC1"/>
    <w:rsid w:val="42C42505"/>
    <w:rsid w:val="42C43D63"/>
    <w:rsid w:val="42CD2DA7"/>
    <w:rsid w:val="42D0520C"/>
    <w:rsid w:val="42D641AC"/>
    <w:rsid w:val="42D6677C"/>
    <w:rsid w:val="42D87728"/>
    <w:rsid w:val="42DD1975"/>
    <w:rsid w:val="42E62792"/>
    <w:rsid w:val="42E802A6"/>
    <w:rsid w:val="42E82776"/>
    <w:rsid w:val="42F75A29"/>
    <w:rsid w:val="430A0B54"/>
    <w:rsid w:val="430C0AD5"/>
    <w:rsid w:val="4313423E"/>
    <w:rsid w:val="43137241"/>
    <w:rsid w:val="43152C0A"/>
    <w:rsid w:val="431977D7"/>
    <w:rsid w:val="431A5BEA"/>
    <w:rsid w:val="431C7B6D"/>
    <w:rsid w:val="431D5701"/>
    <w:rsid w:val="432B4B07"/>
    <w:rsid w:val="4342130E"/>
    <w:rsid w:val="43441F75"/>
    <w:rsid w:val="435B13FB"/>
    <w:rsid w:val="43660DE3"/>
    <w:rsid w:val="436E5EE9"/>
    <w:rsid w:val="437E7A16"/>
    <w:rsid w:val="438C16A4"/>
    <w:rsid w:val="438D36D0"/>
    <w:rsid w:val="438E0140"/>
    <w:rsid w:val="439054CF"/>
    <w:rsid w:val="43996429"/>
    <w:rsid w:val="43A5752C"/>
    <w:rsid w:val="43B254E4"/>
    <w:rsid w:val="43CE1C7A"/>
    <w:rsid w:val="43D34CB1"/>
    <w:rsid w:val="43D93B0F"/>
    <w:rsid w:val="43ED0FAE"/>
    <w:rsid w:val="43F73761"/>
    <w:rsid w:val="440125F7"/>
    <w:rsid w:val="440E70B7"/>
    <w:rsid w:val="44173C24"/>
    <w:rsid w:val="44273DC6"/>
    <w:rsid w:val="442742CB"/>
    <w:rsid w:val="44295EBE"/>
    <w:rsid w:val="442D59F0"/>
    <w:rsid w:val="442E05A3"/>
    <w:rsid w:val="443228B2"/>
    <w:rsid w:val="4442062D"/>
    <w:rsid w:val="44431C0D"/>
    <w:rsid w:val="4443386F"/>
    <w:rsid w:val="44434272"/>
    <w:rsid w:val="444B13C8"/>
    <w:rsid w:val="444B4787"/>
    <w:rsid w:val="444C6317"/>
    <w:rsid w:val="44575A4C"/>
    <w:rsid w:val="445762D2"/>
    <w:rsid w:val="445D3752"/>
    <w:rsid w:val="44666D0E"/>
    <w:rsid w:val="4478030B"/>
    <w:rsid w:val="44813C79"/>
    <w:rsid w:val="448D43B8"/>
    <w:rsid w:val="44921150"/>
    <w:rsid w:val="44924E4D"/>
    <w:rsid w:val="449620E3"/>
    <w:rsid w:val="44AC348B"/>
    <w:rsid w:val="44B306C5"/>
    <w:rsid w:val="44B65F7D"/>
    <w:rsid w:val="44D54BF8"/>
    <w:rsid w:val="44E31121"/>
    <w:rsid w:val="44EA6AD2"/>
    <w:rsid w:val="4503238A"/>
    <w:rsid w:val="45051DD8"/>
    <w:rsid w:val="45153835"/>
    <w:rsid w:val="45166764"/>
    <w:rsid w:val="45243149"/>
    <w:rsid w:val="452D0B87"/>
    <w:rsid w:val="45417955"/>
    <w:rsid w:val="454D3489"/>
    <w:rsid w:val="45507761"/>
    <w:rsid w:val="45593767"/>
    <w:rsid w:val="455A6E95"/>
    <w:rsid w:val="45663EEB"/>
    <w:rsid w:val="45716B1A"/>
    <w:rsid w:val="45745517"/>
    <w:rsid w:val="45762201"/>
    <w:rsid w:val="4579210A"/>
    <w:rsid w:val="4583515F"/>
    <w:rsid w:val="458E73E7"/>
    <w:rsid w:val="4592297D"/>
    <w:rsid w:val="45940838"/>
    <w:rsid w:val="45AD07A5"/>
    <w:rsid w:val="45BA1960"/>
    <w:rsid w:val="45C067A8"/>
    <w:rsid w:val="45E21B89"/>
    <w:rsid w:val="45F4515D"/>
    <w:rsid w:val="45F52D20"/>
    <w:rsid w:val="45F65160"/>
    <w:rsid w:val="45F815C5"/>
    <w:rsid w:val="46027639"/>
    <w:rsid w:val="46045147"/>
    <w:rsid w:val="460B0EE6"/>
    <w:rsid w:val="460D7DF9"/>
    <w:rsid w:val="461C435C"/>
    <w:rsid w:val="461F3DCE"/>
    <w:rsid w:val="466B02EF"/>
    <w:rsid w:val="467A5BDA"/>
    <w:rsid w:val="467D6150"/>
    <w:rsid w:val="46846F3C"/>
    <w:rsid w:val="468729DA"/>
    <w:rsid w:val="46874228"/>
    <w:rsid w:val="4688257D"/>
    <w:rsid w:val="468A6E7F"/>
    <w:rsid w:val="46930575"/>
    <w:rsid w:val="469C439A"/>
    <w:rsid w:val="469D2A5A"/>
    <w:rsid w:val="46AC32E6"/>
    <w:rsid w:val="46C81780"/>
    <w:rsid w:val="46D51DCB"/>
    <w:rsid w:val="46E60DAF"/>
    <w:rsid w:val="46EA7EB1"/>
    <w:rsid w:val="46EF7A70"/>
    <w:rsid w:val="46F05D58"/>
    <w:rsid w:val="46F92628"/>
    <w:rsid w:val="46FA2B02"/>
    <w:rsid w:val="46FE4DA8"/>
    <w:rsid w:val="470162B0"/>
    <w:rsid w:val="4709381A"/>
    <w:rsid w:val="470A5190"/>
    <w:rsid w:val="4720420F"/>
    <w:rsid w:val="4723002D"/>
    <w:rsid w:val="47445F99"/>
    <w:rsid w:val="47526012"/>
    <w:rsid w:val="47526A29"/>
    <w:rsid w:val="4761199A"/>
    <w:rsid w:val="477A204A"/>
    <w:rsid w:val="478252D0"/>
    <w:rsid w:val="47830C2D"/>
    <w:rsid w:val="479176E3"/>
    <w:rsid w:val="4797621D"/>
    <w:rsid w:val="47991E2C"/>
    <w:rsid w:val="47B66CCF"/>
    <w:rsid w:val="47B87321"/>
    <w:rsid w:val="47BD16CC"/>
    <w:rsid w:val="47C34B31"/>
    <w:rsid w:val="47C71CA1"/>
    <w:rsid w:val="47D84A23"/>
    <w:rsid w:val="47F117E6"/>
    <w:rsid w:val="47F66480"/>
    <w:rsid w:val="480202B3"/>
    <w:rsid w:val="48023400"/>
    <w:rsid w:val="48074490"/>
    <w:rsid w:val="481560C6"/>
    <w:rsid w:val="48476746"/>
    <w:rsid w:val="484D5041"/>
    <w:rsid w:val="48504CF8"/>
    <w:rsid w:val="485058C7"/>
    <w:rsid w:val="48540967"/>
    <w:rsid w:val="487C103F"/>
    <w:rsid w:val="48930F02"/>
    <w:rsid w:val="489E1B70"/>
    <w:rsid w:val="48B601DE"/>
    <w:rsid w:val="48C119F7"/>
    <w:rsid w:val="48C36988"/>
    <w:rsid w:val="48C82412"/>
    <w:rsid w:val="48D93E38"/>
    <w:rsid w:val="48DD62DE"/>
    <w:rsid w:val="48F83619"/>
    <w:rsid w:val="490E60CF"/>
    <w:rsid w:val="491310F6"/>
    <w:rsid w:val="492C1753"/>
    <w:rsid w:val="4938051C"/>
    <w:rsid w:val="494D086B"/>
    <w:rsid w:val="49564510"/>
    <w:rsid w:val="49630C79"/>
    <w:rsid w:val="4968382C"/>
    <w:rsid w:val="497018F9"/>
    <w:rsid w:val="49704D8C"/>
    <w:rsid w:val="49856E88"/>
    <w:rsid w:val="49873A95"/>
    <w:rsid w:val="498E7DC5"/>
    <w:rsid w:val="498F66B8"/>
    <w:rsid w:val="4998109B"/>
    <w:rsid w:val="499C7BBC"/>
    <w:rsid w:val="49AC7AF8"/>
    <w:rsid w:val="49B81C22"/>
    <w:rsid w:val="49D84D77"/>
    <w:rsid w:val="49E20248"/>
    <w:rsid w:val="49E64712"/>
    <w:rsid w:val="49EC4703"/>
    <w:rsid w:val="49FA062A"/>
    <w:rsid w:val="4A01565F"/>
    <w:rsid w:val="4A061940"/>
    <w:rsid w:val="4A083A8D"/>
    <w:rsid w:val="4A0A20F5"/>
    <w:rsid w:val="4A103301"/>
    <w:rsid w:val="4A1405E6"/>
    <w:rsid w:val="4A26437D"/>
    <w:rsid w:val="4A265E9F"/>
    <w:rsid w:val="4A354243"/>
    <w:rsid w:val="4A362B5F"/>
    <w:rsid w:val="4A4A526D"/>
    <w:rsid w:val="4A501446"/>
    <w:rsid w:val="4A527E9D"/>
    <w:rsid w:val="4A637229"/>
    <w:rsid w:val="4A7027D9"/>
    <w:rsid w:val="4A7C6728"/>
    <w:rsid w:val="4A8243FB"/>
    <w:rsid w:val="4A8A3BEA"/>
    <w:rsid w:val="4A9560A3"/>
    <w:rsid w:val="4AA03226"/>
    <w:rsid w:val="4ABC5BFA"/>
    <w:rsid w:val="4ABE0E7D"/>
    <w:rsid w:val="4AC148BC"/>
    <w:rsid w:val="4AC218FD"/>
    <w:rsid w:val="4AC269F6"/>
    <w:rsid w:val="4AC72263"/>
    <w:rsid w:val="4AD50C05"/>
    <w:rsid w:val="4AD510FC"/>
    <w:rsid w:val="4AD82774"/>
    <w:rsid w:val="4ADE05EB"/>
    <w:rsid w:val="4AE66D14"/>
    <w:rsid w:val="4AF65CAD"/>
    <w:rsid w:val="4AF933B9"/>
    <w:rsid w:val="4B005A9C"/>
    <w:rsid w:val="4B031E95"/>
    <w:rsid w:val="4B0E077E"/>
    <w:rsid w:val="4B2059F4"/>
    <w:rsid w:val="4B300A86"/>
    <w:rsid w:val="4B32528B"/>
    <w:rsid w:val="4B4017C0"/>
    <w:rsid w:val="4B4313AA"/>
    <w:rsid w:val="4B450F6C"/>
    <w:rsid w:val="4B534F8C"/>
    <w:rsid w:val="4B5956AE"/>
    <w:rsid w:val="4B5D59F7"/>
    <w:rsid w:val="4B61321D"/>
    <w:rsid w:val="4B614ADF"/>
    <w:rsid w:val="4B626A35"/>
    <w:rsid w:val="4B647E2A"/>
    <w:rsid w:val="4B6E6BF7"/>
    <w:rsid w:val="4B752A5D"/>
    <w:rsid w:val="4B791E85"/>
    <w:rsid w:val="4B826E89"/>
    <w:rsid w:val="4B85762A"/>
    <w:rsid w:val="4B8742EA"/>
    <w:rsid w:val="4B877205"/>
    <w:rsid w:val="4B892A9C"/>
    <w:rsid w:val="4B8D27BB"/>
    <w:rsid w:val="4B9007E3"/>
    <w:rsid w:val="4BA02148"/>
    <w:rsid w:val="4BAE0D25"/>
    <w:rsid w:val="4BB050FB"/>
    <w:rsid w:val="4BB11685"/>
    <w:rsid w:val="4BB322CA"/>
    <w:rsid w:val="4BC857C7"/>
    <w:rsid w:val="4BD420A5"/>
    <w:rsid w:val="4BDD6D64"/>
    <w:rsid w:val="4BEE67F3"/>
    <w:rsid w:val="4BF06E36"/>
    <w:rsid w:val="4C0C0A39"/>
    <w:rsid w:val="4C156F05"/>
    <w:rsid w:val="4C19545C"/>
    <w:rsid w:val="4C23047A"/>
    <w:rsid w:val="4C366824"/>
    <w:rsid w:val="4C3B4B9B"/>
    <w:rsid w:val="4C4137B6"/>
    <w:rsid w:val="4C4829B3"/>
    <w:rsid w:val="4C51404D"/>
    <w:rsid w:val="4C5D40C3"/>
    <w:rsid w:val="4C5E24EF"/>
    <w:rsid w:val="4C656EEC"/>
    <w:rsid w:val="4C667696"/>
    <w:rsid w:val="4C6E660D"/>
    <w:rsid w:val="4C7C21DF"/>
    <w:rsid w:val="4C7D0927"/>
    <w:rsid w:val="4C8A231E"/>
    <w:rsid w:val="4C8A6353"/>
    <w:rsid w:val="4C8E54BA"/>
    <w:rsid w:val="4CAE6E76"/>
    <w:rsid w:val="4CB56E25"/>
    <w:rsid w:val="4CB742F4"/>
    <w:rsid w:val="4CBA46E5"/>
    <w:rsid w:val="4CD376C6"/>
    <w:rsid w:val="4CD476E8"/>
    <w:rsid w:val="4CE36941"/>
    <w:rsid w:val="4CE86C0A"/>
    <w:rsid w:val="4CEA2540"/>
    <w:rsid w:val="4CFB624F"/>
    <w:rsid w:val="4D06082E"/>
    <w:rsid w:val="4D1929D8"/>
    <w:rsid w:val="4D1C40D8"/>
    <w:rsid w:val="4D1E02ED"/>
    <w:rsid w:val="4D245BE9"/>
    <w:rsid w:val="4D32789A"/>
    <w:rsid w:val="4D4870FC"/>
    <w:rsid w:val="4D5C6775"/>
    <w:rsid w:val="4D5D4819"/>
    <w:rsid w:val="4D677D59"/>
    <w:rsid w:val="4D6D2336"/>
    <w:rsid w:val="4D712074"/>
    <w:rsid w:val="4D721B02"/>
    <w:rsid w:val="4D916408"/>
    <w:rsid w:val="4D9A39E2"/>
    <w:rsid w:val="4D9D3769"/>
    <w:rsid w:val="4DA0567D"/>
    <w:rsid w:val="4DA3514E"/>
    <w:rsid w:val="4DA71233"/>
    <w:rsid w:val="4DBB6345"/>
    <w:rsid w:val="4DCB50E0"/>
    <w:rsid w:val="4DCD423F"/>
    <w:rsid w:val="4DD10D49"/>
    <w:rsid w:val="4DD156CF"/>
    <w:rsid w:val="4DDD59E7"/>
    <w:rsid w:val="4DDE1D39"/>
    <w:rsid w:val="4DE644C9"/>
    <w:rsid w:val="4DE87CD2"/>
    <w:rsid w:val="4DFB5FB2"/>
    <w:rsid w:val="4DFC5E01"/>
    <w:rsid w:val="4E137107"/>
    <w:rsid w:val="4E137784"/>
    <w:rsid w:val="4E207E6A"/>
    <w:rsid w:val="4E322FBE"/>
    <w:rsid w:val="4E345607"/>
    <w:rsid w:val="4E3F2C08"/>
    <w:rsid w:val="4E5D09B5"/>
    <w:rsid w:val="4E71436F"/>
    <w:rsid w:val="4E7A5054"/>
    <w:rsid w:val="4E7F76BF"/>
    <w:rsid w:val="4E834E46"/>
    <w:rsid w:val="4EAB335F"/>
    <w:rsid w:val="4EAF7264"/>
    <w:rsid w:val="4EB02299"/>
    <w:rsid w:val="4EB37E47"/>
    <w:rsid w:val="4EBB67B8"/>
    <w:rsid w:val="4EBD0DAC"/>
    <w:rsid w:val="4ED25BB4"/>
    <w:rsid w:val="4EDE196E"/>
    <w:rsid w:val="4EE27E21"/>
    <w:rsid w:val="4EF0351F"/>
    <w:rsid w:val="4EF6448A"/>
    <w:rsid w:val="4EFF3AB0"/>
    <w:rsid w:val="4EFF5EB6"/>
    <w:rsid w:val="4EFF63A8"/>
    <w:rsid w:val="4F1116EC"/>
    <w:rsid w:val="4F1659A6"/>
    <w:rsid w:val="4F360F21"/>
    <w:rsid w:val="4F481353"/>
    <w:rsid w:val="4F4C5F89"/>
    <w:rsid w:val="4F620588"/>
    <w:rsid w:val="4F6246BB"/>
    <w:rsid w:val="4F6C3BCE"/>
    <w:rsid w:val="4F747A03"/>
    <w:rsid w:val="4F751787"/>
    <w:rsid w:val="4F7C1F97"/>
    <w:rsid w:val="4F7C56DD"/>
    <w:rsid w:val="4F7D4558"/>
    <w:rsid w:val="4F8551E9"/>
    <w:rsid w:val="4F8966B1"/>
    <w:rsid w:val="4F96060F"/>
    <w:rsid w:val="4F966D19"/>
    <w:rsid w:val="4F987E6F"/>
    <w:rsid w:val="4FA24308"/>
    <w:rsid w:val="4FA756D4"/>
    <w:rsid w:val="4FA76E68"/>
    <w:rsid w:val="4FA86065"/>
    <w:rsid w:val="4FA90A73"/>
    <w:rsid w:val="4FBF2FE1"/>
    <w:rsid w:val="4FC17F4E"/>
    <w:rsid w:val="4FCC7D67"/>
    <w:rsid w:val="4FD63A87"/>
    <w:rsid w:val="4FF7124A"/>
    <w:rsid w:val="4FFD49F8"/>
    <w:rsid w:val="500828D5"/>
    <w:rsid w:val="500B10BA"/>
    <w:rsid w:val="501E21BD"/>
    <w:rsid w:val="502E08F2"/>
    <w:rsid w:val="50326893"/>
    <w:rsid w:val="50332AAF"/>
    <w:rsid w:val="503C3929"/>
    <w:rsid w:val="504B6468"/>
    <w:rsid w:val="504F36A2"/>
    <w:rsid w:val="505B02D8"/>
    <w:rsid w:val="505E7866"/>
    <w:rsid w:val="506B122B"/>
    <w:rsid w:val="506E2F6F"/>
    <w:rsid w:val="50786A76"/>
    <w:rsid w:val="507B28BC"/>
    <w:rsid w:val="50824940"/>
    <w:rsid w:val="508357CE"/>
    <w:rsid w:val="508C48EF"/>
    <w:rsid w:val="509026AA"/>
    <w:rsid w:val="5090588E"/>
    <w:rsid w:val="509F351A"/>
    <w:rsid w:val="50A0195B"/>
    <w:rsid w:val="50B446CC"/>
    <w:rsid w:val="50C80ADD"/>
    <w:rsid w:val="50CF1CD0"/>
    <w:rsid w:val="50D37AE6"/>
    <w:rsid w:val="50D86BE9"/>
    <w:rsid w:val="50DC1FE6"/>
    <w:rsid w:val="50E116EB"/>
    <w:rsid w:val="50E5631E"/>
    <w:rsid w:val="50E97DD5"/>
    <w:rsid w:val="50EB61A0"/>
    <w:rsid w:val="50ED2BD0"/>
    <w:rsid w:val="50F4249F"/>
    <w:rsid w:val="510A68D6"/>
    <w:rsid w:val="51145F8D"/>
    <w:rsid w:val="51176CBA"/>
    <w:rsid w:val="511A1F10"/>
    <w:rsid w:val="511A6B09"/>
    <w:rsid w:val="512102AC"/>
    <w:rsid w:val="513B1319"/>
    <w:rsid w:val="513F2806"/>
    <w:rsid w:val="5151751B"/>
    <w:rsid w:val="51550931"/>
    <w:rsid w:val="515F505B"/>
    <w:rsid w:val="516A3D16"/>
    <w:rsid w:val="516F28D0"/>
    <w:rsid w:val="517E6367"/>
    <w:rsid w:val="51861352"/>
    <w:rsid w:val="518D2C74"/>
    <w:rsid w:val="51986786"/>
    <w:rsid w:val="519F55AC"/>
    <w:rsid w:val="51A16021"/>
    <w:rsid w:val="51B610CB"/>
    <w:rsid w:val="51B95919"/>
    <w:rsid w:val="51BD70E6"/>
    <w:rsid w:val="51BF4574"/>
    <w:rsid w:val="51D24B17"/>
    <w:rsid w:val="51D8030F"/>
    <w:rsid w:val="51F7573C"/>
    <w:rsid w:val="51FA289B"/>
    <w:rsid w:val="52037B9F"/>
    <w:rsid w:val="5204785A"/>
    <w:rsid w:val="52091FE0"/>
    <w:rsid w:val="52216568"/>
    <w:rsid w:val="52236A34"/>
    <w:rsid w:val="522D2ABB"/>
    <w:rsid w:val="52350DC6"/>
    <w:rsid w:val="523864F8"/>
    <w:rsid w:val="52431A05"/>
    <w:rsid w:val="5244166E"/>
    <w:rsid w:val="525A4188"/>
    <w:rsid w:val="525D07C8"/>
    <w:rsid w:val="526076EA"/>
    <w:rsid w:val="526668F8"/>
    <w:rsid w:val="5273103B"/>
    <w:rsid w:val="52785326"/>
    <w:rsid w:val="528A6BEE"/>
    <w:rsid w:val="52937831"/>
    <w:rsid w:val="52965D04"/>
    <w:rsid w:val="529D5E08"/>
    <w:rsid w:val="52AC7E2A"/>
    <w:rsid w:val="52B417C4"/>
    <w:rsid w:val="52CB211F"/>
    <w:rsid w:val="52CD2C0B"/>
    <w:rsid w:val="52D06DA9"/>
    <w:rsid w:val="52D573B0"/>
    <w:rsid w:val="52D82FDF"/>
    <w:rsid w:val="52E97633"/>
    <w:rsid w:val="52EC20A0"/>
    <w:rsid w:val="52FC42D6"/>
    <w:rsid w:val="52FC631C"/>
    <w:rsid w:val="52FC6EA3"/>
    <w:rsid w:val="53005CA9"/>
    <w:rsid w:val="53025814"/>
    <w:rsid w:val="53043A05"/>
    <w:rsid w:val="530D6D55"/>
    <w:rsid w:val="530E6996"/>
    <w:rsid w:val="531D0F05"/>
    <w:rsid w:val="5325054F"/>
    <w:rsid w:val="53290824"/>
    <w:rsid w:val="5344535E"/>
    <w:rsid w:val="53535334"/>
    <w:rsid w:val="536E108F"/>
    <w:rsid w:val="537F321B"/>
    <w:rsid w:val="5388520C"/>
    <w:rsid w:val="53913E51"/>
    <w:rsid w:val="539212E5"/>
    <w:rsid w:val="539D76F5"/>
    <w:rsid w:val="53A4342F"/>
    <w:rsid w:val="53A43D91"/>
    <w:rsid w:val="53A5633D"/>
    <w:rsid w:val="53AF4F6D"/>
    <w:rsid w:val="53B41D90"/>
    <w:rsid w:val="53BA64E4"/>
    <w:rsid w:val="53C6322B"/>
    <w:rsid w:val="53D27C34"/>
    <w:rsid w:val="53E140A6"/>
    <w:rsid w:val="53EC15F0"/>
    <w:rsid w:val="53ED3793"/>
    <w:rsid w:val="53EE4321"/>
    <w:rsid w:val="53EF4156"/>
    <w:rsid w:val="54047227"/>
    <w:rsid w:val="54050B1A"/>
    <w:rsid w:val="541319F1"/>
    <w:rsid w:val="54181855"/>
    <w:rsid w:val="54236AAB"/>
    <w:rsid w:val="542D3BD9"/>
    <w:rsid w:val="542F789D"/>
    <w:rsid w:val="5434234E"/>
    <w:rsid w:val="54465499"/>
    <w:rsid w:val="544C1C8E"/>
    <w:rsid w:val="544E63BF"/>
    <w:rsid w:val="54500E26"/>
    <w:rsid w:val="545070DA"/>
    <w:rsid w:val="54694FCB"/>
    <w:rsid w:val="54784D09"/>
    <w:rsid w:val="54807004"/>
    <w:rsid w:val="54812C85"/>
    <w:rsid w:val="54836186"/>
    <w:rsid w:val="54866DAD"/>
    <w:rsid w:val="54894A9F"/>
    <w:rsid w:val="549111CA"/>
    <w:rsid w:val="549B5F10"/>
    <w:rsid w:val="549E7BFB"/>
    <w:rsid w:val="54B25D23"/>
    <w:rsid w:val="54B92FB9"/>
    <w:rsid w:val="54BB637E"/>
    <w:rsid w:val="54BF4C70"/>
    <w:rsid w:val="54C25C68"/>
    <w:rsid w:val="54C2778A"/>
    <w:rsid w:val="54D32804"/>
    <w:rsid w:val="54E16B70"/>
    <w:rsid w:val="54E851E9"/>
    <w:rsid w:val="54EA1E5A"/>
    <w:rsid w:val="54EE249A"/>
    <w:rsid w:val="54F07808"/>
    <w:rsid w:val="54F93D89"/>
    <w:rsid w:val="54FD2B6C"/>
    <w:rsid w:val="5506053F"/>
    <w:rsid w:val="550817E1"/>
    <w:rsid w:val="551A2D0C"/>
    <w:rsid w:val="55392FBA"/>
    <w:rsid w:val="55421023"/>
    <w:rsid w:val="55573C21"/>
    <w:rsid w:val="555F0B82"/>
    <w:rsid w:val="555F4EA3"/>
    <w:rsid w:val="556702AE"/>
    <w:rsid w:val="556C18EA"/>
    <w:rsid w:val="55720574"/>
    <w:rsid w:val="5573324C"/>
    <w:rsid w:val="55774F06"/>
    <w:rsid w:val="558B583B"/>
    <w:rsid w:val="559511BD"/>
    <w:rsid w:val="559927F3"/>
    <w:rsid w:val="559C504C"/>
    <w:rsid w:val="55AA3F52"/>
    <w:rsid w:val="55B40C6E"/>
    <w:rsid w:val="55BB6B48"/>
    <w:rsid w:val="55BD1E30"/>
    <w:rsid w:val="55C26177"/>
    <w:rsid w:val="55C44CBF"/>
    <w:rsid w:val="55C54557"/>
    <w:rsid w:val="55C65396"/>
    <w:rsid w:val="55CA3480"/>
    <w:rsid w:val="55CF05D9"/>
    <w:rsid w:val="55D058E4"/>
    <w:rsid w:val="55DB0B41"/>
    <w:rsid w:val="55E618E7"/>
    <w:rsid w:val="55E757E1"/>
    <w:rsid w:val="55E920AE"/>
    <w:rsid w:val="55E96370"/>
    <w:rsid w:val="55F54904"/>
    <w:rsid w:val="560003DD"/>
    <w:rsid w:val="56003750"/>
    <w:rsid w:val="56012691"/>
    <w:rsid w:val="5604548A"/>
    <w:rsid w:val="560A55DF"/>
    <w:rsid w:val="560B746D"/>
    <w:rsid w:val="561268E7"/>
    <w:rsid w:val="56272B59"/>
    <w:rsid w:val="56290394"/>
    <w:rsid w:val="562E25CC"/>
    <w:rsid w:val="563A2DCC"/>
    <w:rsid w:val="56406712"/>
    <w:rsid w:val="564B4A00"/>
    <w:rsid w:val="56584D98"/>
    <w:rsid w:val="56613544"/>
    <w:rsid w:val="566D5AE2"/>
    <w:rsid w:val="566F69D4"/>
    <w:rsid w:val="567578B9"/>
    <w:rsid w:val="56781B29"/>
    <w:rsid w:val="56787164"/>
    <w:rsid w:val="567D7C60"/>
    <w:rsid w:val="56826AD6"/>
    <w:rsid w:val="5686257A"/>
    <w:rsid w:val="569E3DAD"/>
    <w:rsid w:val="56AF3E1A"/>
    <w:rsid w:val="56B242A3"/>
    <w:rsid w:val="56B800F4"/>
    <w:rsid w:val="56BA2E86"/>
    <w:rsid w:val="56CB47A6"/>
    <w:rsid w:val="56D653DD"/>
    <w:rsid w:val="56D730E4"/>
    <w:rsid w:val="56E070D2"/>
    <w:rsid w:val="56E65E1C"/>
    <w:rsid w:val="56E95B63"/>
    <w:rsid w:val="56F21A48"/>
    <w:rsid w:val="56F63B69"/>
    <w:rsid w:val="56F63DFA"/>
    <w:rsid w:val="56F64848"/>
    <w:rsid w:val="56FB3B54"/>
    <w:rsid w:val="570452C2"/>
    <w:rsid w:val="57095329"/>
    <w:rsid w:val="570A4349"/>
    <w:rsid w:val="571719FF"/>
    <w:rsid w:val="571875A6"/>
    <w:rsid w:val="573E6894"/>
    <w:rsid w:val="57410FAA"/>
    <w:rsid w:val="574221B3"/>
    <w:rsid w:val="574501EB"/>
    <w:rsid w:val="5745127B"/>
    <w:rsid w:val="5745783F"/>
    <w:rsid w:val="57461B0F"/>
    <w:rsid w:val="574851C6"/>
    <w:rsid w:val="57487010"/>
    <w:rsid w:val="574966CD"/>
    <w:rsid w:val="575013BD"/>
    <w:rsid w:val="5758729A"/>
    <w:rsid w:val="575F0822"/>
    <w:rsid w:val="57622C5B"/>
    <w:rsid w:val="576A0E96"/>
    <w:rsid w:val="577562A5"/>
    <w:rsid w:val="577E09BD"/>
    <w:rsid w:val="577F3833"/>
    <w:rsid w:val="578662D6"/>
    <w:rsid w:val="57933604"/>
    <w:rsid w:val="57960EB0"/>
    <w:rsid w:val="579704A6"/>
    <w:rsid w:val="57B76519"/>
    <w:rsid w:val="57BD26C7"/>
    <w:rsid w:val="57C10FE3"/>
    <w:rsid w:val="57E17EFF"/>
    <w:rsid w:val="57E35C80"/>
    <w:rsid w:val="57F04A6C"/>
    <w:rsid w:val="580F3FC9"/>
    <w:rsid w:val="58131AD2"/>
    <w:rsid w:val="58174EBC"/>
    <w:rsid w:val="581B70A5"/>
    <w:rsid w:val="58314CF5"/>
    <w:rsid w:val="58407993"/>
    <w:rsid w:val="58485D13"/>
    <w:rsid w:val="584B7C44"/>
    <w:rsid w:val="5853708B"/>
    <w:rsid w:val="58590D06"/>
    <w:rsid w:val="587A0AD0"/>
    <w:rsid w:val="5887427F"/>
    <w:rsid w:val="588B3ED5"/>
    <w:rsid w:val="588E242F"/>
    <w:rsid w:val="58A811D4"/>
    <w:rsid w:val="58AD3C64"/>
    <w:rsid w:val="58B82CC8"/>
    <w:rsid w:val="58C10054"/>
    <w:rsid w:val="58C55383"/>
    <w:rsid w:val="58CA034E"/>
    <w:rsid w:val="58CA6C6B"/>
    <w:rsid w:val="58E41A01"/>
    <w:rsid w:val="58F01FBC"/>
    <w:rsid w:val="58FE363E"/>
    <w:rsid w:val="590012A1"/>
    <w:rsid w:val="59120F42"/>
    <w:rsid w:val="59254B80"/>
    <w:rsid w:val="592E2D88"/>
    <w:rsid w:val="59322EEA"/>
    <w:rsid w:val="59472E46"/>
    <w:rsid w:val="59566D20"/>
    <w:rsid w:val="59571DD4"/>
    <w:rsid w:val="59662661"/>
    <w:rsid w:val="59696D49"/>
    <w:rsid w:val="59797FD3"/>
    <w:rsid w:val="598B12E4"/>
    <w:rsid w:val="59930919"/>
    <w:rsid w:val="59A82D1B"/>
    <w:rsid w:val="59BD36E2"/>
    <w:rsid w:val="59C41CD0"/>
    <w:rsid w:val="59CC004B"/>
    <w:rsid w:val="59D254A9"/>
    <w:rsid w:val="59D9007E"/>
    <w:rsid w:val="59E655C2"/>
    <w:rsid w:val="59FC3B8D"/>
    <w:rsid w:val="59FC3D3A"/>
    <w:rsid w:val="59FE5B03"/>
    <w:rsid w:val="5A0002AE"/>
    <w:rsid w:val="5A06359A"/>
    <w:rsid w:val="5A1316D5"/>
    <w:rsid w:val="5A1361C7"/>
    <w:rsid w:val="5A2142F5"/>
    <w:rsid w:val="5A2F540B"/>
    <w:rsid w:val="5A347EBE"/>
    <w:rsid w:val="5A360BAD"/>
    <w:rsid w:val="5A3A0B90"/>
    <w:rsid w:val="5A59558A"/>
    <w:rsid w:val="5A611C2A"/>
    <w:rsid w:val="5A635421"/>
    <w:rsid w:val="5A674574"/>
    <w:rsid w:val="5A685F76"/>
    <w:rsid w:val="5A703213"/>
    <w:rsid w:val="5A72625E"/>
    <w:rsid w:val="5A8407C5"/>
    <w:rsid w:val="5A8808C4"/>
    <w:rsid w:val="5A945F81"/>
    <w:rsid w:val="5A946238"/>
    <w:rsid w:val="5A961F70"/>
    <w:rsid w:val="5AA861A7"/>
    <w:rsid w:val="5AAC0540"/>
    <w:rsid w:val="5AB36A0B"/>
    <w:rsid w:val="5ABF2E3A"/>
    <w:rsid w:val="5ABF4D46"/>
    <w:rsid w:val="5AC11170"/>
    <w:rsid w:val="5AC21DC1"/>
    <w:rsid w:val="5AE848DE"/>
    <w:rsid w:val="5AF13BDC"/>
    <w:rsid w:val="5AF57CC4"/>
    <w:rsid w:val="5B060A9B"/>
    <w:rsid w:val="5B176590"/>
    <w:rsid w:val="5B1A28F4"/>
    <w:rsid w:val="5B1C3189"/>
    <w:rsid w:val="5B2549DF"/>
    <w:rsid w:val="5B295647"/>
    <w:rsid w:val="5B2C1FB5"/>
    <w:rsid w:val="5B337E51"/>
    <w:rsid w:val="5B393FFF"/>
    <w:rsid w:val="5B3944B9"/>
    <w:rsid w:val="5B4631AE"/>
    <w:rsid w:val="5B50290B"/>
    <w:rsid w:val="5B534825"/>
    <w:rsid w:val="5B5C76DC"/>
    <w:rsid w:val="5B633B3F"/>
    <w:rsid w:val="5B653592"/>
    <w:rsid w:val="5B655ED7"/>
    <w:rsid w:val="5B862EC6"/>
    <w:rsid w:val="5B96642C"/>
    <w:rsid w:val="5B9A571E"/>
    <w:rsid w:val="5BA50C39"/>
    <w:rsid w:val="5BB6446F"/>
    <w:rsid w:val="5BB655B0"/>
    <w:rsid w:val="5BC76F19"/>
    <w:rsid w:val="5BD24937"/>
    <w:rsid w:val="5BDA18D6"/>
    <w:rsid w:val="5BE02FE6"/>
    <w:rsid w:val="5BE52B57"/>
    <w:rsid w:val="5BE76CBB"/>
    <w:rsid w:val="5BF05498"/>
    <w:rsid w:val="5BF81478"/>
    <w:rsid w:val="5BFB72B5"/>
    <w:rsid w:val="5BFE3AB4"/>
    <w:rsid w:val="5C05644B"/>
    <w:rsid w:val="5C0947FE"/>
    <w:rsid w:val="5C0D2015"/>
    <w:rsid w:val="5C1B621D"/>
    <w:rsid w:val="5C324E66"/>
    <w:rsid w:val="5C3D4710"/>
    <w:rsid w:val="5C3E28A8"/>
    <w:rsid w:val="5C470B43"/>
    <w:rsid w:val="5C53222E"/>
    <w:rsid w:val="5C590BD3"/>
    <w:rsid w:val="5C5B101F"/>
    <w:rsid w:val="5C6A3706"/>
    <w:rsid w:val="5C6F2120"/>
    <w:rsid w:val="5C746135"/>
    <w:rsid w:val="5C7679F7"/>
    <w:rsid w:val="5C8E7717"/>
    <w:rsid w:val="5C9F57D1"/>
    <w:rsid w:val="5C9F5FCD"/>
    <w:rsid w:val="5CAC79F8"/>
    <w:rsid w:val="5CAF11FD"/>
    <w:rsid w:val="5CB24447"/>
    <w:rsid w:val="5CB80D20"/>
    <w:rsid w:val="5CBA6706"/>
    <w:rsid w:val="5CBD0C80"/>
    <w:rsid w:val="5CC338DB"/>
    <w:rsid w:val="5CC33B4D"/>
    <w:rsid w:val="5CCB3786"/>
    <w:rsid w:val="5CCC5EA2"/>
    <w:rsid w:val="5CCD76BD"/>
    <w:rsid w:val="5CD65EF4"/>
    <w:rsid w:val="5CE9270F"/>
    <w:rsid w:val="5CEF7488"/>
    <w:rsid w:val="5CF657D5"/>
    <w:rsid w:val="5CFB266A"/>
    <w:rsid w:val="5D0423B1"/>
    <w:rsid w:val="5D072C8A"/>
    <w:rsid w:val="5D120237"/>
    <w:rsid w:val="5D144DAD"/>
    <w:rsid w:val="5D167ECA"/>
    <w:rsid w:val="5D2432F1"/>
    <w:rsid w:val="5D2A2828"/>
    <w:rsid w:val="5D362B6E"/>
    <w:rsid w:val="5D554CAF"/>
    <w:rsid w:val="5D5F02EC"/>
    <w:rsid w:val="5D6A63CA"/>
    <w:rsid w:val="5D7D7CA2"/>
    <w:rsid w:val="5D7E4EAC"/>
    <w:rsid w:val="5D7F0D4E"/>
    <w:rsid w:val="5D89657B"/>
    <w:rsid w:val="5D917644"/>
    <w:rsid w:val="5D9B41FA"/>
    <w:rsid w:val="5DA62A5A"/>
    <w:rsid w:val="5DA82778"/>
    <w:rsid w:val="5DAD37C2"/>
    <w:rsid w:val="5DB35231"/>
    <w:rsid w:val="5DB57EA3"/>
    <w:rsid w:val="5DC25865"/>
    <w:rsid w:val="5DC3238B"/>
    <w:rsid w:val="5DD37FD5"/>
    <w:rsid w:val="5DDC1418"/>
    <w:rsid w:val="5DF30B49"/>
    <w:rsid w:val="5DFA06EE"/>
    <w:rsid w:val="5E10009B"/>
    <w:rsid w:val="5E1D213C"/>
    <w:rsid w:val="5E1F6507"/>
    <w:rsid w:val="5E23753B"/>
    <w:rsid w:val="5E267459"/>
    <w:rsid w:val="5E311B97"/>
    <w:rsid w:val="5E4B17A8"/>
    <w:rsid w:val="5E5337F8"/>
    <w:rsid w:val="5E557195"/>
    <w:rsid w:val="5E592109"/>
    <w:rsid w:val="5E6B5E65"/>
    <w:rsid w:val="5E7808DD"/>
    <w:rsid w:val="5E846505"/>
    <w:rsid w:val="5E882599"/>
    <w:rsid w:val="5E9A60FE"/>
    <w:rsid w:val="5EA25827"/>
    <w:rsid w:val="5EB57793"/>
    <w:rsid w:val="5EBB2639"/>
    <w:rsid w:val="5EC368E8"/>
    <w:rsid w:val="5EC66DD1"/>
    <w:rsid w:val="5EC87675"/>
    <w:rsid w:val="5ED85F29"/>
    <w:rsid w:val="5ED931EE"/>
    <w:rsid w:val="5EDC1F2D"/>
    <w:rsid w:val="5EE51075"/>
    <w:rsid w:val="5EE93100"/>
    <w:rsid w:val="5EEB2089"/>
    <w:rsid w:val="5EEE4601"/>
    <w:rsid w:val="5F02352F"/>
    <w:rsid w:val="5F0738C5"/>
    <w:rsid w:val="5F0E7AD3"/>
    <w:rsid w:val="5F160561"/>
    <w:rsid w:val="5F16676D"/>
    <w:rsid w:val="5F2D4A27"/>
    <w:rsid w:val="5F3C272E"/>
    <w:rsid w:val="5F3F4EC1"/>
    <w:rsid w:val="5F413AD4"/>
    <w:rsid w:val="5F4B2F92"/>
    <w:rsid w:val="5F541B2E"/>
    <w:rsid w:val="5F6C7F89"/>
    <w:rsid w:val="5F6E3859"/>
    <w:rsid w:val="5F7927D4"/>
    <w:rsid w:val="5F843A8A"/>
    <w:rsid w:val="5F984C93"/>
    <w:rsid w:val="5F9E33EB"/>
    <w:rsid w:val="5FB76ACD"/>
    <w:rsid w:val="5FC17F44"/>
    <w:rsid w:val="5FC31AFB"/>
    <w:rsid w:val="5FC65973"/>
    <w:rsid w:val="5FCF5D99"/>
    <w:rsid w:val="5FD04D86"/>
    <w:rsid w:val="5FD9244A"/>
    <w:rsid w:val="5FDD63B1"/>
    <w:rsid w:val="5FE267E4"/>
    <w:rsid w:val="5FE415B7"/>
    <w:rsid w:val="5FF12CCE"/>
    <w:rsid w:val="5FFF4C90"/>
    <w:rsid w:val="60031716"/>
    <w:rsid w:val="6008416A"/>
    <w:rsid w:val="602C3106"/>
    <w:rsid w:val="602E0D3C"/>
    <w:rsid w:val="60393CD6"/>
    <w:rsid w:val="603D1753"/>
    <w:rsid w:val="603D32A5"/>
    <w:rsid w:val="604449F9"/>
    <w:rsid w:val="604D5D8B"/>
    <w:rsid w:val="60540D07"/>
    <w:rsid w:val="60552F88"/>
    <w:rsid w:val="60595CFB"/>
    <w:rsid w:val="605B76ED"/>
    <w:rsid w:val="605C64F0"/>
    <w:rsid w:val="60630BCE"/>
    <w:rsid w:val="60642D0B"/>
    <w:rsid w:val="606E6410"/>
    <w:rsid w:val="607358D8"/>
    <w:rsid w:val="607A0627"/>
    <w:rsid w:val="608629AF"/>
    <w:rsid w:val="6086318E"/>
    <w:rsid w:val="608752B7"/>
    <w:rsid w:val="60932E28"/>
    <w:rsid w:val="609466CC"/>
    <w:rsid w:val="60995687"/>
    <w:rsid w:val="60BF2C65"/>
    <w:rsid w:val="60C646F3"/>
    <w:rsid w:val="60C9204F"/>
    <w:rsid w:val="60CF20CB"/>
    <w:rsid w:val="60CF6C19"/>
    <w:rsid w:val="60E03DB0"/>
    <w:rsid w:val="60E07224"/>
    <w:rsid w:val="60FB598D"/>
    <w:rsid w:val="6106274E"/>
    <w:rsid w:val="61097553"/>
    <w:rsid w:val="610A5AD3"/>
    <w:rsid w:val="610A650E"/>
    <w:rsid w:val="610B0882"/>
    <w:rsid w:val="61146313"/>
    <w:rsid w:val="61183931"/>
    <w:rsid w:val="61293437"/>
    <w:rsid w:val="612A01BB"/>
    <w:rsid w:val="612F3C35"/>
    <w:rsid w:val="61336679"/>
    <w:rsid w:val="613C5351"/>
    <w:rsid w:val="615129F6"/>
    <w:rsid w:val="6157679E"/>
    <w:rsid w:val="615C1360"/>
    <w:rsid w:val="615D3A7D"/>
    <w:rsid w:val="615E3495"/>
    <w:rsid w:val="616764BD"/>
    <w:rsid w:val="61692E90"/>
    <w:rsid w:val="616D1F8C"/>
    <w:rsid w:val="616E64F7"/>
    <w:rsid w:val="616F6BA6"/>
    <w:rsid w:val="61712F9A"/>
    <w:rsid w:val="617D4347"/>
    <w:rsid w:val="6185276C"/>
    <w:rsid w:val="619B08B6"/>
    <w:rsid w:val="619C25AD"/>
    <w:rsid w:val="61A33D00"/>
    <w:rsid w:val="61AF46AF"/>
    <w:rsid w:val="61B50061"/>
    <w:rsid w:val="61C03FC4"/>
    <w:rsid w:val="61C40BCF"/>
    <w:rsid w:val="61D60D94"/>
    <w:rsid w:val="61D94E26"/>
    <w:rsid w:val="61E35646"/>
    <w:rsid w:val="61E57AB5"/>
    <w:rsid w:val="61E622D3"/>
    <w:rsid w:val="61EF2D60"/>
    <w:rsid w:val="61F95602"/>
    <w:rsid w:val="61FC00DC"/>
    <w:rsid w:val="62060AE3"/>
    <w:rsid w:val="620C20EE"/>
    <w:rsid w:val="62227737"/>
    <w:rsid w:val="62285F45"/>
    <w:rsid w:val="622A002E"/>
    <w:rsid w:val="623546F9"/>
    <w:rsid w:val="623E25A8"/>
    <w:rsid w:val="6241025F"/>
    <w:rsid w:val="6245038C"/>
    <w:rsid w:val="624E2981"/>
    <w:rsid w:val="6254180C"/>
    <w:rsid w:val="62547493"/>
    <w:rsid w:val="625A2DB0"/>
    <w:rsid w:val="625C6CDE"/>
    <w:rsid w:val="625D7D5B"/>
    <w:rsid w:val="6263167C"/>
    <w:rsid w:val="6271033B"/>
    <w:rsid w:val="627F28E8"/>
    <w:rsid w:val="628B069B"/>
    <w:rsid w:val="628C1385"/>
    <w:rsid w:val="62A213E8"/>
    <w:rsid w:val="62B71467"/>
    <w:rsid w:val="62B728B4"/>
    <w:rsid w:val="62B735C3"/>
    <w:rsid w:val="62E12AE3"/>
    <w:rsid w:val="62EB4735"/>
    <w:rsid w:val="62F11AB8"/>
    <w:rsid w:val="630306A3"/>
    <w:rsid w:val="63074688"/>
    <w:rsid w:val="6313258E"/>
    <w:rsid w:val="6336368D"/>
    <w:rsid w:val="633F6A01"/>
    <w:rsid w:val="63445246"/>
    <w:rsid w:val="63447BDA"/>
    <w:rsid w:val="63675096"/>
    <w:rsid w:val="63717C82"/>
    <w:rsid w:val="638A5799"/>
    <w:rsid w:val="639224F8"/>
    <w:rsid w:val="63923653"/>
    <w:rsid w:val="639319C0"/>
    <w:rsid w:val="63962FEE"/>
    <w:rsid w:val="63984FF9"/>
    <w:rsid w:val="639E5A55"/>
    <w:rsid w:val="639F1716"/>
    <w:rsid w:val="63A978A8"/>
    <w:rsid w:val="63AA71AF"/>
    <w:rsid w:val="63AC7E20"/>
    <w:rsid w:val="63B945A3"/>
    <w:rsid w:val="63BB1665"/>
    <w:rsid w:val="63BC4D60"/>
    <w:rsid w:val="63BF428A"/>
    <w:rsid w:val="63DC7010"/>
    <w:rsid w:val="63E727EC"/>
    <w:rsid w:val="63EA13B2"/>
    <w:rsid w:val="64003514"/>
    <w:rsid w:val="64085A8F"/>
    <w:rsid w:val="640A1FBC"/>
    <w:rsid w:val="641E7590"/>
    <w:rsid w:val="641F2F4C"/>
    <w:rsid w:val="643919EE"/>
    <w:rsid w:val="644679C5"/>
    <w:rsid w:val="64470FD7"/>
    <w:rsid w:val="64497861"/>
    <w:rsid w:val="645622CA"/>
    <w:rsid w:val="645B2BFA"/>
    <w:rsid w:val="645F059B"/>
    <w:rsid w:val="645F4CC6"/>
    <w:rsid w:val="64642F7E"/>
    <w:rsid w:val="64795EF4"/>
    <w:rsid w:val="64852A0B"/>
    <w:rsid w:val="64854B86"/>
    <w:rsid w:val="648906A9"/>
    <w:rsid w:val="6489275C"/>
    <w:rsid w:val="648A6B91"/>
    <w:rsid w:val="64905668"/>
    <w:rsid w:val="64B67D59"/>
    <w:rsid w:val="64B933F3"/>
    <w:rsid w:val="64BE1AA2"/>
    <w:rsid w:val="64D576FF"/>
    <w:rsid w:val="64E31477"/>
    <w:rsid w:val="64E40C7E"/>
    <w:rsid w:val="64E70A65"/>
    <w:rsid w:val="64EC54F0"/>
    <w:rsid w:val="64F57B68"/>
    <w:rsid w:val="650A3438"/>
    <w:rsid w:val="650E1395"/>
    <w:rsid w:val="65107514"/>
    <w:rsid w:val="65127C29"/>
    <w:rsid w:val="651C171F"/>
    <w:rsid w:val="65236C33"/>
    <w:rsid w:val="6526699B"/>
    <w:rsid w:val="652739CA"/>
    <w:rsid w:val="652B33D2"/>
    <w:rsid w:val="652F5146"/>
    <w:rsid w:val="653031A2"/>
    <w:rsid w:val="65504D56"/>
    <w:rsid w:val="655575F1"/>
    <w:rsid w:val="65677091"/>
    <w:rsid w:val="656A0989"/>
    <w:rsid w:val="656F1D5B"/>
    <w:rsid w:val="656F77B0"/>
    <w:rsid w:val="657A42ED"/>
    <w:rsid w:val="65806CE7"/>
    <w:rsid w:val="65864A33"/>
    <w:rsid w:val="659154D7"/>
    <w:rsid w:val="659A6824"/>
    <w:rsid w:val="65A830C0"/>
    <w:rsid w:val="65A91860"/>
    <w:rsid w:val="65B35290"/>
    <w:rsid w:val="65C5689B"/>
    <w:rsid w:val="65CB512E"/>
    <w:rsid w:val="65E37D7B"/>
    <w:rsid w:val="66073329"/>
    <w:rsid w:val="6612239E"/>
    <w:rsid w:val="6615223D"/>
    <w:rsid w:val="66171548"/>
    <w:rsid w:val="661B7A08"/>
    <w:rsid w:val="661C4872"/>
    <w:rsid w:val="662878B6"/>
    <w:rsid w:val="662A200C"/>
    <w:rsid w:val="662C06EC"/>
    <w:rsid w:val="662F2A38"/>
    <w:rsid w:val="66314852"/>
    <w:rsid w:val="663F753E"/>
    <w:rsid w:val="66412B4C"/>
    <w:rsid w:val="664628C0"/>
    <w:rsid w:val="66482967"/>
    <w:rsid w:val="664C0EA2"/>
    <w:rsid w:val="66543584"/>
    <w:rsid w:val="665B7734"/>
    <w:rsid w:val="666F6C78"/>
    <w:rsid w:val="6670087F"/>
    <w:rsid w:val="668556E4"/>
    <w:rsid w:val="66892721"/>
    <w:rsid w:val="668A628D"/>
    <w:rsid w:val="669655F8"/>
    <w:rsid w:val="669A41F4"/>
    <w:rsid w:val="66A05C5A"/>
    <w:rsid w:val="66AE4D8D"/>
    <w:rsid w:val="66AF12BF"/>
    <w:rsid w:val="66B66636"/>
    <w:rsid w:val="66BB2260"/>
    <w:rsid w:val="66C01ACF"/>
    <w:rsid w:val="66EE59CF"/>
    <w:rsid w:val="670177EC"/>
    <w:rsid w:val="670C60A6"/>
    <w:rsid w:val="671078F6"/>
    <w:rsid w:val="672609D2"/>
    <w:rsid w:val="672F3D90"/>
    <w:rsid w:val="6744338D"/>
    <w:rsid w:val="675620DD"/>
    <w:rsid w:val="675909FE"/>
    <w:rsid w:val="676A427C"/>
    <w:rsid w:val="676F55F9"/>
    <w:rsid w:val="67863CDC"/>
    <w:rsid w:val="679A036F"/>
    <w:rsid w:val="67A10E98"/>
    <w:rsid w:val="67A36CE8"/>
    <w:rsid w:val="67B17385"/>
    <w:rsid w:val="67B722DB"/>
    <w:rsid w:val="67B803D6"/>
    <w:rsid w:val="67C450FE"/>
    <w:rsid w:val="67C63381"/>
    <w:rsid w:val="67C65BD7"/>
    <w:rsid w:val="67EB366B"/>
    <w:rsid w:val="67F3756B"/>
    <w:rsid w:val="67F76FD3"/>
    <w:rsid w:val="67FC1D49"/>
    <w:rsid w:val="67FE34D8"/>
    <w:rsid w:val="680964C0"/>
    <w:rsid w:val="68111495"/>
    <w:rsid w:val="6811638E"/>
    <w:rsid w:val="681475E7"/>
    <w:rsid w:val="68161451"/>
    <w:rsid w:val="68163C58"/>
    <w:rsid w:val="68170BF3"/>
    <w:rsid w:val="681B389B"/>
    <w:rsid w:val="681E1FF2"/>
    <w:rsid w:val="68224085"/>
    <w:rsid w:val="682E5E54"/>
    <w:rsid w:val="68392243"/>
    <w:rsid w:val="68695C76"/>
    <w:rsid w:val="687A7F27"/>
    <w:rsid w:val="68890A9A"/>
    <w:rsid w:val="688E7B88"/>
    <w:rsid w:val="689768E4"/>
    <w:rsid w:val="68982E76"/>
    <w:rsid w:val="689D3E53"/>
    <w:rsid w:val="68A017D4"/>
    <w:rsid w:val="68A14B50"/>
    <w:rsid w:val="68B419E7"/>
    <w:rsid w:val="68BA0063"/>
    <w:rsid w:val="68BA6180"/>
    <w:rsid w:val="68BF7BDE"/>
    <w:rsid w:val="68D11E28"/>
    <w:rsid w:val="68D20106"/>
    <w:rsid w:val="68D2746F"/>
    <w:rsid w:val="68ED38DD"/>
    <w:rsid w:val="68F33CD9"/>
    <w:rsid w:val="690A658A"/>
    <w:rsid w:val="690B61CA"/>
    <w:rsid w:val="6912076C"/>
    <w:rsid w:val="691A4031"/>
    <w:rsid w:val="691F432B"/>
    <w:rsid w:val="691F6959"/>
    <w:rsid w:val="692A56FB"/>
    <w:rsid w:val="694564E6"/>
    <w:rsid w:val="69476253"/>
    <w:rsid w:val="695D2939"/>
    <w:rsid w:val="696433FC"/>
    <w:rsid w:val="69877D3F"/>
    <w:rsid w:val="69913A04"/>
    <w:rsid w:val="69A00F0A"/>
    <w:rsid w:val="69A744FE"/>
    <w:rsid w:val="69A86D9C"/>
    <w:rsid w:val="69AF1139"/>
    <w:rsid w:val="69B00230"/>
    <w:rsid w:val="69CA6C4D"/>
    <w:rsid w:val="69CC2849"/>
    <w:rsid w:val="69DC7C1D"/>
    <w:rsid w:val="69ED2B83"/>
    <w:rsid w:val="69F6159F"/>
    <w:rsid w:val="69FC19E9"/>
    <w:rsid w:val="69FD706F"/>
    <w:rsid w:val="6A104D0B"/>
    <w:rsid w:val="6A162A51"/>
    <w:rsid w:val="6A1D4BCF"/>
    <w:rsid w:val="6A210CBA"/>
    <w:rsid w:val="6A247AD9"/>
    <w:rsid w:val="6A2A65FF"/>
    <w:rsid w:val="6A311E63"/>
    <w:rsid w:val="6A3A7258"/>
    <w:rsid w:val="6A401849"/>
    <w:rsid w:val="6A4226FA"/>
    <w:rsid w:val="6A43669E"/>
    <w:rsid w:val="6A436BDB"/>
    <w:rsid w:val="6A5914F0"/>
    <w:rsid w:val="6A5B3701"/>
    <w:rsid w:val="6A5D33C7"/>
    <w:rsid w:val="6A651A4C"/>
    <w:rsid w:val="6A692874"/>
    <w:rsid w:val="6A7C5FE3"/>
    <w:rsid w:val="6A987E56"/>
    <w:rsid w:val="6A99431E"/>
    <w:rsid w:val="6AAC3992"/>
    <w:rsid w:val="6AB1143B"/>
    <w:rsid w:val="6AB166FC"/>
    <w:rsid w:val="6AC62910"/>
    <w:rsid w:val="6ACF0D19"/>
    <w:rsid w:val="6AD01A31"/>
    <w:rsid w:val="6ADF2718"/>
    <w:rsid w:val="6AE03532"/>
    <w:rsid w:val="6AE1115B"/>
    <w:rsid w:val="6AE43E13"/>
    <w:rsid w:val="6AE66F3F"/>
    <w:rsid w:val="6AE737BD"/>
    <w:rsid w:val="6B023E82"/>
    <w:rsid w:val="6B11352E"/>
    <w:rsid w:val="6B1E0F62"/>
    <w:rsid w:val="6B1F7A1A"/>
    <w:rsid w:val="6B2A2D47"/>
    <w:rsid w:val="6B2D4041"/>
    <w:rsid w:val="6B3805D2"/>
    <w:rsid w:val="6B4A258F"/>
    <w:rsid w:val="6B583EE4"/>
    <w:rsid w:val="6B5C5A59"/>
    <w:rsid w:val="6B60021F"/>
    <w:rsid w:val="6B62453E"/>
    <w:rsid w:val="6B636D79"/>
    <w:rsid w:val="6B790E68"/>
    <w:rsid w:val="6B7B716F"/>
    <w:rsid w:val="6B976839"/>
    <w:rsid w:val="6B9777F5"/>
    <w:rsid w:val="6B9C42BF"/>
    <w:rsid w:val="6BA03C8D"/>
    <w:rsid w:val="6BA22AD7"/>
    <w:rsid w:val="6BA40B7E"/>
    <w:rsid w:val="6BAB1CFF"/>
    <w:rsid w:val="6BBB1911"/>
    <w:rsid w:val="6BBD35EE"/>
    <w:rsid w:val="6BBD6841"/>
    <w:rsid w:val="6BCC3955"/>
    <w:rsid w:val="6BDB63CB"/>
    <w:rsid w:val="6BDC35AB"/>
    <w:rsid w:val="6BDD0527"/>
    <w:rsid w:val="6BDF5FB4"/>
    <w:rsid w:val="6BEE2FF2"/>
    <w:rsid w:val="6BEE5977"/>
    <w:rsid w:val="6BF113AC"/>
    <w:rsid w:val="6BF60ACF"/>
    <w:rsid w:val="6C013C0D"/>
    <w:rsid w:val="6C061517"/>
    <w:rsid w:val="6C0E21C0"/>
    <w:rsid w:val="6C0F4059"/>
    <w:rsid w:val="6C203361"/>
    <w:rsid w:val="6C2542C0"/>
    <w:rsid w:val="6C2B5409"/>
    <w:rsid w:val="6C2F24C0"/>
    <w:rsid w:val="6C390015"/>
    <w:rsid w:val="6C46631F"/>
    <w:rsid w:val="6C485396"/>
    <w:rsid w:val="6C493E42"/>
    <w:rsid w:val="6C5B2D27"/>
    <w:rsid w:val="6C675993"/>
    <w:rsid w:val="6C936141"/>
    <w:rsid w:val="6C944FD6"/>
    <w:rsid w:val="6C9E6AED"/>
    <w:rsid w:val="6CA1625E"/>
    <w:rsid w:val="6CA34507"/>
    <w:rsid w:val="6CAE58BE"/>
    <w:rsid w:val="6CB91C88"/>
    <w:rsid w:val="6CC41ABB"/>
    <w:rsid w:val="6CC94DF3"/>
    <w:rsid w:val="6CCE711A"/>
    <w:rsid w:val="6CD161BD"/>
    <w:rsid w:val="6CD331F8"/>
    <w:rsid w:val="6CD730CC"/>
    <w:rsid w:val="6CDA2236"/>
    <w:rsid w:val="6CE25541"/>
    <w:rsid w:val="6CF34963"/>
    <w:rsid w:val="6CF40682"/>
    <w:rsid w:val="6D01412F"/>
    <w:rsid w:val="6D034C1C"/>
    <w:rsid w:val="6D0571E1"/>
    <w:rsid w:val="6D080B8E"/>
    <w:rsid w:val="6D153B7C"/>
    <w:rsid w:val="6D1727CB"/>
    <w:rsid w:val="6D2F67A6"/>
    <w:rsid w:val="6D3515F4"/>
    <w:rsid w:val="6D465922"/>
    <w:rsid w:val="6D4C5717"/>
    <w:rsid w:val="6D585F87"/>
    <w:rsid w:val="6D5D133E"/>
    <w:rsid w:val="6D6E7B18"/>
    <w:rsid w:val="6D736F03"/>
    <w:rsid w:val="6D785D48"/>
    <w:rsid w:val="6D794410"/>
    <w:rsid w:val="6D7C08AF"/>
    <w:rsid w:val="6D8A09E6"/>
    <w:rsid w:val="6D93199A"/>
    <w:rsid w:val="6D941FB5"/>
    <w:rsid w:val="6DAE66E8"/>
    <w:rsid w:val="6DB56880"/>
    <w:rsid w:val="6DBB787E"/>
    <w:rsid w:val="6DCD1193"/>
    <w:rsid w:val="6DE873DE"/>
    <w:rsid w:val="6DF8597F"/>
    <w:rsid w:val="6E076743"/>
    <w:rsid w:val="6E0C781B"/>
    <w:rsid w:val="6E166A14"/>
    <w:rsid w:val="6E2E6946"/>
    <w:rsid w:val="6E310C2A"/>
    <w:rsid w:val="6E374563"/>
    <w:rsid w:val="6E380DC2"/>
    <w:rsid w:val="6E3823DA"/>
    <w:rsid w:val="6E616028"/>
    <w:rsid w:val="6E61638C"/>
    <w:rsid w:val="6E6961A1"/>
    <w:rsid w:val="6E734664"/>
    <w:rsid w:val="6E7675D0"/>
    <w:rsid w:val="6E7F22FE"/>
    <w:rsid w:val="6E815AFA"/>
    <w:rsid w:val="6E8E00B9"/>
    <w:rsid w:val="6E8E3B3D"/>
    <w:rsid w:val="6E920965"/>
    <w:rsid w:val="6E9C372E"/>
    <w:rsid w:val="6E9E2E93"/>
    <w:rsid w:val="6EA14362"/>
    <w:rsid w:val="6EAA1764"/>
    <w:rsid w:val="6EB025D6"/>
    <w:rsid w:val="6EB73B85"/>
    <w:rsid w:val="6EB75B8C"/>
    <w:rsid w:val="6EC31A3B"/>
    <w:rsid w:val="6EC366B1"/>
    <w:rsid w:val="6EC47817"/>
    <w:rsid w:val="6EC66F44"/>
    <w:rsid w:val="6EC91C89"/>
    <w:rsid w:val="6EDB27E9"/>
    <w:rsid w:val="6EDE738F"/>
    <w:rsid w:val="6EED0221"/>
    <w:rsid w:val="6EF71364"/>
    <w:rsid w:val="6EF96256"/>
    <w:rsid w:val="6F046EE1"/>
    <w:rsid w:val="6F0B5BD0"/>
    <w:rsid w:val="6F0D4A8A"/>
    <w:rsid w:val="6F1C1F03"/>
    <w:rsid w:val="6F1D6314"/>
    <w:rsid w:val="6F1E3218"/>
    <w:rsid w:val="6F1E34B6"/>
    <w:rsid w:val="6F2A3BCC"/>
    <w:rsid w:val="6F363E07"/>
    <w:rsid w:val="6F4260E6"/>
    <w:rsid w:val="6F463804"/>
    <w:rsid w:val="6F464EC0"/>
    <w:rsid w:val="6F611F08"/>
    <w:rsid w:val="6F7033DC"/>
    <w:rsid w:val="6F851A07"/>
    <w:rsid w:val="6F93465E"/>
    <w:rsid w:val="6F9C31B1"/>
    <w:rsid w:val="6FB52896"/>
    <w:rsid w:val="6FB81923"/>
    <w:rsid w:val="6FBF7E2A"/>
    <w:rsid w:val="6FD40303"/>
    <w:rsid w:val="6FED1B6D"/>
    <w:rsid w:val="6FF20DF2"/>
    <w:rsid w:val="6FF96BB7"/>
    <w:rsid w:val="7022122D"/>
    <w:rsid w:val="702502A1"/>
    <w:rsid w:val="702D6024"/>
    <w:rsid w:val="702F4B31"/>
    <w:rsid w:val="703C66B0"/>
    <w:rsid w:val="70482EA8"/>
    <w:rsid w:val="7050533F"/>
    <w:rsid w:val="70553915"/>
    <w:rsid w:val="70564588"/>
    <w:rsid w:val="70575123"/>
    <w:rsid w:val="706C6883"/>
    <w:rsid w:val="70701BAB"/>
    <w:rsid w:val="707B00B9"/>
    <w:rsid w:val="70862CA6"/>
    <w:rsid w:val="70883D86"/>
    <w:rsid w:val="70932FCC"/>
    <w:rsid w:val="70947068"/>
    <w:rsid w:val="70997010"/>
    <w:rsid w:val="70A16EAF"/>
    <w:rsid w:val="70AA3A97"/>
    <w:rsid w:val="70BD6C13"/>
    <w:rsid w:val="70CC6B43"/>
    <w:rsid w:val="70D059EA"/>
    <w:rsid w:val="70D26EE0"/>
    <w:rsid w:val="70D6373A"/>
    <w:rsid w:val="70DC0C20"/>
    <w:rsid w:val="70DC2996"/>
    <w:rsid w:val="70F67960"/>
    <w:rsid w:val="70FA76E7"/>
    <w:rsid w:val="7105594C"/>
    <w:rsid w:val="71125488"/>
    <w:rsid w:val="71353A4B"/>
    <w:rsid w:val="713B1359"/>
    <w:rsid w:val="7144356E"/>
    <w:rsid w:val="71524397"/>
    <w:rsid w:val="715E2A90"/>
    <w:rsid w:val="7178244A"/>
    <w:rsid w:val="71923824"/>
    <w:rsid w:val="71961F5D"/>
    <w:rsid w:val="71A32854"/>
    <w:rsid w:val="71B7535C"/>
    <w:rsid w:val="71B93263"/>
    <w:rsid w:val="71BC2F7B"/>
    <w:rsid w:val="71C44ACA"/>
    <w:rsid w:val="71C518A0"/>
    <w:rsid w:val="71DF763F"/>
    <w:rsid w:val="71E07CDE"/>
    <w:rsid w:val="71E441A5"/>
    <w:rsid w:val="71EC2DAF"/>
    <w:rsid w:val="71EF19FB"/>
    <w:rsid w:val="71FA6DFF"/>
    <w:rsid w:val="72011C21"/>
    <w:rsid w:val="72086FA2"/>
    <w:rsid w:val="72094A10"/>
    <w:rsid w:val="721A07EF"/>
    <w:rsid w:val="721A3F63"/>
    <w:rsid w:val="72284894"/>
    <w:rsid w:val="722B2307"/>
    <w:rsid w:val="723B1101"/>
    <w:rsid w:val="723B7703"/>
    <w:rsid w:val="723C2AEE"/>
    <w:rsid w:val="723F6673"/>
    <w:rsid w:val="724D4247"/>
    <w:rsid w:val="724D5641"/>
    <w:rsid w:val="725F2CD4"/>
    <w:rsid w:val="72691A61"/>
    <w:rsid w:val="72697F6D"/>
    <w:rsid w:val="726E582A"/>
    <w:rsid w:val="72723246"/>
    <w:rsid w:val="727734B0"/>
    <w:rsid w:val="727A2E71"/>
    <w:rsid w:val="727B32FC"/>
    <w:rsid w:val="72817F33"/>
    <w:rsid w:val="72891AEA"/>
    <w:rsid w:val="72936440"/>
    <w:rsid w:val="729A289D"/>
    <w:rsid w:val="72A352B7"/>
    <w:rsid w:val="72A3689A"/>
    <w:rsid w:val="72A66500"/>
    <w:rsid w:val="72B75480"/>
    <w:rsid w:val="72BA0C9F"/>
    <w:rsid w:val="72D00CF5"/>
    <w:rsid w:val="72DD1424"/>
    <w:rsid w:val="72E31D69"/>
    <w:rsid w:val="72F56391"/>
    <w:rsid w:val="72F564D8"/>
    <w:rsid w:val="72F952C9"/>
    <w:rsid w:val="72FC51E0"/>
    <w:rsid w:val="73054892"/>
    <w:rsid w:val="7306644A"/>
    <w:rsid w:val="73272D54"/>
    <w:rsid w:val="7329194E"/>
    <w:rsid w:val="7334062D"/>
    <w:rsid w:val="73371885"/>
    <w:rsid w:val="73450B22"/>
    <w:rsid w:val="734552A7"/>
    <w:rsid w:val="734E6286"/>
    <w:rsid w:val="73636296"/>
    <w:rsid w:val="736F727D"/>
    <w:rsid w:val="73741723"/>
    <w:rsid w:val="73751EAB"/>
    <w:rsid w:val="73804C9D"/>
    <w:rsid w:val="738058E3"/>
    <w:rsid w:val="73812F47"/>
    <w:rsid w:val="73841B1E"/>
    <w:rsid w:val="73842EF2"/>
    <w:rsid w:val="73850048"/>
    <w:rsid w:val="73864054"/>
    <w:rsid w:val="73A2395D"/>
    <w:rsid w:val="73A251BB"/>
    <w:rsid w:val="73A96485"/>
    <w:rsid w:val="73AA161D"/>
    <w:rsid w:val="73AA7595"/>
    <w:rsid w:val="73B91DEB"/>
    <w:rsid w:val="73C64C68"/>
    <w:rsid w:val="73D77C6E"/>
    <w:rsid w:val="73DF5818"/>
    <w:rsid w:val="73E653DE"/>
    <w:rsid w:val="73EF721F"/>
    <w:rsid w:val="73EF7C3B"/>
    <w:rsid w:val="73F15E74"/>
    <w:rsid w:val="73F3656A"/>
    <w:rsid w:val="73F66C4C"/>
    <w:rsid w:val="741271BD"/>
    <w:rsid w:val="74245E65"/>
    <w:rsid w:val="74287E63"/>
    <w:rsid w:val="74442939"/>
    <w:rsid w:val="7444669C"/>
    <w:rsid w:val="74657DBD"/>
    <w:rsid w:val="74673F99"/>
    <w:rsid w:val="74745DBC"/>
    <w:rsid w:val="74871550"/>
    <w:rsid w:val="74902C58"/>
    <w:rsid w:val="74935824"/>
    <w:rsid w:val="749B3A74"/>
    <w:rsid w:val="74A6755D"/>
    <w:rsid w:val="74AD54A9"/>
    <w:rsid w:val="74B102DB"/>
    <w:rsid w:val="74CA3C43"/>
    <w:rsid w:val="74E0728D"/>
    <w:rsid w:val="74E10BEB"/>
    <w:rsid w:val="74F74CE1"/>
    <w:rsid w:val="74F86D05"/>
    <w:rsid w:val="75022D7F"/>
    <w:rsid w:val="750E6721"/>
    <w:rsid w:val="75113299"/>
    <w:rsid w:val="751E119C"/>
    <w:rsid w:val="751E75F2"/>
    <w:rsid w:val="754C017C"/>
    <w:rsid w:val="755052AB"/>
    <w:rsid w:val="755D71DB"/>
    <w:rsid w:val="757819B7"/>
    <w:rsid w:val="758070DF"/>
    <w:rsid w:val="75856908"/>
    <w:rsid w:val="759A623C"/>
    <w:rsid w:val="759D14FE"/>
    <w:rsid w:val="75C52CA6"/>
    <w:rsid w:val="75D05E86"/>
    <w:rsid w:val="75F95E3B"/>
    <w:rsid w:val="75F9709F"/>
    <w:rsid w:val="760516A3"/>
    <w:rsid w:val="7608221E"/>
    <w:rsid w:val="76114A48"/>
    <w:rsid w:val="76187848"/>
    <w:rsid w:val="76212C1E"/>
    <w:rsid w:val="763810A9"/>
    <w:rsid w:val="76457C9D"/>
    <w:rsid w:val="764B4E92"/>
    <w:rsid w:val="76551799"/>
    <w:rsid w:val="766332A7"/>
    <w:rsid w:val="76734473"/>
    <w:rsid w:val="7677437A"/>
    <w:rsid w:val="76780DE9"/>
    <w:rsid w:val="768F62B7"/>
    <w:rsid w:val="76954870"/>
    <w:rsid w:val="76954A28"/>
    <w:rsid w:val="76A34216"/>
    <w:rsid w:val="76A83EAB"/>
    <w:rsid w:val="76BB6DCD"/>
    <w:rsid w:val="76C62DD7"/>
    <w:rsid w:val="76D41D20"/>
    <w:rsid w:val="76D71CB6"/>
    <w:rsid w:val="76EB2253"/>
    <w:rsid w:val="76EB3188"/>
    <w:rsid w:val="76EF1B2F"/>
    <w:rsid w:val="76EF2560"/>
    <w:rsid w:val="76F70E5C"/>
    <w:rsid w:val="76FC1751"/>
    <w:rsid w:val="770231C8"/>
    <w:rsid w:val="770864DE"/>
    <w:rsid w:val="770A5EC2"/>
    <w:rsid w:val="77117512"/>
    <w:rsid w:val="7712480F"/>
    <w:rsid w:val="77130271"/>
    <w:rsid w:val="77235B74"/>
    <w:rsid w:val="77237FA3"/>
    <w:rsid w:val="77270278"/>
    <w:rsid w:val="773A395E"/>
    <w:rsid w:val="773A44EE"/>
    <w:rsid w:val="77410ADB"/>
    <w:rsid w:val="77416E06"/>
    <w:rsid w:val="77467711"/>
    <w:rsid w:val="77492470"/>
    <w:rsid w:val="775014F3"/>
    <w:rsid w:val="77525AB2"/>
    <w:rsid w:val="77650C80"/>
    <w:rsid w:val="7769299A"/>
    <w:rsid w:val="777A4CB8"/>
    <w:rsid w:val="7788024C"/>
    <w:rsid w:val="77890352"/>
    <w:rsid w:val="779C4310"/>
    <w:rsid w:val="77A00F67"/>
    <w:rsid w:val="77A269BE"/>
    <w:rsid w:val="77B442DC"/>
    <w:rsid w:val="77B61191"/>
    <w:rsid w:val="77CB0B60"/>
    <w:rsid w:val="77CC0FF5"/>
    <w:rsid w:val="77D43B12"/>
    <w:rsid w:val="77D62E98"/>
    <w:rsid w:val="77E25DA5"/>
    <w:rsid w:val="77E457BC"/>
    <w:rsid w:val="77E7718C"/>
    <w:rsid w:val="77F07CEF"/>
    <w:rsid w:val="77FA0BE4"/>
    <w:rsid w:val="77FB7FD7"/>
    <w:rsid w:val="78270169"/>
    <w:rsid w:val="782B436A"/>
    <w:rsid w:val="785D1C1D"/>
    <w:rsid w:val="78714321"/>
    <w:rsid w:val="78770013"/>
    <w:rsid w:val="78883B03"/>
    <w:rsid w:val="788F2230"/>
    <w:rsid w:val="78A3044D"/>
    <w:rsid w:val="78A4327A"/>
    <w:rsid w:val="78AC2312"/>
    <w:rsid w:val="78B272F7"/>
    <w:rsid w:val="78B7014D"/>
    <w:rsid w:val="78C52C97"/>
    <w:rsid w:val="78D91A27"/>
    <w:rsid w:val="78F9705D"/>
    <w:rsid w:val="78FB6D68"/>
    <w:rsid w:val="79136FE5"/>
    <w:rsid w:val="79192068"/>
    <w:rsid w:val="791D735E"/>
    <w:rsid w:val="791F4CD2"/>
    <w:rsid w:val="79221398"/>
    <w:rsid w:val="792A1D84"/>
    <w:rsid w:val="793D08B1"/>
    <w:rsid w:val="79434727"/>
    <w:rsid w:val="79435205"/>
    <w:rsid w:val="796E2143"/>
    <w:rsid w:val="79714870"/>
    <w:rsid w:val="79831BFD"/>
    <w:rsid w:val="798C20FF"/>
    <w:rsid w:val="79967440"/>
    <w:rsid w:val="799F4A53"/>
    <w:rsid w:val="79A920F0"/>
    <w:rsid w:val="79AC5E7C"/>
    <w:rsid w:val="79C211A7"/>
    <w:rsid w:val="79C35A77"/>
    <w:rsid w:val="79CD34F6"/>
    <w:rsid w:val="79D52657"/>
    <w:rsid w:val="79DF0604"/>
    <w:rsid w:val="79E17148"/>
    <w:rsid w:val="79EA22E4"/>
    <w:rsid w:val="79F2748F"/>
    <w:rsid w:val="79F65612"/>
    <w:rsid w:val="79F6796B"/>
    <w:rsid w:val="7A000BB8"/>
    <w:rsid w:val="7A0321CA"/>
    <w:rsid w:val="7A0F39D6"/>
    <w:rsid w:val="7A150413"/>
    <w:rsid w:val="7A183318"/>
    <w:rsid w:val="7A196D82"/>
    <w:rsid w:val="7A2D075B"/>
    <w:rsid w:val="7A3148F3"/>
    <w:rsid w:val="7A324CAD"/>
    <w:rsid w:val="7A3464B0"/>
    <w:rsid w:val="7A4C6F72"/>
    <w:rsid w:val="7A534C56"/>
    <w:rsid w:val="7A54600C"/>
    <w:rsid w:val="7A580D56"/>
    <w:rsid w:val="7A594F04"/>
    <w:rsid w:val="7A78199B"/>
    <w:rsid w:val="7A7A194B"/>
    <w:rsid w:val="7A8861F6"/>
    <w:rsid w:val="7A8912D1"/>
    <w:rsid w:val="7A8E6A87"/>
    <w:rsid w:val="7A9808A3"/>
    <w:rsid w:val="7A9C61C6"/>
    <w:rsid w:val="7AA52C53"/>
    <w:rsid w:val="7AAD1BEF"/>
    <w:rsid w:val="7AC10536"/>
    <w:rsid w:val="7AC16FEF"/>
    <w:rsid w:val="7ADA670F"/>
    <w:rsid w:val="7ADD7AAC"/>
    <w:rsid w:val="7AEF4985"/>
    <w:rsid w:val="7AF33B09"/>
    <w:rsid w:val="7AF82F71"/>
    <w:rsid w:val="7B0A6A3D"/>
    <w:rsid w:val="7B0C2E81"/>
    <w:rsid w:val="7B205E77"/>
    <w:rsid w:val="7B270C99"/>
    <w:rsid w:val="7B320800"/>
    <w:rsid w:val="7B3660DE"/>
    <w:rsid w:val="7B3F6E70"/>
    <w:rsid w:val="7B4344E7"/>
    <w:rsid w:val="7B446B26"/>
    <w:rsid w:val="7B7366D3"/>
    <w:rsid w:val="7B747DA4"/>
    <w:rsid w:val="7B834075"/>
    <w:rsid w:val="7B837E21"/>
    <w:rsid w:val="7B8C363A"/>
    <w:rsid w:val="7B995FB6"/>
    <w:rsid w:val="7B9D2315"/>
    <w:rsid w:val="7BAA0219"/>
    <w:rsid w:val="7BAB1310"/>
    <w:rsid w:val="7BAB6E80"/>
    <w:rsid w:val="7BB715DE"/>
    <w:rsid w:val="7BBA2A96"/>
    <w:rsid w:val="7BC4174E"/>
    <w:rsid w:val="7BC52609"/>
    <w:rsid w:val="7BCE316C"/>
    <w:rsid w:val="7BE668A6"/>
    <w:rsid w:val="7BE9003B"/>
    <w:rsid w:val="7BEA340F"/>
    <w:rsid w:val="7BEB6409"/>
    <w:rsid w:val="7BEF719F"/>
    <w:rsid w:val="7BF06A2B"/>
    <w:rsid w:val="7C101528"/>
    <w:rsid w:val="7C2601D1"/>
    <w:rsid w:val="7C2743E7"/>
    <w:rsid w:val="7C2B2A59"/>
    <w:rsid w:val="7C2D79D7"/>
    <w:rsid w:val="7C3F7EFB"/>
    <w:rsid w:val="7C4B3732"/>
    <w:rsid w:val="7C5800C7"/>
    <w:rsid w:val="7C6B4F57"/>
    <w:rsid w:val="7C7C53E0"/>
    <w:rsid w:val="7C817F34"/>
    <w:rsid w:val="7C867F17"/>
    <w:rsid w:val="7CBA4FEB"/>
    <w:rsid w:val="7CD0663D"/>
    <w:rsid w:val="7CD12B8A"/>
    <w:rsid w:val="7CD16B47"/>
    <w:rsid w:val="7CD33FE5"/>
    <w:rsid w:val="7CED34C2"/>
    <w:rsid w:val="7D162C3E"/>
    <w:rsid w:val="7D275C8D"/>
    <w:rsid w:val="7D437415"/>
    <w:rsid w:val="7D445F67"/>
    <w:rsid w:val="7D4737FD"/>
    <w:rsid w:val="7D486D69"/>
    <w:rsid w:val="7D4B373F"/>
    <w:rsid w:val="7D5D707B"/>
    <w:rsid w:val="7D5E74DF"/>
    <w:rsid w:val="7D5F7532"/>
    <w:rsid w:val="7D780291"/>
    <w:rsid w:val="7D972A88"/>
    <w:rsid w:val="7D9C3429"/>
    <w:rsid w:val="7DA4438F"/>
    <w:rsid w:val="7DAC1795"/>
    <w:rsid w:val="7DAC7E3A"/>
    <w:rsid w:val="7DAF4A58"/>
    <w:rsid w:val="7DB8717B"/>
    <w:rsid w:val="7DBD7C4E"/>
    <w:rsid w:val="7DC26B3D"/>
    <w:rsid w:val="7DC7161C"/>
    <w:rsid w:val="7DD64AF7"/>
    <w:rsid w:val="7DD71F08"/>
    <w:rsid w:val="7DE03F8B"/>
    <w:rsid w:val="7DE33793"/>
    <w:rsid w:val="7DE35FFE"/>
    <w:rsid w:val="7DE44DB3"/>
    <w:rsid w:val="7DEB13E0"/>
    <w:rsid w:val="7DF05D82"/>
    <w:rsid w:val="7DF35636"/>
    <w:rsid w:val="7E150972"/>
    <w:rsid w:val="7E1B37F7"/>
    <w:rsid w:val="7E256487"/>
    <w:rsid w:val="7E275AB6"/>
    <w:rsid w:val="7E2D37D8"/>
    <w:rsid w:val="7E3305CC"/>
    <w:rsid w:val="7E3753EF"/>
    <w:rsid w:val="7E3A1E03"/>
    <w:rsid w:val="7E3A1E5D"/>
    <w:rsid w:val="7E3C2153"/>
    <w:rsid w:val="7E426CB8"/>
    <w:rsid w:val="7E441DE7"/>
    <w:rsid w:val="7E55511F"/>
    <w:rsid w:val="7E5C3743"/>
    <w:rsid w:val="7E612ED2"/>
    <w:rsid w:val="7E6D51B1"/>
    <w:rsid w:val="7E8C4532"/>
    <w:rsid w:val="7E8E20F5"/>
    <w:rsid w:val="7E8F26B5"/>
    <w:rsid w:val="7E9D5912"/>
    <w:rsid w:val="7EA179F5"/>
    <w:rsid w:val="7EA83A4E"/>
    <w:rsid w:val="7EA901F9"/>
    <w:rsid w:val="7EAD1FA5"/>
    <w:rsid w:val="7EB4634D"/>
    <w:rsid w:val="7EB64828"/>
    <w:rsid w:val="7EBF7705"/>
    <w:rsid w:val="7EC0323B"/>
    <w:rsid w:val="7EC8526F"/>
    <w:rsid w:val="7ECB0BEA"/>
    <w:rsid w:val="7ECF4D71"/>
    <w:rsid w:val="7EDC7183"/>
    <w:rsid w:val="7EDE3046"/>
    <w:rsid w:val="7EE76B67"/>
    <w:rsid w:val="7EED0185"/>
    <w:rsid w:val="7EFA3B9D"/>
    <w:rsid w:val="7F0818E1"/>
    <w:rsid w:val="7F0B678C"/>
    <w:rsid w:val="7F126792"/>
    <w:rsid w:val="7F1F3AA7"/>
    <w:rsid w:val="7F213809"/>
    <w:rsid w:val="7F247794"/>
    <w:rsid w:val="7F3A44A0"/>
    <w:rsid w:val="7F3C6DC6"/>
    <w:rsid w:val="7F4B02F7"/>
    <w:rsid w:val="7F4E4F21"/>
    <w:rsid w:val="7F5840FD"/>
    <w:rsid w:val="7F5F2062"/>
    <w:rsid w:val="7F601F6B"/>
    <w:rsid w:val="7F6345AB"/>
    <w:rsid w:val="7F646523"/>
    <w:rsid w:val="7F686129"/>
    <w:rsid w:val="7F6E5650"/>
    <w:rsid w:val="7F763363"/>
    <w:rsid w:val="7F792468"/>
    <w:rsid w:val="7F7A0B97"/>
    <w:rsid w:val="7F8321FB"/>
    <w:rsid w:val="7F850D01"/>
    <w:rsid w:val="7F892F4B"/>
    <w:rsid w:val="7F947817"/>
    <w:rsid w:val="7F9B0A06"/>
    <w:rsid w:val="7FB4520D"/>
    <w:rsid w:val="7FC4078F"/>
    <w:rsid w:val="7FD15D76"/>
    <w:rsid w:val="7FE92B13"/>
    <w:rsid w:val="7FEB548D"/>
    <w:rsid w:val="7F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 fillcolor="white">
      <v:fill color="white"/>
    </o:shapedefaults>
    <o:shapelayout v:ext="edit">
      <o:idmap v:ext="edit" data="1"/>
    </o:shapelayout>
  </w:shapeDefaults>
  <w:decimalSymbol w:val="."/>
  <w:listSeparator w:val=","/>
  <w14:docId w14:val="1E930701"/>
  <w15:docId w15:val="{9558E9B2-B1C2-C34E-B51A-AC606E036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76F0"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next w:val="a"/>
    <w:uiPriority w:val="39"/>
    <w:unhideWhenUsed/>
    <w:qFormat/>
    <w:rPr>
      <w:sz w:val="22"/>
      <w:szCs w:val="22"/>
    </w:rPr>
  </w:style>
  <w:style w:type="paragraph" w:styleId="a3">
    <w:name w:val="Normal Indent"/>
    <w:basedOn w:val="a"/>
    <w:qFormat/>
    <w:pPr>
      <w:ind w:firstLine="420"/>
    </w:pPr>
    <w:rPr>
      <w:rFonts w:ascii="Times New Roman" w:hAnsi="Times New Roman" w:cs="Times New Roman"/>
      <w:szCs w:val="20"/>
    </w:rPr>
  </w:style>
  <w:style w:type="paragraph" w:styleId="a4">
    <w:name w:val="annotation text"/>
    <w:basedOn w:val="a"/>
    <w:uiPriority w:val="99"/>
    <w:unhideWhenUsed/>
    <w:qFormat/>
  </w:style>
  <w:style w:type="paragraph" w:styleId="5">
    <w:name w:val="toc 5"/>
    <w:next w:val="a"/>
    <w:uiPriority w:val="39"/>
    <w:unhideWhenUsed/>
    <w:qFormat/>
    <w:rPr>
      <w:sz w:val="22"/>
      <w:szCs w:val="22"/>
    </w:rPr>
  </w:style>
  <w:style w:type="paragraph" w:styleId="31">
    <w:name w:val="toc 3"/>
    <w:next w:val="a"/>
    <w:uiPriority w:val="39"/>
    <w:unhideWhenUsed/>
    <w:qFormat/>
    <w:rPr>
      <w:smallCaps/>
      <w:sz w:val="22"/>
      <w:szCs w:val="22"/>
    </w:rPr>
  </w:style>
  <w:style w:type="paragraph" w:styleId="8">
    <w:name w:val="toc 8"/>
    <w:next w:val="a"/>
    <w:uiPriority w:val="39"/>
    <w:unhideWhenUsed/>
    <w:qFormat/>
    <w:rPr>
      <w:sz w:val="22"/>
      <w:szCs w:val="22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unhideWhenUsed/>
    <w:qFormat/>
    <w:pPr>
      <w:spacing w:beforeLines="115" w:afterLines="115"/>
    </w:pPr>
    <w:rPr>
      <w:b/>
      <w:bCs/>
      <w:caps/>
      <w:sz w:val="22"/>
      <w:szCs w:val="22"/>
      <w:u w:val="single"/>
    </w:rPr>
  </w:style>
  <w:style w:type="paragraph" w:styleId="41">
    <w:name w:val="toc 4"/>
    <w:next w:val="a"/>
    <w:uiPriority w:val="39"/>
    <w:unhideWhenUsed/>
    <w:qFormat/>
    <w:rPr>
      <w:sz w:val="22"/>
      <w:szCs w:val="22"/>
    </w:rPr>
  </w:style>
  <w:style w:type="paragraph" w:styleId="6">
    <w:name w:val="toc 6"/>
    <w:next w:val="a"/>
    <w:uiPriority w:val="39"/>
    <w:unhideWhenUsed/>
    <w:qFormat/>
    <w:rPr>
      <w:sz w:val="22"/>
      <w:szCs w:val="22"/>
    </w:rPr>
  </w:style>
  <w:style w:type="paragraph" w:styleId="21">
    <w:name w:val="toc 2"/>
    <w:next w:val="a"/>
    <w:uiPriority w:val="39"/>
    <w:unhideWhenUsed/>
    <w:qFormat/>
    <w:rPr>
      <w:b/>
      <w:bCs/>
      <w:smallCaps/>
      <w:sz w:val="22"/>
      <w:szCs w:val="22"/>
    </w:rPr>
  </w:style>
  <w:style w:type="paragraph" w:styleId="9">
    <w:name w:val="toc 9"/>
    <w:next w:val="a"/>
    <w:uiPriority w:val="39"/>
    <w:unhideWhenUsed/>
    <w:qFormat/>
    <w:rPr>
      <w:sz w:val="22"/>
      <w:szCs w:val="22"/>
    </w:rPr>
  </w:style>
  <w:style w:type="paragraph" w:styleId="ab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e">
    <w:name w:val="Hyperlink"/>
    <w:basedOn w:val="a0"/>
    <w:uiPriority w:val="99"/>
    <w:unhideWhenUsed/>
    <w:qFormat/>
    <w:rPr>
      <w:color w:val="0000FF"/>
      <w:u w:val="single"/>
    </w:rPr>
  </w:style>
  <w:style w:type="character" w:styleId="af">
    <w:name w:val="annotation reference"/>
    <w:basedOn w:val="a0"/>
    <w:uiPriority w:val="99"/>
    <w:unhideWhenUsed/>
    <w:qFormat/>
    <w:rPr>
      <w:sz w:val="21"/>
      <w:szCs w:val="21"/>
    </w:rPr>
  </w:style>
  <w:style w:type="table" w:styleId="af0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  <w:style w:type="table" w:customStyle="1" w:styleId="22">
    <w:name w:val="网格型2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  <w:rPr>
      <w:rFonts w:ascii="Calibri" w:hAnsi="Calibri" w:cs="Times New Roman"/>
    </w:rPr>
  </w:style>
  <w:style w:type="paragraph" w:customStyle="1" w:styleId="14">
    <w:name w:val="无间隔1"/>
    <w:link w:val="Char"/>
    <w:qFormat/>
    <w:rPr>
      <w:sz w:val="22"/>
    </w:rPr>
  </w:style>
  <w:style w:type="character" w:customStyle="1" w:styleId="Char">
    <w:name w:val="无间隔 Char"/>
    <w:basedOn w:val="a0"/>
    <w:link w:val="14"/>
    <w:qFormat/>
    <w:rPr>
      <w:rFonts w:ascii="Times New Roman" w:eastAsia="宋体" w:hAnsi="Times New Roman" w:hint="default"/>
      <w:sz w:val="22"/>
    </w:rPr>
  </w:style>
  <w:style w:type="character" w:styleId="af2">
    <w:name w:val="Unresolved Mention"/>
    <w:basedOn w:val="a0"/>
    <w:uiPriority w:val="99"/>
    <w:semiHidden/>
    <w:unhideWhenUsed/>
    <w:rsid w:val="0052141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257B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257B8D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5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10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23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8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6140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627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467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2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3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46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8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90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35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24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5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1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9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1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7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9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5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4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8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50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3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65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687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5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82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02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70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70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75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8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3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7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0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67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8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8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7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514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7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650">
          <w:marLeft w:val="17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1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8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2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0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45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4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195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9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94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8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3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5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24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92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11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61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72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3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1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99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52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69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1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110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5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4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6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5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29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75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589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6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34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7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D:\C:\Users\Administrator.USER-20151228QU\Desktop\&#35838;&#31243;&#35774;&#35745;\&#23457;&#26680;&#36164;&#26009;\&#31532;&#19968;&#35838;\Normal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9"/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321F67-3443-9E4F-BE37-6C19B09D7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D:\C:\Users\Administrator.USER-20151228QU\Desktop\课程设计\审核资料\第一课\Normal.wpt</Template>
  <TotalTime>5163</TotalTime>
  <Pages>21</Pages>
  <Words>1501</Words>
  <Characters>8557</Characters>
  <Application>Microsoft Office Word</Application>
  <DocSecurity>0</DocSecurity>
  <Lines>71</Lines>
  <Paragraphs>20</Paragraphs>
  <ScaleCrop>false</ScaleCrop>
  <Company>HaseeComputer</Company>
  <LinksUpToDate>false</LinksUpToDate>
  <CharactersWithSpaces>10038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Microsoft Office 用户</cp:lastModifiedBy>
  <cp:revision>9107</cp:revision>
  <dcterms:created xsi:type="dcterms:W3CDTF">2018-04-29T03:25:00Z</dcterms:created>
  <dcterms:modified xsi:type="dcterms:W3CDTF">2018-11-03T10:45:00Z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